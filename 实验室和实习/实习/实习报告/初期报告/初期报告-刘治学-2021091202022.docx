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hint="eastAsia" w:ascii="Times New Roman" w:hAnsi="Times New Roman" w:cs="Times New Roman"/>
          <w:lang w:val="en-US" w:eastAsia="zh-CN"/>
        </w:rPr>
      </w:pPr>
      <w:r>
        <w:rPr>
          <w:rFonts w:hint="default" w:ascii="Times New Roman" w:hAnsi="Times New Roman" w:cs="Times New Roman"/>
        </w:rPr>
        <w:pict>
          <v:rect id="Rectangle 2" o:spid="_x0000_s1029" o:spt="1" style="position:absolute;left:0pt;margin-left:0.95pt;margin-top:13.15pt;height:674.7pt;width:413.25pt;z-index:-251657216;mso-width-relative:page;mso-height-relative:page;" filled="f" stroked="t" coordsize="21600,21600">
            <v:path/>
            <v:fill on="f" focussize="0,0"/>
            <v:stroke weight="2.5pt" color="#3471B0" joinstyle="miter"/>
            <v:imagedata o:title=""/>
            <o:lock v:ext="edit" aspectratio="f"/>
          </v:r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pStyle w:val="3"/>
        <w:jc w:val="both"/>
        <w:rPr>
          <w:rFonts w:hint="default"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4" o:spid="_x0000_s1026" o:spt="202" type="#_x0000_t202" style="position:absolute;left:0pt;margin-left:25.35pt;margin-top:56.95pt;height:50.7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pict>
          <v:shape id="_x0000_s1030" o:spid="_x0000_s1030" o:spt="202" type="#_x0000_t202" style="position:absolute;left:0pt;margin-left:27.85pt;margin-top:1.55pt;height:50.7pt;width:369pt;z-index:251659264;mso-width-relative:page;mso-height-relative:page;" filled="f" stroked="f" coordsize="21600,21600">
            <v:path/>
            <v:fill on="f" focussize="0,0"/>
            <v:stroke on="f"/>
            <v:imagedata o:title=""/>
            <o:lock v:ext="edit" aspectratio="f"/>
            <v:textbox>
              <w:txbxContent>
                <w:p>
                  <w:pPr>
                    <w:jc w:val="center"/>
                    <w:rPr>
                      <w:rFonts w:hint="eastAsia" w:ascii="宋体" w:hAnsi="宋体" w:eastAsia="宋体" w:cs="宋体"/>
                      <w:b/>
                      <w:sz w:val="52"/>
                      <w:szCs w:val="52"/>
                      <w:lang w:val="en-US" w:eastAsia="zh-CN"/>
                    </w:rPr>
                  </w:pPr>
                  <w:r>
                    <w:rPr>
                      <w:rFonts w:hint="eastAsia" w:ascii="宋体" w:hAnsi="宋体" w:eastAsia="宋体" w:cs="宋体"/>
                      <w:b/>
                      <w:sz w:val="52"/>
                      <w:szCs w:val="52"/>
                      <w:lang w:val="en-US" w:eastAsia="zh-CN"/>
                    </w:rPr>
                    <w:t>信息与软件工程学院</w:t>
                  </w:r>
                </w:p>
              </w:txbxContent>
            </v:textbox>
          </v:shape>
        </w:pict>
      </w:r>
      <w:r>
        <w:rPr>
          <w:rFonts w:hint="default" w:ascii="Times New Roman" w:hAnsi="Times New Roman" w:cs="Times New Roman"/>
        </w:rPr>
        <w:pict>
          <v:shape id="Text Box 3" o:spid="_x0000_s1028" o:spt="202" type="#_x0000_t202" style="position:absolute;left:0pt;margin-left:50.95pt;margin-top:100.55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31" w:name="_Major#2997466427"/>
                  <w:bookmarkEnd w:id="31"/>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32" w:name="_Class#21822747"/>
                  <w:bookmarkEnd w:id="32"/>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ascii="宋体" w:hAnsi="宋体" w:eastAsia="宋体" w:cs="宋体"/>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default" w:ascii="Times New Roman" w:hAnsi="Times New Roman" w:eastAsia="宋体" w:cs="Times New Roman"/>
                      <w:sz w:val="28"/>
                      <w:szCs w:val="28"/>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lang w:val="en-US" w:eastAsia="zh-CN"/>
                    </w:rPr>
                    <w:t>成都中科合迅科技有限公司</w:t>
                  </w:r>
                </w:p>
                <w:p>
                  <w:pPr>
                    <w:spacing w:line="1000" w:lineRule="exact"/>
                    <w:ind w:firstLine="470" w:firstLineChars="147"/>
                    <w:rPr>
                      <w:sz w:val="32"/>
                      <w:u w:val="single"/>
                    </w:rPr>
                  </w:pPr>
                  <w:bookmarkStart w:id="33" w:name="_Teacher#273944725"/>
                  <w:bookmarkEnd w:id="33"/>
                  <w:r>
                    <w:rPr>
                      <w:rFonts w:hint="eastAsia"/>
                      <w:sz w:val="32"/>
                    </w:rPr>
                    <w:t>实习岗位名称：</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32"/>
                      <w:u w:val="single"/>
                      <w:lang w:val="en-US" w:eastAsia="zh-CN"/>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w:t>
                  </w:r>
                  <w:r>
                    <w:rPr>
                      <w:rFonts w:hint="eastAsia" w:ascii="宋体" w:hAnsi="宋体" w:eastAsia="宋体" w:cs="宋体"/>
                      <w:sz w:val="32"/>
                      <w:u w:val="single"/>
                      <w:lang w:val="en-US" w:eastAsia="zh-CN"/>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586"/>
      <w:bookmarkStart w:id="1" w:name="_Toc466640615"/>
      <w:r>
        <w:rPr>
          <w:rFonts w:hint="default" w:ascii="Times New Roman" w:hAnsi="Times New Roman" w:cs="Times New Roman"/>
          <w:sz w:val="30"/>
          <w:szCs w:val="30"/>
        </w:rPr>
        <w:t>目 录</w:t>
      </w:r>
      <w:bookmarkEnd w:id="0"/>
      <w:bookmarkEnd w:id="1"/>
      <w:bookmarkStart w:id="2" w:name="_Toc149117035"/>
    </w:p>
    <w:p>
      <w:pPr>
        <w:pStyle w:val="12"/>
        <w:tabs>
          <w:tab w:val="right" w:leader="dot" w:pos="8306"/>
          <w:tab w:val="clear" w:pos="1470"/>
          <w:tab w:val="clear" w:pos="8296"/>
        </w:tabs>
        <w:ind w:left="0" w:leftChars="0" w:firstLine="0" w:firstLineChars="0"/>
        <w:jc w:val="left"/>
      </w:pPr>
      <w:r>
        <w:rPr>
          <w:rFonts w:hint="default" w:ascii="Times New Roman" w:hAnsi="Times New Roman" w:cs="Times New Roman"/>
        </w:rPr>
        <w:fldChar w:fldCharType="begin"/>
      </w:r>
      <w:r>
        <w:rPr>
          <w:rFonts w:hint="default" w:ascii="Times New Roman" w:hAnsi="Times New Roman" w:cs="Times New Roman"/>
        </w:rPr>
        <w:instrText xml:space="preserve">TOC \o "1-3" \t ""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_Toc1290 </w:instrText>
      </w:r>
      <w:r>
        <w:rPr>
          <w:rFonts w:hint="default" w:ascii="Times New Roman" w:hAnsi="Times New Roman" w:cs="Times New Roman"/>
        </w:rPr>
        <w:fldChar w:fldCharType="separate"/>
      </w:r>
      <w:r>
        <w:rPr>
          <w:rFonts w:hint="default" w:ascii="Times New Roman" w:hAnsi="Times New Roman" w:cs="Times New Roman"/>
        </w:rPr>
        <w:t xml:space="preserve">1 </w:t>
      </w:r>
      <w:r>
        <w:rPr>
          <w:rFonts w:hint="default" w:ascii="Times New Roman" w:hAnsi="Times New Roman" w:eastAsia="黑体" w:cs="Times New Roman"/>
          <w:szCs w:val="30"/>
          <w:lang w:val="en-US" w:eastAsia="zh-CN"/>
        </w:rPr>
        <w:t>企业实习目标任务</w:t>
      </w:r>
      <w:r>
        <w:tab/>
      </w:r>
      <w:r>
        <w:fldChar w:fldCharType="begin"/>
      </w:r>
      <w:r>
        <w:instrText xml:space="preserve"> PAGEREF _Toc1290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_Toc25169 </w:instrText>
      </w:r>
      <w:r>
        <w:rPr>
          <w:rFonts w:hint="default"/>
        </w:rPr>
        <w:fldChar w:fldCharType="separate"/>
      </w:r>
      <w:r>
        <w:rPr>
          <w:rFonts w:hint="default" w:ascii="Times New Roman" w:hAnsi="Times New Roman" w:eastAsia="黑体" w:cs="Times New Roman"/>
        </w:rPr>
        <w:t>1.1 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r>
        <w:tab/>
      </w:r>
      <w:r>
        <w:fldChar w:fldCharType="begin"/>
      </w:r>
      <w:r>
        <w:instrText xml:space="preserve"> PAGEREF _Toc25169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_Toc5340 </w:instrText>
      </w:r>
      <w:r>
        <w:rPr>
          <w:rFonts w:hint="default"/>
        </w:rPr>
        <w:fldChar w:fldCharType="separate"/>
      </w:r>
      <w:r>
        <w:rPr>
          <w:rFonts w:hint="default" w:ascii="Times New Roman" w:hAnsi="Times New Roman" w:eastAsia="黑体" w:cs="Times New Roman"/>
          <w:szCs w:val="24"/>
          <w:lang w:val="en-US" w:eastAsia="zh-CN"/>
        </w:rPr>
        <w:t>1.1.1 公司</w:t>
      </w:r>
      <w:r>
        <w:rPr>
          <w:rFonts w:hint="default" w:ascii="Times New Roman" w:hAnsi="Times New Roman" w:eastAsia="黑体" w:cs="Times New Roman"/>
          <w:szCs w:val="24"/>
        </w:rPr>
        <w:t>情况</w:t>
      </w:r>
      <w:r>
        <w:tab/>
      </w:r>
      <w:r>
        <w:fldChar w:fldCharType="begin"/>
      </w:r>
      <w:r>
        <w:instrText xml:space="preserve"> PAGEREF _Toc5340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_Toc1033 </w:instrText>
      </w:r>
      <w:r>
        <w:rPr>
          <w:rFonts w:hint="default"/>
        </w:rPr>
        <w:fldChar w:fldCharType="separate"/>
      </w:r>
      <w:r>
        <w:rPr>
          <w:rFonts w:hint="default" w:ascii="Times New Roman" w:hAnsi="Times New Roman" w:eastAsia="黑体" w:cs="Times New Roman"/>
          <w:szCs w:val="24"/>
          <w:lang w:val="en-US" w:eastAsia="zh-CN"/>
        </w:rPr>
        <w:t>1.1.2 岗位职责</w:t>
      </w:r>
      <w:r>
        <w:tab/>
      </w:r>
      <w:r>
        <w:fldChar w:fldCharType="begin"/>
      </w:r>
      <w:r>
        <w:instrText xml:space="preserve"> PAGEREF _Toc1033 </w:instrText>
      </w:r>
      <w:r>
        <w:fldChar w:fldCharType="separate"/>
      </w:r>
      <w:r>
        <w:t>4</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_Toc12360 </w:instrText>
      </w:r>
      <w:r>
        <w:rPr>
          <w:rFonts w:hint="default"/>
        </w:rPr>
        <w:fldChar w:fldCharType="separate"/>
      </w:r>
      <w:r>
        <w:rPr>
          <w:rFonts w:hint="default" w:ascii="Times New Roman" w:hAnsi="Times New Roman" w:eastAsia="黑体" w:cs="Times New Roman"/>
        </w:rPr>
        <w:t xml:space="preserve">1.2 </w:t>
      </w:r>
      <w:r>
        <w:rPr>
          <w:rFonts w:hint="default" w:ascii="Times New Roman" w:hAnsi="Times New Roman" w:eastAsia="黑体" w:cs="Times New Roman"/>
          <w:lang w:val="en-US" w:eastAsia="zh-CN"/>
        </w:rPr>
        <w:t>实习目标和具体任务</w:t>
      </w:r>
      <w:r>
        <w:tab/>
      </w:r>
      <w:r>
        <w:fldChar w:fldCharType="begin"/>
      </w:r>
      <w:r>
        <w:instrText xml:space="preserve"> PAGEREF _Toc12360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_Toc21415 </w:instrText>
      </w:r>
      <w:r>
        <w:rPr>
          <w:rFonts w:hint="default"/>
        </w:rPr>
        <w:fldChar w:fldCharType="separate"/>
      </w:r>
      <w:r>
        <w:rPr>
          <w:rFonts w:hint="default" w:ascii="Times New Roman" w:hAnsi="Times New Roman" w:eastAsia="黑体" w:cs="Times New Roman"/>
          <w:szCs w:val="24"/>
        </w:rPr>
        <w:t>1.2.1 实习目标</w:t>
      </w:r>
      <w:r>
        <w:tab/>
      </w:r>
      <w:r>
        <w:fldChar w:fldCharType="begin"/>
      </w:r>
      <w:r>
        <w:instrText xml:space="preserve"> PAGEREF _Toc21415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_Toc28902 </w:instrText>
      </w:r>
      <w:r>
        <w:rPr>
          <w:rFonts w:hint="default"/>
        </w:rPr>
        <w:fldChar w:fldCharType="separate"/>
      </w:r>
      <w:r>
        <w:rPr>
          <w:rFonts w:hint="default" w:ascii="Times New Roman" w:hAnsi="Times New Roman" w:eastAsia="黑体" w:cs="Times New Roman"/>
          <w:szCs w:val="24"/>
        </w:rPr>
        <w:t xml:space="preserve">1.2.2 </w:t>
      </w:r>
      <w:r>
        <w:rPr>
          <w:rFonts w:hint="default" w:ascii="Times New Roman" w:hAnsi="Times New Roman" w:eastAsia="黑体" w:cs="Times New Roman"/>
          <w:szCs w:val="24"/>
          <w:lang w:val="en-US" w:eastAsia="zh-CN"/>
        </w:rPr>
        <w:t>具体任务</w:t>
      </w:r>
      <w:r>
        <w:tab/>
      </w:r>
      <w:r>
        <w:fldChar w:fldCharType="begin"/>
      </w:r>
      <w:r>
        <w:instrText xml:space="preserve"> PAGEREF _Toc28902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_Toc17414 </w:instrText>
      </w:r>
      <w:r>
        <w:rPr>
          <w:rFonts w:hint="default"/>
        </w:rPr>
        <w:fldChar w:fldCharType="separate"/>
      </w:r>
      <w:r>
        <w:rPr>
          <w:rFonts w:hint="default" w:ascii="Times New Roman" w:hAnsi="Times New Roman" w:cs="Times New Roman" w:eastAsiaTheme="minorEastAsia"/>
          <w:szCs w:val="21"/>
          <w:lang w:val="en-US" w:eastAsia="zh-CN"/>
        </w:rPr>
        <w:t xml:space="preserve">1.2.2.1 </w:t>
      </w:r>
      <w:r>
        <w:rPr>
          <w:rFonts w:hint="default" w:ascii="Times New Roman" w:hAnsi="Times New Roman" w:eastAsia="黑体" w:cs="Times New Roman"/>
          <w:szCs w:val="21"/>
          <w:lang w:val="en-US" w:eastAsia="zh-CN"/>
        </w:rPr>
        <w:t>LarkSDK</w:t>
      </w:r>
      <w:r>
        <w:tab/>
      </w:r>
      <w:r>
        <w:fldChar w:fldCharType="begin"/>
      </w:r>
      <w:r>
        <w:instrText xml:space="preserve"> PAGEREF _Toc17414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_Toc18237 </w:instrText>
      </w:r>
      <w:r>
        <w:rPr>
          <w:rFonts w:hint="default"/>
        </w:rPr>
        <w:fldChar w:fldCharType="separate"/>
      </w:r>
      <w:r>
        <w:rPr>
          <w:rFonts w:hint="default" w:ascii="Times New Roman" w:hAnsi="Times New Roman" w:cs="Times New Roman"/>
          <w:szCs w:val="21"/>
          <w:lang w:val="en-US" w:eastAsia="zh-CN"/>
        </w:rPr>
        <w:t>1.2.2.2</w:t>
      </w:r>
      <w:r>
        <w:rPr>
          <w:rFonts w:hint="eastAsia" w:ascii="Times New Roman" w:hAnsi="Times New Roman" w:cs="Times New Roman"/>
          <w:szCs w:val="21"/>
          <w:lang w:val="en-US" w:eastAsia="zh-CN"/>
        </w:rPr>
        <w:t xml:space="preserve"> </w:t>
      </w:r>
      <w:r>
        <w:rPr>
          <w:rFonts w:hint="default" w:ascii="Times New Roman" w:hAnsi="Times New Roman" w:eastAsia="黑体" w:cs="Times New Roman"/>
          <w:szCs w:val="21"/>
          <w:lang w:val="en-US" w:eastAsia="zh-CN"/>
        </w:rPr>
        <w:t>LarkTestKit</w:t>
      </w:r>
      <w:r>
        <w:tab/>
      </w:r>
      <w:r>
        <w:fldChar w:fldCharType="begin"/>
      </w:r>
      <w:r>
        <w:instrText xml:space="preserve"> PAGEREF _Toc18237 </w:instrText>
      </w:r>
      <w:r>
        <w:fldChar w:fldCharType="separate"/>
      </w:r>
      <w:r>
        <w:t>7</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_Toc4162 </w:instrText>
      </w:r>
      <w:r>
        <w:rPr>
          <w:rFonts w:hint="default"/>
        </w:rPr>
        <w:fldChar w:fldCharType="separate"/>
      </w:r>
      <w:r>
        <w:rPr>
          <w:rFonts w:hint="default" w:ascii="Times New Roman" w:hAnsi="Times New Roman" w:cs="Times New Roman"/>
          <w:szCs w:val="21"/>
          <w:lang w:val="en-US" w:eastAsia="zh-CN"/>
        </w:rPr>
        <w:t>1.2.2.</w:t>
      </w:r>
      <w:r>
        <w:rPr>
          <w:rFonts w:hint="eastAsia" w:ascii="Times New Roman" w:hAnsi="Times New Roman" w:cs="Times New Roman"/>
          <w:szCs w:val="21"/>
          <w:lang w:val="en-US" w:eastAsia="zh-CN"/>
        </w:rPr>
        <w:t xml:space="preserve">3 </w:t>
      </w:r>
      <w:r>
        <w:rPr>
          <w:rFonts w:hint="default" w:ascii="Times New Roman" w:hAnsi="Times New Roman" w:eastAsia="黑体" w:cs="Times New Roman"/>
          <w:szCs w:val="21"/>
          <w:lang w:val="en-US" w:eastAsia="zh-CN"/>
        </w:rPr>
        <w:t>总结</w:t>
      </w:r>
      <w:r>
        <w:tab/>
      </w:r>
      <w:r>
        <w:fldChar w:fldCharType="begin"/>
      </w:r>
      <w:r>
        <w:instrText xml:space="preserve"> PAGEREF _Toc4162 </w:instrText>
      </w:r>
      <w:r>
        <w:fldChar w:fldCharType="separate"/>
      </w:r>
      <w:r>
        <w:t>8</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_Toc9189 </w:instrText>
      </w:r>
      <w:r>
        <w:rPr>
          <w:rFonts w:hint="default"/>
        </w:rPr>
        <w:fldChar w:fldCharType="separate"/>
      </w:r>
      <w:r>
        <w:rPr>
          <w:rFonts w:hint="default" w:ascii="Times New Roman" w:hAnsi="Times New Roman" w:cs="Times New Roman"/>
        </w:rPr>
        <w:t xml:space="preserve">2 </w:t>
      </w:r>
      <w:r>
        <w:rPr>
          <w:rFonts w:hint="default" w:ascii="Times New Roman" w:hAnsi="Times New Roman" w:eastAsia="黑体" w:cs="Times New Roman"/>
          <w:szCs w:val="30"/>
          <w:lang w:val="en-US" w:eastAsia="zh-CN"/>
        </w:rPr>
        <w:t>复杂工程问题和解决方案</w:t>
      </w:r>
      <w:r>
        <w:tab/>
      </w:r>
      <w:r>
        <w:fldChar w:fldCharType="begin"/>
      </w:r>
      <w:r>
        <w:instrText xml:space="preserve"> PAGEREF _Toc9189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_Toc10454 </w:instrText>
      </w:r>
      <w:r>
        <w:rPr>
          <w:rFonts w:hint="default"/>
        </w:rPr>
        <w:fldChar w:fldCharType="separate"/>
      </w:r>
      <w:r>
        <w:rPr>
          <w:rFonts w:hint="default" w:ascii="Times New Roman" w:hAnsi="Times New Roman" w:eastAsia="黑体" w:cs="Times New Roman"/>
          <w:szCs w:val="28"/>
        </w:rPr>
        <w:t xml:space="preserve">2.1 </w:t>
      </w:r>
      <w:r>
        <w:rPr>
          <w:rFonts w:hint="eastAsia" w:ascii="Times New Roman" w:hAnsi="Times New Roman" w:eastAsia="黑体" w:cs="Times New Roman"/>
          <w:szCs w:val="28"/>
          <w:lang w:val="en-US" w:eastAsia="zh-CN"/>
        </w:rPr>
        <w:t>LByteArray</w:t>
      </w:r>
      <w:r>
        <w:rPr>
          <w:rFonts w:hint="default" w:ascii="Times New Roman" w:hAnsi="Times New Roman" w:eastAsia="黑体" w:cs="Times New Roman"/>
          <w:szCs w:val="28"/>
          <w:lang w:val="en-US" w:eastAsia="zh-CN"/>
        </w:rPr>
        <w:t>：内存管理问题</w:t>
      </w:r>
      <w:r>
        <w:tab/>
      </w:r>
      <w:r>
        <w:fldChar w:fldCharType="begin"/>
      </w:r>
      <w:r>
        <w:instrText xml:space="preserve"> PAGEREF _Toc10454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_Toc30374 </w:instrText>
      </w:r>
      <w:r>
        <w:rPr>
          <w:rFonts w:hint="default"/>
        </w:rPr>
        <w:fldChar w:fldCharType="separate"/>
      </w:r>
      <w:r>
        <w:rPr>
          <w:rFonts w:hint="default" w:ascii="Times New Roman" w:hAnsi="Times New Roman" w:eastAsia="黑体" w:cs="Times New Roman"/>
          <w:szCs w:val="28"/>
        </w:rPr>
        <w:t xml:space="preserve">2.2 </w:t>
      </w:r>
      <w:r>
        <w:rPr>
          <w:rFonts w:hint="default" w:ascii="Times New Roman" w:hAnsi="Times New Roman" w:eastAsia="黑体" w:cs="Times New Roman"/>
          <w:szCs w:val="28"/>
          <w:lang w:val="en-US" w:eastAsia="zh-CN"/>
        </w:rPr>
        <w:t>LarktestKit：代码流程构建</w:t>
      </w:r>
      <w:r>
        <w:tab/>
      </w:r>
      <w:r>
        <w:fldChar w:fldCharType="begin"/>
      </w:r>
      <w:r>
        <w:instrText xml:space="preserve"> PAGEREF _Toc30374 </w:instrText>
      </w:r>
      <w:r>
        <w:fldChar w:fldCharType="separate"/>
      </w:r>
      <w:r>
        <w:t>11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_Toc25273 </w:instrText>
      </w:r>
      <w:r>
        <w:rPr>
          <w:rFonts w:hint="default"/>
        </w:rPr>
        <w:fldChar w:fldCharType="separate"/>
      </w:r>
      <w:r>
        <w:rPr>
          <w:rFonts w:hint="default" w:ascii="Times New Roman" w:hAnsi="Times New Roman" w:cs="Times New Roman"/>
        </w:rPr>
        <w:t xml:space="preserve">3 </w:t>
      </w:r>
      <w:r>
        <w:rPr>
          <w:rFonts w:hint="default" w:ascii="Times New Roman" w:hAnsi="Times New Roman" w:eastAsia="黑体" w:cs="Times New Roman"/>
          <w:szCs w:val="30"/>
          <w:lang w:val="en-US" w:eastAsia="zh-CN"/>
        </w:rPr>
        <w:t>知识技能学习情况</w:t>
      </w:r>
      <w:r>
        <w:tab/>
      </w:r>
      <w:r>
        <w:fldChar w:fldCharType="begin"/>
      </w:r>
      <w:r>
        <w:instrText xml:space="preserve"> PAGEREF _Toc25273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_Toc7078 </w:instrText>
      </w:r>
      <w:r>
        <w:rPr>
          <w:rFonts w:hint="default"/>
        </w:rPr>
        <w:fldChar w:fldCharType="separate"/>
      </w:r>
      <w:r>
        <w:rPr>
          <w:rFonts w:hint="default"/>
          <w:lang w:val="en-US"/>
        </w:rPr>
        <w:t xml:space="preserve">3.1 </w:t>
      </w:r>
      <w:r>
        <w:rPr>
          <w:rFonts w:hint="default" w:ascii="Times New Roman" w:hAnsi="Times New Roman" w:eastAsia="黑体" w:cs="Times New Roman"/>
          <w:szCs w:val="28"/>
          <w:lang w:val="en-US" w:eastAsia="zh-CN"/>
        </w:rPr>
        <w:t>开发环境和工具</w:t>
      </w:r>
      <w:r>
        <w:tab/>
      </w:r>
      <w:r>
        <w:fldChar w:fldCharType="begin"/>
      </w:r>
      <w:r>
        <w:instrText xml:space="preserve"> PAGEREF _Toc7078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_Toc16480 </w:instrText>
      </w:r>
      <w:r>
        <w:rPr>
          <w:rFonts w:hint="default"/>
        </w:rPr>
        <w:fldChar w:fldCharType="separate"/>
      </w:r>
      <w:r>
        <w:rPr>
          <w:rFonts w:hint="default"/>
          <w:szCs w:val="24"/>
          <w:lang w:val="en-US"/>
        </w:rPr>
        <w:t xml:space="preserve">3.1.1 </w:t>
      </w:r>
      <w:r>
        <w:rPr>
          <w:rFonts w:hint="eastAsia" w:ascii="Times New Roman" w:hAnsi="Times New Roman" w:eastAsia="黑体" w:cs="Times New Roman"/>
          <w:szCs w:val="24"/>
          <w:lang w:val="en-US" w:eastAsia="zh-CN"/>
        </w:rPr>
        <w:t>开发环境</w:t>
      </w:r>
      <w:r>
        <w:tab/>
      </w:r>
      <w:r>
        <w:fldChar w:fldCharType="begin"/>
      </w:r>
      <w:r>
        <w:instrText xml:space="preserve"> PAGEREF _Toc16480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_Toc20191 </w:instrText>
      </w:r>
      <w:r>
        <w:rPr>
          <w:rFonts w:hint="default"/>
        </w:rPr>
        <w:fldChar w:fldCharType="separate"/>
      </w:r>
      <w:r>
        <w:rPr>
          <w:rFonts w:hint="default"/>
          <w:szCs w:val="24"/>
          <w:lang w:val="en-US"/>
        </w:rPr>
        <w:t xml:space="preserve">3.1.2 </w:t>
      </w:r>
      <w:r>
        <w:rPr>
          <w:rFonts w:hint="eastAsia" w:ascii="Times New Roman" w:hAnsi="Times New Roman" w:eastAsia="黑体" w:cs="Times New Roman"/>
          <w:szCs w:val="24"/>
          <w:lang w:val="en-US" w:eastAsia="zh-CN"/>
        </w:rPr>
        <w:t>开发工具</w:t>
      </w:r>
      <w:r>
        <w:tab/>
      </w:r>
      <w:r>
        <w:fldChar w:fldCharType="begin"/>
      </w:r>
      <w:r>
        <w:instrText xml:space="preserve"> PAGEREF _Toc20191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_Toc11213 </w:instrText>
      </w:r>
      <w:r>
        <w:rPr>
          <w:rFonts w:hint="default"/>
        </w:rPr>
        <w:fldChar w:fldCharType="separate"/>
      </w:r>
      <w:r>
        <w:rPr>
          <w:rFonts w:hint="default"/>
          <w:lang w:val="en-US"/>
        </w:rPr>
        <w:t xml:space="preserve">3.2 </w:t>
      </w:r>
      <w:r>
        <w:rPr>
          <w:rFonts w:hint="default" w:ascii="Times New Roman" w:hAnsi="Times New Roman" w:eastAsia="黑体" w:cs="Times New Roman"/>
          <w:szCs w:val="28"/>
          <w:lang w:val="en-US" w:eastAsia="zh-CN"/>
        </w:rPr>
        <w:t>预备知识</w:t>
      </w:r>
      <w:r>
        <w:tab/>
      </w:r>
      <w:r>
        <w:fldChar w:fldCharType="begin"/>
      </w:r>
      <w:r>
        <w:instrText xml:space="preserve"> PAGEREF _Toc11213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_Toc16501 </w:instrText>
      </w:r>
      <w:r>
        <w:rPr>
          <w:rFonts w:hint="default"/>
        </w:rPr>
        <w:fldChar w:fldCharType="separate"/>
      </w:r>
      <w:r>
        <w:rPr>
          <w:rFonts w:hint="default" w:ascii="Times New Roman" w:hAnsi="Times New Roman" w:cs="Times New Roman"/>
          <w:szCs w:val="28"/>
        </w:rPr>
        <w:t xml:space="preserve">3.3 </w:t>
      </w:r>
      <w:r>
        <w:rPr>
          <w:rFonts w:hint="default" w:ascii="Times New Roman" w:hAnsi="Times New Roman" w:eastAsia="黑体" w:cs="Times New Roman"/>
          <w:szCs w:val="28"/>
          <w:lang w:val="en-US" w:eastAsia="zh-CN"/>
        </w:rPr>
        <w:t>新知识点</w:t>
      </w:r>
      <w:r>
        <w:rPr>
          <w:rFonts w:hint="eastAsia" w:ascii="Times New Roman" w:hAnsi="Times New Roman" w:eastAsia="黑体" w:cs="Times New Roman"/>
          <w:szCs w:val="28"/>
          <w:lang w:val="en-US" w:eastAsia="zh-CN"/>
        </w:rPr>
        <w:t>的</w:t>
      </w:r>
      <w:r>
        <w:rPr>
          <w:rFonts w:hint="default" w:ascii="Times New Roman" w:hAnsi="Times New Roman" w:eastAsia="黑体" w:cs="Times New Roman"/>
          <w:szCs w:val="28"/>
          <w:lang w:val="en-US" w:eastAsia="zh-CN"/>
        </w:rPr>
        <w:t>学习</w:t>
      </w:r>
      <w:r>
        <w:tab/>
      </w:r>
      <w:r>
        <w:fldChar w:fldCharType="begin"/>
      </w:r>
      <w:r>
        <w:instrText xml:space="preserve"> PAGEREF _Toc16501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_Toc29201 </w:instrText>
      </w:r>
      <w:r>
        <w:rPr>
          <w:rFonts w:hint="default"/>
        </w:rPr>
        <w:fldChar w:fldCharType="separate"/>
      </w:r>
      <w:r>
        <w:rPr>
          <w:rFonts w:hint="default" w:ascii="Times New Roman" w:hAnsi="Times New Roman" w:cs="Times New Roman"/>
          <w:szCs w:val="24"/>
        </w:rPr>
        <w:t xml:space="preserve">3.3.1 </w:t>
      </w:r>
      <w:r>
        <w:rPr>
          <w:rFonts w:hint="eastAsia" w:ascii="Times New Roman" w:hAnsi="Times New Roman" w:eastAsia="黑体" w:cs="Times New Roman"/>
          <w:szCs w:val="24"/>
          <w:lang w:val="en-US" w:eastAsia="zh-CN"/>
        </w:rPr>
        <w:t>CMake</w:t>
      </w:r>
      <w:r>
        <w:tab/>
      </w:r>
      <w:r>
        <w:fldChar w:fldCharType="begin"/>
      </w:r>
      <w:r>
        <w:instrText xml:space="preserve"> PAGEREF _Toc29201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_Toc30896 </w:instrText>
      </w:r>
      <w:r>
        <w:rPr>
          <w:rFonts w:hint="default"/>
        </w:rPr>
        <w:fldChar w:fldCharType="separate"/>
      </w:r>
      <w:r>
        <w:rPr>
          <w:rFonts w:hint="default" w:ascii="Times New Roman" w:hAnsi="Times New Roman" w:cs="Times New Roman"/>
          <w:szCs w:val="24"/>
        </w:rPr>
        <w:t xml:space="preserve">3.3.2 </w:t>
      </w:r>
      <w:r>
        <w:rPr>
          <w:rFonts w:hint="eastAsia" w:ascii="Times New Roman" w:hAnsi="Times New Roman" w:eastAsia="黑体" w:cs="Times New Roman"/>
          <w:szCs w:val="24"/>
          <w:lang w:val="en-US" w:eastAsia="zh-CN"/>
        </w:rPr>
        <w:t>Conan</w:t>
      </w:r>
      <w:r>
        <w:tab/>
      </w:r>
      <w:r>
        <w:fldChar w:fldCharType="begin"/>
      </w:r>
      <w:r>
        <w:instrText xml:space="preserve"> PAGEREF _Toc30896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_Toc5103 </w:instrText>
      </w:r>
      <w:r>
        <w:rPr>
          <w:rFonts w:hint="default"/>
        </w:rPr>
        <w:fldChar w:fldCharType="separate"/>
      </w:r>
      <w:r>
        <w:rPr>
          <w:rFonts w:hint="default" w:ascii="Times New Roman" w:hAnsi="Times New Roman" w:cs="Times New Roman"/>
          <w:szCs w:val="24"/>
        </w:rPr>
        <w:t xml:space="preserve">3.3.3 </w:t>
      </w:r>
      <w:r>
        <w:rPr>
          <w:rFonts w:hint="eastAsia" w:ascii="Times New Roman" w:hAnsi="Times New Roman" w:eastAsia="黑体" w:cs="Times New Roman"/>
          <w:szCs w:val="24"/>
          <w:lang w:val="en-US" w:eastAsia="zh-CN"/>
        </w:rPr>
        <w:t>对实用工具的深入理解</w:t>
      </w:r>
      <w:r>
        <w:tab/>
      </w:r>
      <w:r>
        <w:fldChar w:fldCharType="begin"/>
      </w:r>
      <w:r>
        <w:instrText xml:space="preserve"> PAGEREF _Toc5103 </w:instrText>
      </w:r>
      <w:r>
        <w:fldChar w:fldCharType="separate"/>
      </w:r>
      <w:r>
        <w:t>21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_Toc28817 </w:instrText>
      </w:r>
      <w:r>
        <w:rPr>
          <w:rFonts w:hint="default"/>
        </w:rPr>
        <w:fldChar w:fldCharType="separate"/>
      </w:r>
      <w:r>
        <w:rPr>
          <w:rFonts w:hint="default" w:ascii="Times New Roman" w:hAnsi="Times New Roman" w:cs="Times New Roman"/>
        </w:rPr>
        <w:t xml:space="preserve">4 </w:t>
      </w:r>
      <w:r>
        <w:rPr>
          <w:rFonts w:hint="default" w:ascii="Times New Roman" w:hAnsi="Times New Roman" w:eastAsia="黑体" w:cs="Times New Roman"/>
          <w:szCs w:val="30"/>
        </w:rPr>
        <w:t>前期任务完成度与后续实施计划</w:t>
      </w:r>
      <w:r>
        <w:tab/>
      </w:r>
      <w:r>
        <w:fldChar w:fldCharType="begin"/>
      </w:r>
      <w:r>
        <w:instrText xml:space="preserve"> PAGEREF _Toc28817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_Toc23678 </w:instrText>
      </w:r>
      <w:r>
        <w:rPr>
          <w:rFonts w:hint="default"/>
        </w:rPr>
        <w:fldChar w:fldCharType="separate"/>
      </w:r>
      <w:r>
        <w:rPr>
          <w:rFonts w:hint="default" w:ascii="Times New Roman" w:hAnsi="Times New Roman" w:cs="Times New Roman"/>
          <w:szCs w:val="28"/>
        </w:rPr>
        <w:t xml:space="preserve">4.1 </w:t>
      </w:r>
      <w:r>
        <w:rPr>
          <w:rFonts w:hint="default" w:ascii="Times New Roman" w:hAnsi="Times New Roman" w:eastAsia="黑体" w:cs="Times New Roman"/>
          <w:szCs w:val="28"/>
          <w:lang w:val="en-US" w:eastAsia="zh-CN"/>
        </w:rPr>
        <w:t>前期任务完成度</w:t>
      </w:r>
      <w:r>
        <w:tab/>
      </w:r>
      <w:r>
        <w:fldChar w:fldCharType="begin"/>
      </w:r>
      <w:r>
        <w:instrText xml:space="preserve"> PAGEREF _Toc23678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_Toc11369 </w:instrText>
      </w:r>
      <w:r>
        <w:rPr>
          <w:rFonts w:hint="default"/>
        </w:rPr>
        <w:fldChar w:fldCharType="separate"/>
      </w:r>
      <w:r>
        <w:rPr>
          <w:rFonts w:hint="default"/>
          <w:lang w:val="en-US"/>
        </w:rPr>
        <w:t xml:space="preserve">4.2 </w:t>
      </w:r>
      <w:r>
        <w:rPr>
          <w:rFonts w:hint="default" w:ascii="Times New Roman" w:hAnsi="Times New Roman" w:eastAsia="黑体" w:cs="Times New Roman"/>
          <w:szCs w:val="28"/>
          <w:lang w:val="en-US" w:eastAsia="zh-CN"/>
        </w:rPr>
        <w:t>后续实施计划</w:t>
      </w:r>
      <w:r>
        <w:tab/>
      </w:r>
      <w:r>
        <w:fldChar w:fldCharType="begin"/>
      </w:r>
      <w:r>
        <w:instrText xml:space="preserve"> PAGEREF _Toc11369 </w:instrText>
      </w:r>
      <w:r>
        <w:fldChar w:fldCharType="separate"/>
      </w:r>
      <w:r>
        <w:t>23</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_Toc30210 </w:instrText>
      </w:r>
      <w:r>
        <w:rPr>
          <w:rFonts w:hint="default"/>
        </w:rPr>
        <w:fldChar w:fldCharType="separate"/>
      </w:r>
      <w:r>
        <w:rPr>
          <w:rFonts w:hint="default" w:ascii="Times New Roman" w:hAnsi="Times New Roman" w:cs="Times New Roman"/>
        </w:rPr>
        <w:t xml:space="preserve">5 </w:t>
      </w:r>
      <w:r>
        <w:rPr>
          <w:rFonts w:hint="default" w:ascii="Times New Roman" w:hAnsi="Times New Roman" w:eastAsia="黑体" w:cs="Times New Roman"/>
          <w:szCs w:val="30"/>
          <w:lang w:val="en-US" w:eastAsia="zh-CN"/>
        </w:rPr>
        <w:t>参考文献</w:t>
      </w:r>
      <w:r>
        <w:tab/>
      </w:r>
      <w:r>
        <w:fldChar w:fldCharType="begin"/>
      </w:r>
      <w:r>
        <w:instrText xml:space="preserve"> PAGEREF _Toc30210 </w:instrText>
      </w:r>
      <w:r>
        <w:fldChar w:fldCharType="separate"/>
      </w:r>
      <w:r>
        <w:t>24</w:t>
      </w:r>
      <w:r>
        <w:fldChar w:fldCharType="end"/>
      </w:r>
      <w:r>
        <w:rPr>
          <w:rFonts w:hint="default"/>
        </w:rPr>
        <w:fldChar w:fldCharType="end"/>
      </w:r>
    </w:p>
    <w:p>
      <w:pPr>
        <w:rPr>
          <w:rFonts w:hint="default"/>
        </w:rPr>
      </w:pPr>
      <w:r>
        <w:rPr>
          <w:rFonts w:hint="default"/>
        </w:rPr>
        <w:fldChar w:fldCharType="end"/>
      </w:r>
    </w:p>
    <w:p>
      <w:pPr>
        <w:rPr>
          <w:rFonts w:hint="default"/>
        </w:rPr>
      </w:pPr>
    </w:p>
    <w:p>
      <w:pPr>
        <w:pStyle w:val="16"/>
        <w:tabs>
          <w:tab w:val="right" w:leader="dot" w:pos="8306"/>
        </w:tabs>
        <w:ind w:left="0" w:leftChars="0" w:right="210"/>
        <w:jc w:val="center"/>
        <w:rPr>
          <w:rFonts w:hint="default" w:ascii="Times New Roman" w:hAnsi="Times New Roman" w:cs="Times New Roman"/>
          <w:lang w:val="zh-CN"/>
        </w:rPr>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0" w:footer="992" w:gutter="0"/>
          <w:pgNumType w:fmt="decimal"/>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49117036"/>
      <w:bookmarkStart w:id="4" w:name="_Toc1290"/>
      <w:r>
        <w:rPr>
          <w:rFonts w:hint="default" w:ascii="Times New Roman" w:hAnsi="Times New Roman" w:eastAsia="黑体" w:cs="Times New Roman"/>
          <w:sz w:val="30"/>
          <w:szCs w:val="30"/>
          <w:lang w:val="en-US" w:eastAsia="zh-CN"/>
        </w:rPr>
        <w:t>企业实习目标任务</w:t>
      </w:r>
      <w:bookmarkEnd w:id="3"/>
      <w:bookmarkEnd w:id="4"/>
      <w:bookmarkStart w:id="5" w:name="_Toc14911703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本部分将从企业公司实习情况和岗位职责、实习目标和具体任务出发，阐述公司的背景、</w:t>
      </w:r>
      <w:r>
        <w:rPr>
          <w:rFonts w:hint="eastAsia" w:ascii="Times New Roman" w:hAnsi="Times New Roman" w:eastAsia="宋体" w:cs="Times New Roman"/>
          <w:sz w:val="21"/>
          <w:szCs w:val="21"/>
          <w:lang w:val="en-US" w:eastAsia="zh-CN" w:bidi="ar-SA"/>
        </w:rPr>
        <w:t>具体</w:t>
      </w:r>
      <w:r>
        <w:rPr>
          <w:rFonts w:hint="default" w:ascii="Times New Roman" w:hAnsi="Times New Roman" w:eastAsia="宋体" w:cs="Times New Roman"/>
          <w:sz w:val="21"/>
          <w:szCs w:val="21"/>
          <w:lang w:val="en-US" w:eastAsia="zh-CN" w:bidi="ar-SA"/>
        </w:rPr>
        <w:t>业务</w:t>
      </w:r>
      <w:r>
        <w:rPr>
          <w:rFonts w:hint="eastAsia" w:ascii="Times New Roman" w:hAnsi="Times New Roman" w:eastAsia="宋体" w:cs="Times New Roman"/>
          <w:sz w:val="21"/>
          <w:szCs w:val="21"/>
          <w:lang w:val="en-US" w:eastAsia="zh-CN" w:bidi="ar-SA"/>
        </w:rPr>
        <w:t>以及</w:t>
      </w:r>
      <w:r>
        <w:rPr>
          <w:rFonts w:hint="default" w:ascii="Times New Roman" w:hAnsi="Times New Roman" w:eastAsia="宋体" w:cs="Times New Roman"/>
          <w:sz w:val="21"/>
          <w:szCs w:val="21"/>
          <w:lang w:val="en-US" w:eastAsia="zh-CN" w:bidi="ar-SA"/>
        </w:rPr>
        <w:t>发展趋势等</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结合自身岗位和业务的要求，明确自己的实习目标，</w:t>
      </w:r>
      <w:r>
        <w:rPr>
          <w:rFonts w:hint="eastAsia" w:ascii="Times New Roman" w:hAnsi="Times New Roman" w:eastAsia="宋体" w:cs="Times New Roman"/>
          <w:sz w:val="21"/>
          <w:szCs w:val="21"/>
          <w:lang w:val="en-US" w:eastAsia="zh-CN" w:bidi="ar-SA"/>
        </w:rPr>
        <w:t>并</w:t>
      </w:r>
      <w:r>
        <w:rPr>
          <w:rFonts w:hint="default" w:ascii="Times New Roman" w:hAnsi="Times New Roman" w:eastAsia="宋体" w:cs="Times New Roman"/>
          <w:sz w:val="21"/>
          <w:szCs w:val="21"/>
          <w:lang w:val="en-US" w:eastAsia="zh-CN" w:bidi="ar-SA"/>
        </w:rPr>
        <w:t>按照时间线罗列具体任务，</w:t>
      </w:r>
      <w:r>
        <w:rPr>
          <w:rFonts w:hint="eastAsia" w:ascii="Times New Roman" w:hAnsi="Times New Roman" w:eastAsia="宋体" w:cs="Times New Roman"/>
          <w:sz w:val="21"/>
          <w:szCs w:val="21"/>
          <w:lang w:val="en-US" w:eastAsia="zh-CN" w:bidi="ar-SA"/>
        </w:rPr>
        <w:t>作</w:t>
      </w:r>
      <w:r>
        <w:rPr>
          <w:rFonts w:hint="default" w:ascii="Times New Roman" w:hAnsi="Times New Roman" w:eastAsia="宋体" w:cs="Times New Roman"/>
          <w:sz w:val="21"/>
          <w:szCs w:val="21"/>
          <w:lang w:val="en-US" w:eastAsia="zh-CN" w:bidi="ar-SA"/>
        </w:rPr>
        <w:t>阶段性总结。</w:t>
      </w:r>
    </w:p>
    <w:p>
      <w:pPr>
        <w:pStyle w:val="4"/>
        <w:keepNext w:val="0"/>
        <w:keepLines w:val="0"/>
        <w:numPr>
          <w:ilvl w:val="1"/>
          <w:numId w:val="1"/>
        </w:numPr>
        <w:spacing w:before="0" w:line="360" w:lineRule="auto"/>
        <w:ind w:leftChars="0"/>
        <w:rPr>
          <w:rFonts w:hint="default" w:ascii="Times New Roman" w:hAnsi="Times New Roman" w:eastAsia="黑体" w:cs="Times New Roman"/>
        </w:rPr>
      </w:pPr>
      <w:bookmarkStart w:id="6" w:name="_Toc25169"/>
      <w:r>
        <w:rPr>
          <w:rFonts w:hint="default" w:ascii="Times New Roman" w:hAnsi="Times New Roman" w:eastAsia="黑体" w:cs="Times New Roman"/>
        </w:rPr>
        <w:t>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bookmarkEnd w:id="6"/>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7" w:name="_Toc5340"/>
      <w:r>
        <w:rPr>
          <w:rFonts w:hint="default" w:ascii="Times New Roman" w:hAnsi="Times New Roman" w:eastAsia="黑体" w:cs="Times New Roman"/>
          <w:sz w:val="24"/>
          <w:szCs w:val="24"/>
          <w:lang w:val="en-US" w:eastAsia="zh-CN"/>
        </w:rPr>
        <w:t>公司</w:t>
      </w:r>
      <w:r>
        <w:rPr>
          <w:rFonts w:hint="default" w:ascii="Times New Roman" w:hAnsi="Times New Roman" w:eastAsia="黑体" w:cs="Times New Roman"/>
          <w:sz w:val="24"/>
          <w:szCs w:val="24"/>
        </w:rPr>
        <w:t>情况</w:t>
      </w:r>
      <w:bookmarkEnd w:id="7"/>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r>
        <w:rPr>
          <w:rFonts w:hint="eastAsia" w:ascii="Times New Roman" w:hAnsi="Times New Roman" w:eastAsia="宋体" w:cs="Times New Roman"/>
          <w:sz w:val="21"/>
          <w:szCs w:val="21"/>
          <w:lang w:val="en-US" w:eastAsia="zh-CN" w:bidi="ar-SA"/>
        </w:rPr>
        <w:t>公司还获得了很多其他的资质与荣誉，见图</w:t>
      </w:r>
      <w:r>
        <w:rPr>
          <w:rFonts w:hint="default" w:ascii="Times New Roman" w:hAnsi="Times New Roman" w:eastAsia="宋体" w:cs="Times New Roman"/>
          <w:sz w:val="21"/>
          <w:szCs w:val="21"/>
          <w:lang w:val="en-US" w:eastAsia="zh-CN" w:bidi="ar-SA"/>
        </w:rPr>
        <w:t>1-1</w:t>
      </w:r>
      <w:r>
        <w:rPr>
          <w:rFonts w:hint="eastAsia" w:ascii="Times New Roman" w:hAnsi="Times New Roman" w:eastAsia="宋体" w:cs="Times New Roman"/>
          <w:sz w:val="21"/>
          <w:szCs w:val="21"/>
          <w:lang w:val="en-US" w:eastAsia="zh-CN" w:bidi="ar-SA"/>
        </w:rPr>
        <w:t>：</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right="0" w:rightChars="0"/>
        <w:jc w:val="center"/>
        <w:textAlignment w:val="auto"/>
        <w:outlineLvl w:val="9"/>
        <w:rPr>
          <w:rFonts w:hint="default" w:ascii="Times New Roman" w:hAnsi="Times New Roman" w:eastAsia="宋体" w:cs="Times New Roman"/>
          <w:sz w:val="21"/>
          <w:szCs w:val="21"/>
          <w:lang w:val="en-US" w:eastAsia="zh-CN" w:bidi="ar-SA"/>
        </w:rPr>
      </w:pPr>
      <w:r>
        <w:drawing>
          <wp:inline distT="0" distB="0" distL="114300" distR="114300">
            <wp:extent cx="4752340" cy="2762885"/>
            <wp:effectExtent l="0" t="0" r="254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4752340" cy="276288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1</w:t>
      </w:r>
      <w:r>
        <w:rPr>
          <w:rFonts w:hint="default" w:ascii="Times New Roman" w:hAnsi="Times New Roman" w:eastAsia="宋体" w:cs="Times New Roman"/>
          <w:sz w:val="21"/>
          <w:szCs w:val="21"/>
          <w:lang w:val="en-US" w:eastAsia="zh-CN"/>
        </w:rPr>
        <w:t>-1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8" w:name="_Toc1033"/>
      <w:r>
        <w:rPr>
          <w:rFonts w:hint="default" w:ascii="Times New Roman" w:hAnsi="Times New Roman" w:eastAsia="黑体" w:cs="Times New Roman"/>
          <w:sz w:val="24"/>
          <w:szCs w:val="24"/>
          <w:lang w:val="en-US" w:eastAsia="zh-CN"/>
        </w:rPr>
        <w:t>岗位职责</w:t>
      </w:r>
      <w:bookmarkEnd w:id="8"/>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公司的核心业务可以简单概括为“一个核心产品，两个基本能力，两个数字化方向”。具体见图1-2：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566410" cy="217233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我目前参与在合迅智灵的产品研发</w:t>
      </w:r>
      <w:r>
        <w:rPr>
          <w:rFonts w:hint="eastAsia" w:ascii="Times New Roman" w:hAnsi="Times New Roman" w:eastAsia="宋体" w:cs="Times New Roman"/>
          <w:sz w:val="21"/>
          <w:szCs w:val="21"/>
          <w:lang w:val="en-US" w:eastAsia="zh-CN" w:bidi="ar-SA"/>
        </w:rPr>
        <w:t>中</w:t>
      </w:r>
      <w:r>
        <w:rPr>
          <w:rFonts w:hint="default" w:ascii="Times New Roman" w:hAnsi="Times New Roman" w:eastAsia="宋体" w:cs="Times New Roman"/>
          <w:sz w:val="21"/>
          <w:szCs w:val="21"/>
          <w:lang w:val="en-US" w:eastAsia="zh-CN" w:bidi="ar-SA"/>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以下是合迅智灵产品的功能架构，</w:t>
      </w:r>
      <w:r>
        <w:rPr>
          <w:rFonts w:hint="eastAsia" w:ascii="Times New Roman" w:hAnsi="Times New Roman" w:eastAsia="宋体" w:cs="Times New Roman"/>
          <w:sz w:val="21"/>
          <w:szCs w:val="21"/>
          <w:lang w:val="en-US" w:eastAsia="zh-CN" w:bidi="ar-SA"/>
        </w:rPr>
        <w:t>见图1</w:t>
      </w:r>
      <w:r>
        <w:rPr>
          <w:rFonts w:hint="default" w:ascii="Times New Roman" w:hAnsi="Times New Roman" w:eastAsia="宋体" w:cs="Times New Roman"/>
          <w:sz w:val="21"/>
          <w:szCs w:val="21"/>
          <w:lang w:val="en-US" w:eastAsia="zh-CN" w:bidi="ar-SA"/>
        </w:rPr>
        <w:t>-3</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进入公司以后我所在项目组一直在进行基础平台的研发工作</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这一部分的具体工作将在</w:t>
      </w:r>
      <w:r>
        <w:rPr>
          <w:rFonts w:hint="eastAsia" w:ascii="Times New Roman" w:hAnsi="Times New Roman" w:eastAsia="宋体" w:cs="Times New Roman"/>
          <w:sz w:val="21"/>
          <w:szCs w:val="21"/>
          <w:lang w:val="en-US" w:eastAsia="zh-CN" w:bidi="ar-SA"/>
        </w:rPr>
        <w:t>具体任务部分具体</w:t>
      </w:r>
      <w:r>
        <w:rPr>
          <w:rFonts w:hint="default" w:ascii="Times New Roman" w:hAnsi="Times New Roman" w:eastAsia="宋体" w:cs="Times New Roman"/>
          <w:sz w:val="21"/>
          <w:szCs w:val="21"/>
          <w:lang w:val="en-US" w:eastAsia="zh-CN" w:bidi="ar-SA"/>
        </w:rPr>
        <w:t>阐述。</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459095" cy="2807970"/>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-3</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bookmarkStart w:id="9" w:name="_Toc12360"/>
      <w:r>
        <w:rPr>
          <w:rFonts w:hint="default" w:ascii="Times New Roman" w:hAnsi="Times New Roman" w:eastAsia="黑体" w:cs="Times New Roman"/>
          <w:lang w:val="en-US" w:eastAsia="zh-CN"/>
        </w:rPr>
        <w:t>实习目标和具体任务</w:t>
      </w:r>
      <w:bookmarkEnd w:id="9"/>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0" w:name="_Toc21415"/>
      <w:r>
        <w:rPr>
          <w:rFonts w:hint="default" w:ascii="Times New Roman" w:hAnsi="Times New Roman" w:eastAsia="黑体" w:cs="Times New Roman"/>
          <w:sz w:val="24"/>
          <w:szCs w:val="24"/>
        </w:rPr>
        <w:t>实习目标</w:t>
      </w:r>
      <w:bookmarkEnd w:id="1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对于实习目标，我将其分为公司目标和个人目标。对于公司目标，</w:t>
      </w:r>
      <w:r>
        <w:rPr>
          <w:rFonts w:hint="eastAsia" w:ascii="Times New Roman" w:hAnsi="Times New Roman" w:eastAsia="宋体" w:cs="Times New Roman"/>
          <w:sz w:val="21"/>
          <w:szCs w:val="21"/>
          <w:lang w:val="en-US" w:eastAsia="zh-CN" w:bidi="ar-SA"/>
        </w:rPr>
        <w:t>我希望</w:t>
      </w:r>
      <w:r>
        <w:rPr>
          <w:rFonts w:hint="default" w:ascii="Times New Roman" w:hAnsi="Times New Roman" w:eastAsia="宋体" w:cs="Times New Roman"/>
          <w:sz w:val="21"/>
          <w:szCs w:val="21"/>
          <w:lang w:val="en-US" w:eastAsia="zh-CN" w:bidi="ar-SA"/>
        </w:rPr>
        <w:t>严格按照公司的安排，</w:t>
      </w:r>
      <w:r>
        <w:rPr>
          <w:rFonts w:hint="eastAsia" w:ascii="Times New Roman" w:hAnsi="Times New Roman" w:eastAsia="宋体" w:cs="Times New Roman"/>
          <w:sz w:val="21"/>
          <w:szCs w:val="21"/>
          <w:lang w:val="en-US" w:eastAsia="zh-CN" w:bidi="ar-SA"/>
        </w:rPr>
        <w:t>全身心投入</w:t>
      </w:r>
      <w:r>
        <w:rPr>
          <w:rFonts w:hint="default" w:ascii="Times New Roman" w:hAnsi="Times New Roman" w:eastAsia="宋体" w:cs="Times New Roman"/>
          <w:sz w:val="21"/>
          <w:szCs w:val="21"/>
          <w:lang w:val="en-US" w:eastAsia="zh-CN" w:bidi="ar-SA"/>
        </w:rPr>
        <w:t>完成合迅智灵基础平台的研发。对于个人目标，我希望能在实习期间，</w:t>
      </w:r>
      <w:r>
        <w:rPr>
          <w:rFonts w:hint="eastAsia" w:ascii="Times New Roman" w:hAnsi="Times New Roman" w:eastAsia="宋体" w:cs="Times New Roman"/>
          <w:sz w:val="21"/>
          <w:szCs w:val="21"/>
          <w:lang w:val="en-US" w:eastAsia="zh-CN" w:bidi="ar-SA"/>
        </w:rPr>
        <w:t>能</w:t>
      </w:r>
      <w:r>
        <w:rPr>
          <w:rFonts w:hint="default" w:ascii="Times New Roman" w:hAnsi="Times New Roman" w:eastAsia="宋体" w:cs="Times New Roman"/>
          <w:sz w:val="21"/>
          <w:szCs w:val="21"/>
          <w:lang w:val="en-US" w:eastAsia="zh-CN" w:bidi="ar-SA"/>
        </w:rPr>
        <w:t>跟随前辈的脚步，保质保量完成好安排到的工作，</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能够在实习期间学到更多知识和技术，以学习为主，以功利为辅</w:t>
      </w:r>
      <w:r>
        <w:rPr>
          <w:rFonts w:hint="eastAsia" w:ascii="Times New Roman" w:hAnsi="Times New Roman" w:eastAsia="宋体" w:cs="Times New Roman"/>
          <w:sz w:val="21"/>
          <w:szCs w:val="21"/>
          <w:lang w:val="en-US" w:eastAsia="zh-CN" w:bidi="ar-SA"/>
        </w:rPr>
        <w:t>，提升培养自己的技术和能力</w:t>
      </w:r>
      <w:r>
        <w:rPr>
          <w:rFonts w:hint="default" w:ascii="Times New Roman" w:hAnsi="Times New Roman" w:eastAsia="宋体" w:cs="Times New Roman"/>
          <w:sz w:val="21"/>
          <w:szCs w:val="21"/>
          <w:lang w:val="en-US" w:eastAsia="zh-CN" w:bidi="ar-SA"/>
        </w:rPr>
        <w:t>。</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1" w:name="_Toc28902"/>
      <w:r>
        <w:rPr>
          <w:rFonts w:hint="default" w:ascii="Times New Roman" w:hAnsi="Times New Roman" w:eastAsia="黑体" w:cs="Times New Roman"/>
          <w:sz w:val="24"/>
          <w:szCs w:val="24"/>
          <w:lang w:val="en-US" w:eastAsia="zh-CN"/>
        </w:rPr>
        <w:t>具体任务</w:t>
      </w:r>
      <w:bookmarkEnd w:id="11"/>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bookmarkStart w:id="12" w:name="_Toc17414"/>
      <w:r>
        <w:rPr>
          <w:rFonts w:hint="default" w:ascii="Times New Roman" w:hAnsi="Times New Roman" w:eastAsia="黑体" w:cs="Times New Roman"/>
          <w:sz w:val="21"/>
          <w:szCs w:val="21"/>
          <w:lang w:val="en-US" w:eastAsia="zh-CN"/>
        </w:rPr>
        <w:t>LarkSDK</w:t>
      </w:r>
      <w:bookmarkEnd w:id="12"/>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前面提到，我目前参与在合迅智灵基础平台的产品研发当中，下面我对该基础平台的业务进行相关介绍。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合迅智灵</w:t>
      </w:r>
      <w:r>
        <w:rPr>
          <w:rFonts w:hint="default" w:ascii="Times New Roman" w:hAnsi="Times New Roman" w:eastAsia="宋体" w:cs="Times New Roman"/>
          <w:sz w:val="21"/>
          <w:szCs w:val="21"/>
          <w:lang w:val="en-US" w:eastAsia="zh-CN" w:bidi="ar-SA"/>
        </w:rPr>
        <w:t>基础平台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全称叫合迅智灵国产化基础开发套件，英文名叫LarkSDK（后面用SDK简写）。SDK是合迅智灵产品LarkStudio5的核心部件，是一套跨平台的C++基础开发库。</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LarkSDK对标QtSDK</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Qt是一款历史悠久，发展稳定的跨平台C++基础开发库，</w:t>
      </w:r>
      <w:r>
        <w:rPr>
          <w:rFonts w:hint="eastAsia" w:ascii="Times New Roman" w:hAnsi="Times New Roman" w:eastAsia="宋体" w:cs="Times New Roman"/>
          <w:sz w:val="21"/>
          <w:szCs w:val="21"/>
          <w:lang w:val="en-US" w:eastAsia="zh-CN" w:bidi="ar-SA"/>
        </w:rPr>
        <w:t>在全世界被广泛使用，</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美中不足的是，该产品并不是</w:t>
      </w:r>
      <w:r>
        <w:rPr>
          <w:rFonts w:hint="default" w:ascii="Times New Roman" w:hAnsi="Times New Roman" w:eastAsia="宋体" w:cs="Times New Roman"/>
          <w:sz w:val="21"/>
          <w:szCs w:val="21"/>
          <w:lang w:val="en-US" w:eastAsia="zh-CN" w:bidi="ar-SA"/>
        </w:rPr>
        <w:t>国人</w:t>
      </w:r>
      <w:r>
        <w:rPr>
          <w:rFonts w:hint="eastAsia" w:ascii="Times New Roman" w:hAnsi="Times New Roman" w:eastAsia="宋体" w:cs="Times New Roman"/>
          <w:sz w:val="21"/>
          <w:szCs w:val="21"/>
          <w:lang w:val="en-US" w:eastAsia="zh-CN" w:bidi="ar-SA"/>
        </w:rPr>
        <w:t>开发</w:t>
      </w:r>
      <w:r>
        <w:rPr>
          <w:rFonts w:hint="default" w:ascii="Times New Roman" w:hAnsi="Times New Roman" w:eastAsia="宋体" w:cs="Times New Roman"/>
          <w:sz w:val="21"/>
          <w:szCs w:val="21"/>
          <w:lang w:val="en-US" w:eastAsia="zh-CN" w:bidi="ar-SA"/>
        </w:rPr>
        <w:t>。为顺应军工国产化的大趋势，公司在2020年</w:t>
      </w:r>
      <w:r>
        <w:rPr>
          <w:rFonts w:hint="eastAsia" w:ascii="Times New Roman" w:hAnsi="Times New Roman" w:eastAsia="宋体" w:cs="Times New Roman"/>
          <w:sz w:val="21"/>
          <w:szCs w:val="21"/>
          <w:lang w:val="en-US" w:eastAsia="zh-CN" w:bidi="ar-SA"/>
        </w:rPr>
        <w:t>起</w:t>
      </w:r>
      <w:r>
        <w:rPr>
          <w:rFonts w:hint="default" w:ascii="Times New Roman" w:hAnsi="Times New Roman" w:eastAsia="宋体" w:cs="Times New Roman"/>
          <w:sz w:val="21"/>
          <w:szCs w:val="21"/>
          <w:lang w:val="en-US" w:eastAsia="zh-CN" w:bidi="ar-SA"/>
        </w:rPr>
        <w:t>进入合迅智灵产品的研发，其中SDK的部分</w:t>
      </w:r>
      <w:r>
        <w:rPr>
          <w:rFonts w:hint="eastAsia" w:ascii="Times New Roman" w:hAnsi="Times New Roman" w:eastAsia="宋体" w:cs="Times New Roman"/>
          <w:sz w:val="21"/>
          <w:szCs w:val="21"/>
          <w:lang w:val="en-US" w:eastAsia="zh-CN" w:bidi="ar-SA"/>
        </w:rPr>
        <w:t>作为基础平台，</w:t>
      </w:r>
      <w:r>
        <w:rPr>
          <w:rFonts w:hint="default" w:ascii="Times New Roman" w:hAnsi="Times New Roman" w:eastAsia="宋体" w:cs="Times New Roman"/>
          <w:sz w:val="21"/>
          <w:szCs w:val="21"/>
          <w:lang w:val="en-US" w:eastAsia="zh-CN" w:bidi="ar-SA"/>
        </w:rPr>
        <w:t>又是重中之重。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SDK分为以下三个主要子模块和三个扩展模块。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三个主要子模块：</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LarkSDK-Core (larkcore)：核心类库，包含对象模型、事件机制、线程管理和主程序框架等。</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LarkSDK-Util (larkutil)：实用跨平台工具类库，包含常用的数据结构和算法。</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LarkSDK-GUI (larkgui)：图形绘制类库，包含跨平台图形绘制接口、基础窗体和常用组件，以及多绘图引擎支持支持等。</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三个扩展模块：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LarkSDK-DB (larkdb)：数据库支持模块。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LarkSDK-Network (larknetwork)：网络编程支持模块。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LarkSDK-XML (larkxml)：XML支持模块。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公司与本校本院某实验室在2021年末达成了合作，校方开始了SDK部分的初步编写。到23年末为止已经经过一期和二期的阶段，已初步完成开发。但由于学校</w:t>
      </w:r>
      <w:r>
        <w:rPr>
          <w:rFonts w:hint="eastAsia" w:ascii="Times New Roman" w:hAnsi="Times New Roman" w:eastAsia="宋体" w:cs="Times New Roman"/>
          <w:sz w:val="21"/>
          <w:szCs w:val="21"/>
          <w:lang w:val="en-US" w:eastAsia="zh-CN" w:bidi="ar-SA"/>
        </w:rPr>
        <w:t>学生</w:t>
      </w:r>
      <w:r>
        <w:rPr>
          <w:rFonts w:hint="default" w:ascii="Times New Roman" w:hAnsi="Times New Roman" w:eastAsia="宋体" w:cs="Times New Roman"/>
          <w:sz w:val="21"/>
          <w:szCs w:val="21"/>
          <w:lang w:val="en-US" w:eastAsia="zh-CN" w:bidi="ar-SA"/>
        </w:rPr>
        <w:t>对实际工程的接触较少以及理论知识不牢固，编写的代码是存在很多问题的。在我进入公司以前，公司的前辈们就针对部分问题进行了优化重构，但是整体来看仍难以达到标准。</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因此在进入公司以后，我的第一份任务就是进行代码走查。何为代码走查？简单来讲就是读别人的代码发现问题，但是这其中的工作量和难度也是不小的。领导对我们的要求是对于该部分涉及到的内容，包括</w:t>
      </w:r>
      <w:r>
        <w:rPr>
          <w:rFonts w:hint="eastAsia" w:ascii="Times New Roman" w:hAnsi="Times New Roman" w:eastAsia="宋体" w:cs="Times New Roman"/>
          <w:sz w:val="21"/>
          <w:szCs w:val="21"/>
          <w:lang w:val="en-US" w:eastAsia="zh-CN" w:bidi="ar-SA"/>
        </w:rPr>
        <w:t>涉及到的其他</w:t>
      </w:r>
      <w:r>
        <w:rPr>
          <w:rFonts w:hint="default" w:ascii="Times New Roman" w:hAnsi="Times New Roman" w:eastAsia="宋体" w:cs="Times New Roman"/>
          <w:sz w:val="21"/>
          <w:szCs w:val="21"/>
          <w:lang w:val="en-US" w:eastAsia="zh-CN" w:bidi="ar-SA"/>
        </w:rPr>
        <w:t>代码，都要阅读</w:t>
      </w:r>
      <w:r>
        <w:rPr>
          <w:rFonts w:hint="eastAsia" w:ascii="Times New Roman" w:hAnsi="Times New Roman" w:eastAsia="宋体" w:cs="Times New Roman"/>
          <w:sz w:val="21"/>
          <w:szCs w:val="21"/>
          <w:lang w:val="en-US" w:eastAsia="zh-CN" w:bidi="ar-SA"/>
        </w:rPr>
        <w:t>和</w:t>
      </w:r>
      <w:r>
        <w:rPr>
          <w:rFonts w:hint="default" w:ascii="Times New Roman" w:hAnsi="Times New Roman" w:eastAsia="宋体" w:cs="Times New Roman"/>
          <w:sz w:val="21"/>
          <w:szCs w:val="21"/>
          <w:lang w:val="en-US" w:eastAsia="zh-CN" w:bidi="ar-SA"/>
        </w:rPr>
        <w:t>理解，然后汇报。虽然枯燥</w:t>
      </w:r>
      <w:r>
        <w:rPr>
          <w:rFonts w:hint="eastAsia" w:ascii="Times New Roman" w:hAnsi="Times New Roman" w:eastAsia="宋体" w:cs="Times New Roman"/>
          <w:sz w:val="21"/>
          <w:szCs w:val="21"/>
          <w:lang w:val="en-US" w:eastAsia="zh-CN" w:bidi="ar-SA"/>
        </w:rPr>
        <w:t>甚至有些难</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我</w:t>
      </w:r>
      <w:r>
        <w:rPr>
          <w:rFonts w:hint="default" w:ascii="Times New Roman" w:hAnsi="Times New Roman" w:eastAsia="宋体" w:cs="Times New Roman"/>
          <w:sz w:val="21"/>
          <w:szCs w:val="21"/>
          <w:lang w:val="en-US" w:eastAsia="zh-CN" w:bidi="ar-SA"/>
        </w:rPr>
        <w:t>确实学到了很多知识和技巧。我的老总</w:t>
      </w:r>
      <w:r>
        <w:rPr>
          <w:rFonts w:hint="eastAsia" w:ascii="Times New Roman" w:hAnsi="Times New Roman" w:eastAsia="宋体" w:cs="Times New Roman"/>
          <w:sz w:val="21"/>
          <w:szCs w:val="21"/>
          <w:lang w:val="en-US" w:eastAsia="zh-CN" w:bidi="ar-SA"/>
        </w:rPr>
        <w:t>曾经</w:t>
      </w:r>
      <w:r>
        <w:rPr>
          <w:rFonts w:hint="default" w:ascii="Times New Roman" w:hAnsi="Times New Roman" w:eastAsia="宋体" w:cs="Times New Roman"/>
          <w:sz w:val="21"/>
          <w:szCs w:val="21"/>
          <w:lang w:val="en-US" w:eastAsia="zh-CN" w:bidi="ar-SA"/>
        </w:rPr>
        <w:t>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以下列出到目前为止的代码走查表</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注：</w:t>
      </w:r>
      <w:r>
        <w:rPr>
          <w:rFonts w:hint="default" w:ascii="Times New Roman" w:hAnsi="Times New Roman" w:eastAsia="宋体" w:cs="Times New Roman"/>
          <w:sz w:val="21"/>
          <w:szCs w:val="21"/>
          <w:lang w:val="en-US" w:eastAsia="zh-CN" w:bidi="ar-SA"/>
        </w:rPr>
        <w:t>公司两周为一个迭代，因此任务都是按迭代划分的）</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表 1</w:t>
      </w:r>
      <w:r>
        <w:rPr>
          <w:rFonts w:hint="default" w:ascii="Times New Roman" w:hAnsi="Times New Roman" w:eastAsia="宋体" w:cs="Times New Roman"/>
          <w:sz w:val="21"/>
          <w:szCs w:val="21"/>
          <w:lang w:val="en-US" w:eastAsia="zh-CN" w:bidi="ar-SA"/>
        </w:rPr>
        <w:t>-1</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迭代时间</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1.15 - 1.26</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1.29 - 2.8</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2.19 - 3.1</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3.4 - 3.15</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LPen、LBrush、LLinearGradient、LMenu、LMenuItem、LMenuItemSeparator</w:t>
            </w:r>
          </w:p>
        </w:tc>
      </w:tr>
    </w:tbl>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既然做了代码走查，那么</w:t>
      </w:r>
      <w:r>
        <w:rPr>
          <w:rFonts w:hint="eastAsia" w:ascii="Times New Roman" w:hAnsi="Times New Roman" w:eastAsia="宋体" w:cs="Times New Roman"/>
          <w:sz w:val="21"/>
          <w:szCs w:val="21"/>
          <w:lang w:val="en-US" w:eastAsia="zh-CN" w:bidi="ar-SA"/>
        </w:rPr>
        <w:t>必然</w:t>
      </w:r>
      <w:r>
        <w:rPr>
          <w:rFonts w:hint="default" w:ascii="Times New Roman" w:hAnsi="Times New Roman" w:eastAsia="宋体" w:cs="Times New Roman"/>
          <w:sz w:val="21"/>
          <w:szCs w:val="21"/>
          <w:lang w:val="en-US" w:eastAsia="zh-CN" w:bidi="ar-SA"/>
        </w:rPr>
        <w:t>需要记录，后续修改。目前公司已经完成对三大核心模块的代码走查，并慢慢开始优化重构。在上述时间期间，我的第二份任务就是优化重构部分代码，包括重构LStack、LQueue等；优化</w:t>
      </w:r>
      <w:r>
        <w:rPr>
          <w:rFonts w:hint="eastAsia" w:ascii="Times New Roman" w:hAnsi="Times New Roman" w:eastAsia="宋体" w:cs="Times New Roman"/>
          <w:sz w:val="21"/>
          <w:szCs w:val="21"/>
          <w:lang w:val="en-US" w:eastAsia="zh-CN" w:bidi="ar-SA"/>
        </w:rPr>
        <w:t>修改</w:t>
      </w:r>
      <w:r>
        <w:rPr>
          <w:rFonts w:hint="default" w:ascii="Times New Roman" w:hAnsi="Times New Roman" w:eastAsia="宋体" w:cs="Times New Roman"/>
          <w:sz w:val="21"/>
          <w:szCs w:val="21"/>
          <w:lang w:val="en-US" w:eastAsia="zh-CN" w:bidi="ar-SA"/>
        </w:rPr>
        <w:t>线程部分</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、LPen、LBrush等。但是由于公司其他项目比较紧急，该部分的优化重构并未作为</w:t>
      </w:r>
      <w:r>
        <w:rPr>
          <w:rFonts w:hint="eastAsia" w:ascii="Times New Roman" w:hAnsi="Times New Roman" w:eastAsia="宋体" w:cs="Times New Roman"/>
          <w:sz w:val="21"/>
          <w:szCs w:val="21"/>
          <w:lang w:val="en-US" w:eastAsia="zh-CN" w:bidi="ar-SA"/>
        </w:rPr>
        <w:t>主要</w:t>
      </w:r>
      <w:r>
        <w:rPr>
          <w:rFonts w:hint="default" w:ascii="Times New Roman" w:hAnsi="Times New Roman" w:eastAsia="宋体" w:cs="Times New Roman"/>
          <w:sz w:val="21"/>
          <w:szCs w:val="21"/>
          <w:lang w:val="en-US" w:eastAsia="zh-CN" w:bidi="ar-SA"/>
        </w:rPr>
        <w:t>迭代任务。</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2229485" cy="30518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单元测试test，其中的测试代码采用googleTest架构编写，这部分的测试代码会在gitlab后台每次commit的时候自动</w:t>
      </w:r>
      <w:r>
        <w:rPr>
          <w:rFonts w:hint="eastAsia" w:ascii="Times New Roman" w:hAnsi="Times New Roman" w:eastAsia="宋体" w:cs="Times New Roman"/>
          <w:sz w:val="21"/>
          <w:szCs w:val="21"/>
          <w:lang w:val="en-US" w:eastAsia="zh-CN" w:bidi="ar-SA"/>
        </w:rPr>
        <w:t>通过CI</w:t>
      </w:r>
      <w:r>
        <w:rPr>
          <w:rFonts w:hint="default" w:ascii="Times New Roman" w:hAnsi="Times New Roman" w:eastAsia="宋体" w:cs="Times New Roman"/>
          <w:sz w:val="21"/>
          <w:szCs w:val="21"/>
          <w:lang w:val="en-US" w:eastAsia="zh-CN" w:bidi="ar-SA"/>
        </w:rPr>
        <w:t>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util部分和network部分的单元测试，编写测试样例，</w:t>
      </w:r>
      <w:r>
        <w:rPr>
          <w:rFonts w:hint="eastAsia" w:ascii="Times New Roman" w:hAnsi="Times New Roman" w:eastAsia="宋体" w:cs="Times New Roman"/>
          <w:sz w:val="21"/>
          <w:szCs w:val="21"/>
          <w:lang w:val="en-US" w:eastAsia="zh-CN" w:bidi="ar-SA"/>
        </w:rPr>
        <w:t>维持</w:t>
      </w:r>
      <w:r>
        <w:rPr>
          <w:rFonts w:hint="default" w:ascii="Times New Roman" w:hAnsi="Times New Roman" w:eastAsia="宋体" w:cs="Times New Roman"/>
          <w:sz w:val="21"/>
          <w:szCs w:val="21"/>
          <w:lang w:val="en-US" w:eastAsia="zh-CN" w:bidi="ar-SA"/>
        </w:rPr>
        <w:t>流程，并且提高覆盖率。以下是</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覆盖率的变化</w:t>
      </w:r>
      <w:r>
        <w:rPr>
          <w:rFonts w:hint="eastAsia" w:ascii="Times New Roman" w:hAnsi="Times New Roman" w:eastAsia="宋体" w:cs="Times New Roman"/>
          <w:sz w:val="21"/>
          <w:szCs w:val="21"/>
          <w:lang w:val="en-US" w:eastAsia="zh-CN" w:bidi="ar-SA"/>
        </w:rPr>
        <w:t>趋势</w:t>
      </w:r>
      <w:r>
        <w:rPr>
          <w:rFonts w:hint="default" w:ascii="Times New Roman" w:hAnsi="Times New Roman" w:eastAsia="宋体" w:cs="Times New Roman"/>
          <w:sz w:val="21"/>
          <w:szCs w:val="21"/>
          <w:lang w:val="en-US" w:eastAsia="zh-CN" w:bidi="ar-SA"/>
        </w:rPr>
        <w:t>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4445635" cy="25603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3" w:name="_Toc18237"/>
      <w:r>
        <w:rPr>
          <w:rFonts w:hint="default" w:ascii="Times New Roman" w:hAnsi="Times New Roman" w:eastAsia="黑体" w:cs="Times New Roman"/>
          <w:sz w:val="21"/>
          <w:szCs w:val="21"/>
          <w:lang w:val="en-US" w:eastAsia="zh-CN"/>
        </w:rPr>
        <w:t>LarkTestKit</w:t>
      </w:r>
      <w:bookmarkEnd w:id="13"/>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LarkSDK作为一个跨平台的C++基础开发库，前面的单元测试提到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-6：</w:t>
      </w:r>
    </w:p>
    <w:p>
      <w:pPr>
        <w:jc w:val="both"/>
        <w:rPr>
          <w:rFonts w:hint="default" w:ascii="Times New Roman" w:hAnsi="Times New Roman" w:eastAsia="宋体" w:cs="Times New Roman"/>
          <w:sz w:val="21"/>
          <w:szCs w:val="21"/>
          <w:lang w:val="en-US" w:eastAsia="zh-CN" w:bidi="ar-SA"/>
        </w:rPr>
      </w:pPr>
      <w:r>
        <w:rPr>
          <w:rFonts w:hint="default"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5273675" cy="172148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21"/>
          <w:szCs w:val="21"/>
          <w:lang w:val="en-US" w:eastAsia="zh-CN" w:bidi="ar-SA"/>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eastAsia="宋体" w:cs="Times New Roman"/>
          <w:sz w:val="21"/>
          <w:szCs w:val="21"/>
          <w:lang w:val="en-US" w:eastAsia="zh-CN" w:bidi="ar-SA"/>
        </w:rPr>
        <w:t>和静态扫描</w:t>
      </w:r>
      <w:r>
        <w:rPr>
          <w:rFonts w:hint="default" w:ascii="Times New Roman" w:hAnsi="Times New Roman" w:eastAsia="宋体" w:cs="Times New Roman"/>
          <w:sz w:val="21"/>
          <w:szCs w:val="21"/>
          <w:lang w:val="en-US" w:eastAsia="zh-CN" w:bidi="ar-SA"/>
        </w:rPr>
        <w:t>的流程，因此我还需要编写自动化脚本实现这部分工作。具体的细节</w:t>
      </w:r>
      <w:r>
        <w:rPr>
          <w:rFonts w:hint="eastAsia" w:ascii="Times New Roman" w:hAnsi="Times New Roman" w:eastAsia="宋体" w:cs="Times New Roman"/>
          <w:sz w:val="21"/>
          <w:szCs w:val="21"/>
          <w:lang w:val="en-US" w:eastAsia="zh-CN" w:bidi="ar-SA"/>
        </w:rPr>
        <w:t>第二部分</w:t>
      </w:r>
      <w:r>
        <w:rPr>
          <w:rFonts w:hint="default" w:ascii="Times New Roman" w:hAnsi="Times New Roman" w:eastAsia="宋体" w:cs="Times New Roman"/>
          <w:sz w:val="21"/>
          <w:szCs w:val="21"/>
          <w:lang w:val="en-US" w:eastAsia="zh-CN" w:bidi="ar-SA"/>
        </w:rPr>
        <w:t>会提到。</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4" w:name="_Toc4162"/>
      <w:r>
        <w:rPr>
          <w:rFonts w:hint="default" w:ascii="Times New Roman" w:hAnsi="Times New Roman" w:eastAsia="黑体" w:cs="Times New Roman"/>
          <w:sz w:val="21"/>
          <w:szCs w:val="21"/>
          <w:lang w:val="en-US" w:eastAsia="zh-CN"/>
        </w:rPr>
        <w:t>总结</w:t>
      </w:r>
      <w:bookmarkEnd w:id="14"/>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总结一下，我将截止到目前的任务按照迭代周期时间线汇总到表格当中，</w:t>
      </w:r>
      <w:r>
        <w:rPr>
          <w:rFonts w:hint="eastAsia" w:ascii="Times New Roman" w:hAnsi="Times New Roman" w:eastAsia="宋体" w:cs="Times New Roman"/>
          <w:sz w:val="21"/>
          <w:szCs w:val="21"/>
          <w:lang w:val="en-US" w:eastAsia="zh-CN" w:bidi="ar-SA"/>
        </w:rPr>
        <w:t>见表1</w:t>
      </w:r>
      <w:r>
        <w:rPr>
          <w:rFonts w:hint="default" w:ascii="Times New Roman" w:hAnsi="Times New Roman" w:eastAsia="宋体" w:cs="Times New Roman"/>
          <w:sz w:val="21"/>
          <w:szCs w:val="21"/>
          <w:lang w:val="en-US" w:eastAsia="zh-CN" w:bidi="ar-SA"/>
        </w:rPr>
        <w:t>-2：</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cs="Times New Roman"/>
          <w:lang w:val="en-US" w:eastAsia="zh-CN"/>
        </w:rPr>
        <w:t>表 1</w:t>
      </w:r>
      <w:r>
        <w:rPr>
          <w:rFonts w:hint="default" w:ascii="Times New Roman" w:hAnsi="Times New Roman" w:cs="Times New Roman"/>
          <w:lang w:val="en-US" w:eastAsia="zh-CN"/>
        </w:rPr>
        <w:t>-2</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迭代周期</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1.15 - 1.26</w:t>
            </w:r>
          </w:p>
        </w:tc>
        <w:tc>
          <w:tcPr>
            <w:tcW w:w="4261" w:type="dxa"/>
            <w:vAlign w:val="center"/>
          </w:tcPr>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走查代码LStack、LQueue、LByteArray</w:t>
            </w:r>
          </w:p>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1.29 - 2.8</w:t>
            </w:r>
          </w:p>
        </w:tc>
        <w:tc>
          <w:tcPr>
            <w:tcW w:w="4261" w:type="dxa"/>
            <w:vAlign w:val="center"/>
          </w:tcPr>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重构代码LStack、LQueue</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走查代码LObject，LApplication，LSignal</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2.19 - 3.1</w:t>
            </w:r>
          </w:p>
        </w:tc>
        <w:tc>
          <w:tcPr>
            <w:tcW w:w="4261" w:type="dxa"/>
            <w:vAlign w:val="center"/>
          </w:tcPr>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走查线程与同步相关部分代码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优化修改线程部分代码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3.4 - 3.15</w:t>
            </w:r>
          </w:p>
        </w:tc>
        <w:tc>
          <w:tcPr>
            <w:tcW w:w="4261" w:type="dxa"/>
            <w:vAlign w:val="center"/>
          </w:tcPr>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走查代码LPen、LBrush、LLinearGradient、LMenu、LMenuItem、LMenuSeperator</w:t>
            </w:r>
          </w:p>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3.18 - 3.29</w:t>
            </w:r>
          </w:p>
        </w:tc>
        <w:tc>
          <w:tcPr>
            <w:tcW w:w="4261" w:type="dxa"/>
            <w:vAlign w:val="center"/>
          </w:tcPr>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审核LarkTestKit代码</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构建代码库流程，包括本地跑通、CI自动化打包等</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与测试进行沟通，编写部分测试样例</w:t>
            </w:r>
          </w:p>
        </w:tc>
      </w:tr>
    </w:tbl>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5" w:name="_Toc9189"/>
      <w:bookmarkStart w:id="34" w:name="_GoBack"/>
      <w:bookmarkEnd w:id="34"/>
      <w:r>
        <w:rPr>
          <w:rFonts w:hint="default" w:ascii="Times New Roman" w:hAnsi="Times New Roman" w:eastAsia="黑体" w:cs="Times New Roman"/>
          <w:sz w:val="30"/>
          <w:szCs w:val="30"/>
          <w:lang w:val="en-US" w:eastAsia="zh-CN"/>
        </w:rPr>
        <w:t>复杂工程问题和解决方案</w:t>
      </w:r>
      <w:bookmarkEnd w:id="1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rPr>
      </w:pPr>
      <w:r>
        <w:rPr>
          <w:rFonts w:hint="default" w:ascii="Times New Roman" w:hAnsi="Times New Roman" w:eastAsia="宋体" w:cs="Times New Roman"/>
          <w:lang w:val="en-US" w:eastAsia="zh-CN"/>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6" w:name="_Toc10454"/>
      <w:r>
        <w:rPr>
          <w:rFonts w:hint="eastAsia" w:ascii="Times New Roman" w:hAnsi="Times New Roman" w:eastAsia="黑体" w:cs="Times New Roman"/>
          <w:sz w:val="28"/>
          <w:szCs w:val="28"/>
          <w:lang w:val="en-US" w:eastAsia="zh-CN"/>
        </w:rPr>
        <w:t>LByteArray</w:t>
      </w:r>
      <w:r>
        <w:rPr>
          <w:rFonts w:hint="default" w:ascii="Times New Roman" w:hAnsi="Times New Roman" w:eastAsia="黑体" w:cs="Times New Roman"/>
          <w:sz w:val="28"/>
          <w:szCs w:val="28"/>
          <w:lang w:val="en-US" w:eastAsia="zh-CN"/>
        </w:rPr>
        <w:t>：内存管理问题</w:t>
      </w:r>
      <w:bookmarkEnd w:id="1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w:t>
      </w:r>
      <w:r>
        <w:rPr>
          <w:rFonts w:hint="default" w:ascii="Times New Roman" w:hAnsi="Times New Roman" w:eastAsia="宋体" w:cs="Times New Roman"/>
          <w:sz w:val="21"/>
          <w:szCs w:val="21"/>
          <w:lang w:val="en-US" w:eastAsia="zh-CN" w:bidi="ar-SA"/>
        </w:rPr>
        <w:t>走查代码LByteArray的时候</w:t>
      </w:r>
      <w:r>
        <w:rPr>
          <w:rFonts w:hint="eastAsia" w:ascii="Times New Roman" w:hAnsi="Times New Roman" w:eastAsia="宋体" w:cs="Times New Roman"/>
          <w:sz w:val="21"/>
          <w:szCs w:val="21"/>
          <w:lang w:val="en-US" w:eastAsia="zh-CN" w:bidi="ar-SA"/>
        </w:rPr>
        <w:t>遇到</w:t>
      </w:r>
      <w:r>
        <w:rPr>
          <w:rFonts w:hint="default" w:ascii="Times New Roman" w:hAnsi="Times New Roman" w:eastAsia="宋体" w:cs="Times New Roman"/>
          <w:sz w:val="21"/>
          <w:szCs w:val="21"/>
          <w:lang w:val="en-US" w:eastAsia="zh-CN" w:bidi="ar-SA"/>
        </w:rPr>
        <w:t>的工程</w:t>
      </w:r>
      <w:r>
        <w:rPr>
          <w:rFonts w:hint="eastAsia" w:ascii="Times New Roman" w:hAnsi="Times New Roman" w:eastAsia="宋体" w:cs="Times New Roman"/>
          <w:sz w:val="21"/>
          <w:szCs w:val="21"/>
          <w:lang w:val="en-US" w:eastAsia="zh-CN" w:bidi="ar-SA"/>
        </w:rPr>
        <w:t>上的严重</w:t>
      </w:r>
      <w:r>
        <w:rPr>
          <w:rFonts w:hint="default" w:ascii="Times New Roman" w:hAnsi="Times New Roman" w:eastAsia="宋体" w:cs="Times New Roman"/>
          <w:sz w:val="21"/>
          <w:szCs w:val="21"/>
          <w:lang w:val="en-US" w:eastAsia="zh-CN" w:bidi="ar-SA"/>
        </w:rPr>
        <w:t>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先简单介绍下LByteArray，顾名思</w:t>
      </w:r>
      <w:r>
        <w:rPr>
          <w:rFonts w:hint="eastAsia" w:ascii="Times New Roman" w:hAnsi="Times New Roman" w:eastAsia="宋体" w:cs="Times New Roman"/>
          <w:sz w:val="21"/>
          <w:szCs w:val="21"/>
          <w:lang w:val="en-US" w:eastAsia="zh-CN" w:bidi="ar-SA"/>
        </w:rPr>
        <w:t>意</w:t>
      </w:r>
      <w:r>
        <w:rPr>
          <w:rFonts w:hint="default" w:ascii="Times New Roman" w:hAnsi="Times New Roman" w:eastAsia="宋体" w:cs="Times New Roman"/>
          <w:sz w:val="21"/>
          <w:szCs w:val="21"/>
          <w:lang w:val="en-US" w:eastAsia="zh-CN" w:bidi="ar-SA"/>
        </w:rPr>
        <w:t>，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因此，在走查的时候，旧版本的内存管理一塌糊涂，以insert()函数为例，代码如下：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LByteArray&amp; </w:t>
      </w:r>
      <w:r>
        <w:rPr>
          <w:rFonts w:hint="default" w:ascii="MonoLisa-Regular" w:hAnsi="MonoLisa-Regular" w:eastAsia="Consolas" w:cs="MonoLisa-Regular"/>
          <w:i w:val="0"/>
          <w:caps w:val="0"/>
          <w:color w:val="4078F2"/>
          <w:spacing w:val="0"/>
          <w:sz w:val="18"/>
          <w:szCs w:val="18"/>
          <w:shd w:val="clear" w:fill="F8F8F8"/>
        </w:rPr>
        <w:t>LByteArray::insert</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const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 str,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len,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pos)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cs="MonoLisa-Regular"/>
          <w:color w:val="5C5C5C"/>
          <w:sz w:val="18"/>
          <w:szCs w:val="18"/>
          <w:lang w:val="en-US" w:eastAsia="zh-CN"/>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pos越界则直接返回</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(pos &lt;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 pos &gt; m_size)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throw</w:t>
      </w:r>
      <w:r>
        <w:rPr>
          <w:rFonts w:hint="default" w:ascii="MonoLisa-Regular" w:hAnsi="MonoLisa-Regular" w:eastAsia="Consolas" w:cs="MonoLisa-Regular"/>
          <w:i w:val="0"/>
          <w:caps w:val="0"/>
          <w:color w:val="5C5C5C"/>
          <w:spacing w:val="0"/>
          <w:sz w:val="18"/>
          <w:szCs w:val="18"/>
          <w:shd w:val="clear" w:fill="FFFFFF"/>
        </w:rPr>
        <w:t> LException(</w:t>
      </w:r>
      <w:r>
        <w:rPr>
          <w:rFonts w:hint="default" w:ascii="MonoLisa-Regular" w:hAnsi="MonoLisa-Regular" w:eastAsia="Consolas" w:cs="MonoLisa-Regular"/>
          <w:i w:val="0"/>
          <w:caps w:val="0"/>
          <w:color w:val="50A14F"/>
          <w:spacing w:val="0"/>
          <w:sz w:val="18"/>
          <w:szCs w:val="18"/>
          <w:shd w:val="clear" w:fill="FFFFFF"/>
        </w:rPr>
        <w:t>"Invalid param:Pos index out of bounds!"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(len &lt;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 len &gt; </w:t>
      </w:r>
      <w:r>
        <w:rPr>
          <w:rFonts w:hint="default" w:ascii="MonoLisa-Regular" w:hAnsi="MonoLisa-Regular" w:eastAsia="Consolas" w:cs="MonoLisa-Regular"/>
          <w:i w:val="0"/>
          <w:caps w:val="0"/>
          <w:color w:val="C18401"/>
          <w:spacing w:val="0"/>
          <w:sz w:val="18"/>
          <w:szCs w:val="18"/>
          <w:shd w:val="clear" w:fill="F8F8F8"/>
        </w:rPr>
        <w:t>strlen</w:t>
      </w:r>
      <w:r>
        <w:rPr>
          <w:rFonts w:hint="default" w:ascii="MonoLisa-Regular" w:hAnsi="MonoLisa-Regular" w:eastAsia="Consolas" w:cs="MonoLisa-Regular"/>
          <w:i w:val="0"/>
          <w:caps w:val="0"/>
          <w:color w:val="5C5C5C"/>
          <w:spacing w:val="0"/>
          <w:sz w:val="18"/>
          <w:szCs w:val="18"/>
          <w:shd w:val="clear" w:fill="F8F8F8"/>
        </w:rPr>
        <w:t>(str) + </w:t>
      </w:r>
      <w:r>
        <w:rPr>
          <w:rFonts w:hint="default" w:ascii="MonoLisa-Regular" w:hAnsi="MonoLisa-Regular" w:eastAsia="Consolas" w:cs="MonoLisa-Regular"/>
          <w:i w:val="0"/>
          <w:caps w:val="0"/>
          <w:color w:val="986801"/>
          <w:spacing w:val="0"/>
          <w:sz w:val="18"/>
          <w:szCs w:val="18"/>
          <w:shd w:val="clear" w:fill="F8F8F8"/>
        </w:rPr>
        <w:t>1</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throw</w:t>
      </w:r>
      <w:r>
        <w:rPr>
          <w:rFonts w:hint="default" w:ascii="MonoLisa-Regular" w:hAnsi="MonoLisa-Regular" w:eastAsia="Consolas" w:cs="MonoLisa-Regular"/>
          <w:i w:val="0"/>
          <w:caps w:val="0"/>
          <w:color w:val="5C5C5C"/>
          <w:spacing w:val="0"/>
          <w:sz w:val="18"/>
          <w:szCs w:val="18"/>
          <w:shd w:val="clear" w:fill="F8F8F8"/>
        </w:rPr>
        <w:t> LException(</w:t>
      </w:r>
      <w:r>
        <w:rPr>
          <w:rFonts w:hint="default" w:ascii="MonoLisa-Regular" w:hAnsi="MonoLisa-Regular" w:eastAsia="Consolas" w:cs="MonoLisa-Regular"/>
          <w:i w:val="0"/>
          <w:caps w:val="0"/>
          <w:color w:val="50A14F"/>
          <w:spacing w:val="0"/>
          <w:sz w:val="18"/>
          <w:szCs w:val="18"/>
          <w:shd w:val="clear" w:fill="F8F8F8"/>
        </w:rPr>
        <w:t>"Invalid param:Length must be smaller than the string length and not be nagetive!"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return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this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更新size的信息，开辟新内存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m_size = m_size + len;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lc = </w:t>
      </w:r>
      <w:r>
        <w:rPr>
          <w:rFonts w:hint="default" w:ascii="MonoLisa-Regular" w:hAnsi="MonoLisa-Regular" w:eastAsia="Consolas" w:cs="MonoLisa-Regular"/>
          <w:i w:val="0"/>
          <w:caps w:val="0"/>
          <w:color w:val="A626A4"/>
          <w:spacing w:val="0"/>
          <w:sz w:val="18"/>
          <w:szCs w:val="18"/>
          <w:shd w:val="clear" w:fill="FFFFFF"/>
        </w:rPr>
        <w:t>new</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[m_size + </w:t>
      </w:r>
      <w:r>
        <w:rPr>
          <w:rFonts w:hint="default" w:ascii="MonoLisa-Regular" w:hAnsi="MonoLisa-Regular" w:eastAsia="Consolas" w:cs="MonoLisa-Regular"/>
          <w:i w:val="0"/>
          <w:caps w:val="0"/>
          <w:color w:val="986801"/>
          <w:spacing w:val="0"/>
          <w:sz w:val="18"/>
          <w:szCs w:val="18"/>
          <w:shd w:val="clear" w:fill="FFFFFF"/>
        </w:rPr>
        <w:t>1</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将插入点以前的内容复制到新内存中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memcpy</w:t>
      </w:r>
      <w:r>
        <w:rPr>
          <w:rFonts w:hint="default" w:ascii="MonoLisa-Regular" w:hAnsi="MonoLisa-Regular" w:eastAsia="Consolas" w:cs="MonoLisa-Regular"/>
          <w:i w:val="0"/>
          <w:caps w:val="0"/>
          <w:color w:val="5C5C5C"/>
          <w:spacing w:val="0"/>
          <w:sz w:val="18"/>
          <w:szCs w:val="18"/>
          <w:shd w:val="clear" w:fill="FFFFFF"/>
        </w:rPr>
        <w:t>(lc, m_pByte, (pos) * </w:t>
      </w:r>
      <w:r>
        <w:rPr>
          <w:rFonts w:hint="default" w:ascii="MonoLisa-Regular" w:hAnsi="MonoLisa-Regular" w:eastAsia="Consolas" w:cs="MonoLisa-Regular"/>
          <w:i w:val="0"/>
          <w:caps w:val="0"/>
          <w:color w:val="A626A4"/>
          <w:spacing w:val="0"/>
          <w:sz w:val="18"/>
          <w:szCs w:val="18"/>
          <w:shd w:val="clear" w:fill="FFFFFF"/>
        </w:rPr>
        <w:t>sizeof</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复制要插入的内容到新内存中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for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int</w:t>
      </w:r>
      <w:r>
        <w:rPr>
          <w:rFonts w:hint="default" w:ascii="MonoLisa-Regular" w:hAnsi="MonoLisa-Regular" w:eastAsia="Consolas" w:cs="MonoLisa-Regular"/>
          <w:i w:val="0"/>
          <w:caps w:val="0"/>
          <w:color w:val="5C5C5C"/>
          <w:spacing w:val="0"/>
          <w:sz w:val="18"/>
          <w:szCs w:val="18"/>
          <w:shd w:val="clear" w:fill="FFFFFF"/>
        </w:rPr>
        <w:t> i = pos, j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i &lt; (pos + len); i++,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tempByte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tempByte = (</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)*(str +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*(lc + i) = tempByte;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将插入点以后的内容复制到新内存中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memcpy</w:t>
      </w:r>
      <w:r>
        <w:rPr>
          <w:rFonts w:hint="default" w:ascii="MonoLisa-Regular" w:hAnsi="MonoLisa-Regular" w:eastAsia="Consolas" w:cs="MonoLisa-Regular"/>
          <w:i w:val="0"/>
          <w:caps w:val="0"/>
          <w:color w:val="5C5C5C"/>
          <w:spacing w:val="0"/>
          <w:sz w:val="18"/>
          <w:szCs w:val="18"/>
          <w:shd w:val="clear" w:fill="F8F8F8"/>
        </w:rPr>
        <w:t>(lc + pos + len, m_pByte + pos, (m_size - pos - len) * </w:t>
      </w:r>
      <w:r>
        <w:rPr>
          <w:rFonts w:hint="default" w:ascii="MonoLisa-Regular" w:hAnsi="MonoLisa-Regular" w:eastAsia="Consolas" w:cs="MonoLisa-Regular"/>
          <w:i w:val="0"/>
          <w:caps w:val="0"/>
          <w:color w:val="A626A4"/>
          <w:spacing w:val="0"/>
          <w:sz w:val="18"/>
          <w:szCs w:val="18"/>
          <w:shd w:val="clear" w:fill="F8F8F8"/>
        </w:rPr>
        <w:t>sizeof</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将字节数组存放的数据指向新内存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delete</w:t>
      </w:r>
      <w:r>
        <w:rPr>
          <w:rFonts w:hint="default" w:ascii="MonoLisa-Regular" w:hAnsi="MonoLisa-Regular" w:eastAsia="Consolas" w:cs="MonoLisa-Regular"/>
          <w:i w:val="0"/>
          <w:caps w:val="0"/>
          <w:color w:val="5C5C5C"/>
          <w:spacing w:val="0"/>
          <w:sz w:val="18"/>
          <w:szCs w:val="18"/>
          <w:shd w:val="clear" w:fill="F8F8F8"/>
        </w:rPr>
        <w:t>[] m_pByte;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m_pByte = lc;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而它</w:t>
      </w:r>
      <w:r>
        <w:rPr>
          <w:rFonts w:hint="default" w:ascii="Times New Roman" w:hAnsi="Times New Roman" w:eastAsia="宋体" w:cs="Times New Roman"/>
          <w:sz w:val="21"/>
          <w:szCs w:val="21"/>
          <w:lang w:val="en-US" w:eastAsia="zh-CN" w:bidi="ar-SA"/>
        </w:rPr>
        <w:t>的数据区是这样存储的：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private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*m_pByte = </w:t>
      </w:r>
      <w:r>
        <w:rPr>
          <w:rFonts w:hint="default" w:ascii="MonoLisa-Regular" w:hAnsi="MonoLisa-Regular" w:eastAsia="Consolas" w:cs="MonoLisa-Regular"/>
          <w:i w:val="0"/>
          <w:caps w:val="0"/>
          <w:color w:val="0184BB"/>
          <w:spacing w:val="0"/>
          <w:sz w:val="18"/>
          <w:szCs w:val="18"/>
          <w:shd w:val="clear" w:fill="FFFFFF"/>
        </w:rPr>
        <w:t>nullptr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///&lt; 数据存放</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std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size_t</w:t>
      </w:r>
      <w:r>
        <w:rPr>
          <w:rFonts w:hint="default" w:ascii="MonoLisa-Regular" w:hAnsi="MonoLisa-Regular" w:eastAsia="Consolas" w:cs="MonoLisa-Regular"/>
          <w:i w:val="0"/>
          <w:caps w:val="0"/>
          <w:color w:val="5C5C5C"/>
          <w:spacing w:val="0"/>
          <w:sz w:val="18"/>
          <w:szCs w:val="18"/>
          <w:shd w:val="clear" w:fill="F8F8F8"/>
        </w:rPr>
        <w:t> m_size =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///&lt; 字节数</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通过上面，我们可以发现，该类的数据存储是基于</w:t>
      </w:r>
      <w:r>
        <w:rPr>
          <w:rFonts w:hint="eastAsia" w:ascii="Times New Roman" w:hAnsi="Times New Roman" w:eastAsia="宋体" w:cs="Times New Roman"/>
          <w:sz w:val="21"/>
          <w:szCs w:val="21"/>
          <w:lang w:val="en-US" w:eastAsia="zh-CN" w:bidi="ar-SA"/>
        </w:rPr>
        <w:t>栈区</w:t>
      </w:r>
      <w:r>
        <w:rPr>
          <w:rFonts w:hint="default" w:ascii="Times New Roman" w:hAnsi="Times New Roman" w:eastAsia="宋体" w:cs="Times New Roman"/>
          <w:sz w:val="21"/>
          <w:szCs w:val="21"/>
          <w:lang w:val="en-US" w:eastAsia="zh-CN" w:bidi="ar-SA"/>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lang w:val="en-US" w:eastAsia="zh-CN"/>
        </w:rPr>
        <w:t>解决方案定下来了，下一步就是如何处理</w:t>
      </w:r>
      <w:r>
        <w:rPr>
          <w:rFonts w:hint="default" w:ascii="Times New Roman" w:hAnsi="Times New Roman" w:eastAsia="宋体" w:cs="Times New Roman"/>
          <w:sz w:val="21"/>
          <w:szCs w:val="21"/>
          <w:lang w:val="en-US" w:eastAsia="zh-CN" w:bidi="ar-SA"/>
        </w:rPr>
        <w:t>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w:t>
      </w:r>
      <w:r>
        <w:rPr>
          <w:rFonts w:hint="eastAsia" w:ascii="Times New Roman" w:hAnsi="Times New Roman" w:eastAsia="宋体" w:cs="Times New Roman"/>
          <w:sz w:val="21"/>
          <w:szCs w:val="21"/>
          <w:lang w:val="en-US" w:eastAsia="zh-CN" w:bidi="ar-SA"/>
        </w:rPr>
        <w:t>y</w:t>
      </w:r>
      <w:r>
        <w:rPr>
          <w:rFonts w:hint="default" w:ascii="Times New Roman" w:hAnsi="Times New Roman" w:eastAsia="宋体" w:cs="Times New Roman"/>
          <w:sz w:val="21"/>
          <w:szCs w:val="21"/>
          <w:lang w:val="en-US" w:eastAsia="zh-CN" w:bidi="ar-SA"/>
        </w:rPr>
        <w:t>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w:t>
      </w:r>
      <w:r>
        <w:rPr>
          <w:rFonts w:hint="eastAsia" w:ascii="Times New Roman" w:hAnsi="Times New Roman" w:eastAsia="宋体" w:cs="Times New Roman"/>
          <w:sz w:val="21"/>
          <w:szCs w:val="21"/>
          <w:lang w:val="en-US" w:eastAsia="zh-CN" w:bidi="ar-SA"/>
        </w:rPr>
        <w:t>[2]</w:t>
      </w:r>
      <w:r>
        <w:rPr>
          <w:rFonts w:hint="default" w:ascii="Times New Roman" w:hAnsi="Times New Roman" w:eastAsia="宋体" w:cs="Times New Roman"/>
          <w:sz w:val="21"/>
          <w:szCs w:val="21"/>
          <w:lang w:val="en-US" w:eastAsia="zh-CN" w:bidi="ar-SA"/>
        </w:rPr>
        <w:t>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w:t>
      </w:r>
      <w:r>
        <w:rPr>
          <w:rFonts w:hint="eastAsia" w:ascii="Times New Roman" w:hAnsi="Times New Roman" w:eastAsia="宋体" w:cs="Times New Roman"/>
          <w:sz w:val="21"/>
          <w:szCs w:val="21"/>
          <w:lang w:val="en-US" w:eastAsia="zh-CN" w:bidi="ar-SA"/>
        </w:rPr>
        <w:t>[3]</w:t>
      </w:r>
      <w:r>
        <w:rPr>
          <w:rFonts w:hint="default" w:ascii="Times New Roman" w:hAnsi="Times New Roman" w:eastAsia="宋体" w:cs="Times New Roman"/>
          <w:sz w:val="21"/>
          <w:szCs w:val="21"/>
          <w:lang w:val="en-US" w:eastAsia="zh-CN" w:bidi="ar-SA"/>
        </w:rPr>
        <w:t>如果每个功能都从头手写，那么当代码出了问题的时候，去进行调试是一件非常麻烦和棘手的事情，</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这也是为了开发效率做考虑。</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7" w:name="_Toc30374"/>
      <w:r>
        <w:rPr>
          <w:rFonts w:hint="default" w:ascii="Times New Roman" w:hAnsi="Times New Roman" w:eastAsia="黑体" w:cs="Times New Roman"/>
          <w:sz w:val="28"/>
          <w:szCs w:val="28"/>
          <w:lang w:val="en-US" w:eastAsia="zh-CN"/>
        </w:rPr>
        <w:t>LarktestKit：代码流程构建</w:t>
      </w:r>
      <w:bookmarkEnd w:id="1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这部分是在审核LarkTestKit自动化测试框架的时候遇到的问题。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而如何构建项目并完成自动化打包和静态扫描流程就成了我的工作，也是我遇到的问题。这是源代码的src架构，见图2</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2771775" cy="18084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首先容易想到的就是，这不就是几个.h和.cpp文件嘛，既然目的是静态库，那我先用g++ -c编译成指定的.o文件但不链接，然后在使用Linux自带的ar命令不就行了嘛。[4]的确，最底层的做法确实是这样的，但是显然直接这样干是行不通的，因为还有其他的流程内容，例如写snippet测试，使用CI自动化打包等，因此需要一个工具来统筹这些内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C++的工程当中，尤其是在Linux下，CMake就是一个非常好的工具了。它提供了丰富的语法配置（windows下使用VS全家桶比较好，当然CMake也是可以的），包括但不限于构建可执行文件，构建静态库、动态库等。[5]做好CMake配置以后，会自动生成Makefile文件，那就很显而易见了，使用make相关命令就能达到预期的效果了。关于这部分提到的工具的具体如何使用见第三部分知识技能学习情况。</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有了思路以后，查找相关文档，编写了如下的CMakeLists.txt：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cmake_minimum_required (VERSION 3.12)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(CMAKE_CXX_STANDARD 11)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(CMAKE_CXX_STANDARD_REQUIRED </w:t>
      </w:r>
      <w:r>
        <w:rPr>
          <w:rFonts w:hint="default" w:ascii="MonoLisa-Regular" w:hAnsi="MonoLisa-Regular" w:eastAsia="Consolas" w:cs="MonoLisa-Regular"/>
          <w:i w:val="0"/>
          <w:caps w:val="0"/>
          <w:color w:val="0184BB"/>
          <w:spacing w:val="0"/>
          <w:sz w:val="18"/>
          <w:szCs w:val="18"/>
          <w:shd w:val="clear" w:fill="FFFFFF"/>
        </w:rPr>
        <w:t>true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(NOT DEFINED 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message (</w:t>
      </w:r>
      <w:r>
        <w:rPr>
          <w:rFonts w:hint="default" w:ascii="MonoLisa-Regular" w:hAnsi="MonoLisa-Regular" w:eastAsia="Consolas" w:cs="MonoLisa-Regular"/>
          <w:i w:val="0"/>
          <w:caps w:val="0"/>
          <w:color w:val="50A14F"/>
          <w:spacing w:val="0"/>
          <w:sz w:val="18"/>
          <w:szCs w:val="18"/>
          <w:shd w:val="clear" w:fill="F8F8F8"/>
        </w:rPr>
        <w:t>"-- [LarkTestKit] WARNING: Package version is not defined, set as 0.0.0"</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(PACKAGE_VERSION </w:t>
      </w:r>
      <w:r>
        <w:rPr>
          <w:rFonts w:hint="default" w:ascii="MonoLisa-Regular" w:hAnsi="MonoLisa-Regular" w:eastAsia="Consolas" w:cs="MonoLisa-Regular"/>
          <w:i w:val="0"/>
          <w:caps w:val="0"/>
          <w:color w:val="50A14F"/>
          <w:spacing w:val="0"/>
          <w:sz w:val="18"/>
          <w:szCs w:val="18"/>
          <w:shd w:val="clear" w:fill="FFFFFF"/>
        </w:rPr>
        <w:t>"0.0.0"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endif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w:t>
      </w:r>
      <w:r>
        <w:rPr>
          <w:rFonts w:hint="default" w:ascii="MonoLisa-Regular" w:hAnsi="MonoLisa-Regular" w:eastAsia="Consolas" w:cs="MonoLisa-Regular"/>
          <w:i w:val="0"/>
          <w:caps w:val="0"/>
          <w:color w:val="986801"/>
          <w:spacing w:val="0"/>
          <w:sz w:val="18"/>
          <w:szCs w:val="18"/>
          <w:shd w:val="clear" w:fill="FFFFFF"/>
        </w:rPr>
        <w:t>${PACKAGE_VERSION}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DESCRIPTION </w:t>
      </w:r>
      <w:r>
        <w:rPr>
          <w:rFonts w:hint="default" w:ascii="MonoLisa-Regular" w:hAnsi="MonoLisa-Regular" w:eastAsia="Consolas" w:cs="MonoLisa-Regular"/>
          <w:i w:val="0"/>
          <w:caps w:val="0"/>
          <w:color w:val="50A14F"/>
          <w:spacing w:val="0"/>
          <w:sz w:val="18"/>
          <w:szCs w:val="18"/>
          <w:shd w:val="clear" w:fill="F8F8F8"/>
        </w:rPr>
        <w:t>"合迅智灵 LarkStudio5 自动化测试框架"</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import conan libs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Start Configuring Conan ... "</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 (</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C5C5C"/>
          <w:spacing w:val="0"/>
          <w:sz w:val="18"/>
          <w:szCs w:val="18"/>
          <w:shd w:val="clear" w:fill="FFFFFF"/>
        </w:rPr>
        <w:t>/conanbuildinfo.cmake)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conan_basic_setup (NO_OUTPUT_DIRS)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Conan."</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(CMAKE_C_COMPILER </w:t>
      </w:r>
      <w:r>
        <w:rPr>
          <w:rFonts w:hint="default" w:ascii="MonoLisa-Regular" w:hAnsi="MonoLisa-Regular" w:eastAsia="Consolas" w:cs="MonoLisa-Regular"/>
          <w:i w:val="0"/>
          <w:caps w:val="0"/>
          <w:color w:val="50A14F"/>
          <w:spacing w:val="0"/>
          <w:sz w:val="18"/>
          <w:szCs w:val="18"/>
          <w:shd w:val="clear" w:fill="FFFFFF"/>
        </w:rPr>
        <w:t>"gcc"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(CMAKE_CXX_COMPILER </w:t>
      </w:r>
      <w:r>
        <w:rPr>
          <w:rFonts w:hint="default" w:ascii="MonoLisa-Regular" w:hAnsi="MonoLisa-Regular" w:eastAsia="Consolas" w:cs="MonoLisa-Regular"/>
          <w:i w:val="0"/>
          <w:caps w:val="0"/>
          <w:color w:val="50A14F"/>
          <w:spacing w:val="0"/>
          <w:sz w:val="18"/>
          <w:szCs w:val="18"/>
          <w:shd w:val="clear" w:fill="F8F8F8"/>
        </w:rPr>
        <w:t>"g++"</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Using C Compiler: </w:t>
      </w:r>
      <w:r>
        <w:rPr>
          <w:rFonts w:hint="default" w:ascii="MonoLisa-Regular" w:hAnsi="MonoLisa-Regular" w:eastAsia="Consolas" w:cs="MonoLisa-Regular"/>
          <w:i w:val="0"/>
          <w:caps w:val="0"/>
          <w:color w:val="986801"/>
          <w:spacing w:val="0"/>
          <w:sz w:val="18"/>
          <w:szCs w:val="18"/>
          <w:shd w:val="clear" w:fill="FFFFFF"/>
        </w:rPr>
        <w:t>${CMAKE_C_COMPILER}</w:t>
      </w:r>
      <w:r>
        <w:rPr>
          <w:rFonts w:hint="default" w:ascii="MonoLisa-Regular" w:hAnsi="MonoLisa-Regular" w:eastAsia="Consolas" w:cs="MonoLisa-Regular"/>
          <w:i w:val="0"/>
          <w:caps w:val="0"/>
          <w:color w:val="50A14F"/>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${CMAKE_C_COMPILER_VERSION}</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Using C++ Compiler: </w:t>
      </w:r>
      <w:r>
        <w:rPr>
          <w:rFonts w:hint="default" w:ascii="MonoLisa-Regular" w:hAnsi="MonoLisa-Regular" w:eastAsia="Consolas" w:cs="MonoLisa-Regular"/>
          <w:i w:val="0"/>
          <w:caps w:val="0"/>
          <w:color w:val="986801"/>
          <w:spacing w:val="0"/>
          <w:sz w:val="18"/>
          <w:szCs w:val="18"/>
          <w:shd w:val="clear" w:fill="F8F8F8"/>
        </w:rPr>
        <w:t>${CMAKE_CXX_COMPILER}</w:t>
      </w:r>
      <w:r>
        <w:rPr>
          <w:rFonts w:hint="default" w:ascii="MonoLisa-Regular" w:hAnsi="MonoLisa-Regular" w:eastAsia="Consolas" w:cs="MonoLisa-Regular"/>
          <w:i w:val="0"/>
          <w:caps w:val="0"/>
          <w:color w:val="50A14F"/>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${CMAKE_CXX_COMPILER_VERSION}</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(SOURCES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src/larktestcore.cpp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src/lassert.cpp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src/luitest.cpp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import header files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include_directories (src)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src into STATIC 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add_library (larktestkit STATIC </w:t>
      </w:r>
      <w:r>
        <w:rPr>
          <w:rFonts w:hint="default" w:ascii="MonoLisa-Regular" w:hAnsi="MonoLisa-Regular" w:eastAsia="Consolas" w:cs="MonoLisa-Regular"/>
          <w:i w:val="0"/>
          <w:caps w:val="0"/>
          <w:color w:val="986801"/>
          <w:spacing w:val="0"/>
          <w:sz w:val="18"/>
          <w:szCs w:val="18"/>
          <w:shd w:val="clear" w:fill="F8F8F8"/>
        </w:rPr>
        <w:t>${SOURCES}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set_target_properties (larktestkit PROPERTIES ARCHIVE_OUTPUT_DIRECTORY </w:t>
      </w:r>
      <w:r>
        <w:rPr>
          <w:rFonts w:hint="default" w:ascii="MonoLisa-Regular" w:hAnsi="MonoLisa-Regular" w:eastAsia="Consolas" w:cs="MonoLisa-Regular"/>
          <w:i w:val="0"/>
          <w:caps w:val="0"/>
          <w:color w:val="986801"/>
          <w:spacing w:val="0"/>
          <w:sz w:val="18"/>
          <w:szCs w:val="18"/>
          <w:shd w:val="clear" w:fill="FFFFFF"/>
        </w:rPr>
        <w:t>${CMAKE_BINARY_DIR}</w:t>
      </w:r>
      <w:r>
        <w:rPr>
          <w:rFonts w:hint="default" w:ascii="MonoLisa-Regular" w:hAnsi="MonoLisa-Regular" w:eastAsia="Consolas" w:cs="MonoLisa-Regular"/>
          <w:i w:val="0"/>
          <w:caps w:val="0"/>
          <w:color w:val="5C5C5C"/>
          <w:spacing w:val="0"/>
          <w:sz w:val="18"/>
          <w:szCs w:val="18"/>
          <w:shd w:val="clear" w:fill="FFFFFF"/>
        </w:rPr>
        <w:t>/lib)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add_subdirectory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make install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(CMAKE_INSTALL_PREFIX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0A14F"/>
          <w:spacing w:val="0"/>
          <w:sz w:val="18"/>
          <w:szCs w:val="18"/>
          <w:shd w:val="clear" w:fill="FFFFFF"/>
        </w:rPr>
        <w:t>/install"</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(CMAKE_INSTALL_LIBDIR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(CMAKE_INSTALL_INCLUDEDIR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install (TARGETS larktestkit ARCHIVE DESTINATION </w:t>
      </w:r>
      <w:r>
        <w:rPr>
          <w:rFonts w:hint="default" w:ascii="MonoLisa-Regular" w:hAnsi="MonoLisa-Regular" w:eastAsia="Consolas" w:cs="MonoLisa-Regular"/>
          <w:i w:val="0"/>
          <w:caps w:val="0"/>
          <w:color w:val="986801"/>
          <w:spacing w:val="0"/>
          <w:sz w:val="18"/>
          <w:szCs w:val="18"/>
          <w:shd w:val="clear" w:fill="F8F8F8"/>
        </w:rPr>
        <w:t>${CMAKE_INSTALL_LIBDIR}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headers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install (DIRECTORY </w:t>
      </w:r>
      <w:r>
        <w:rPr>
          <w:rFonts w:hint="default" w:ascii="MonoLisa-Regular" w:hAnsi="MonoLisa-Regular" w:eastAsia="Consolas" w:cs="MonoLisa-Regular"/>
          <w:i w:val="0"/>
          <w:caps w:val="0"/>
          <w:color w:val="986801"/>
          <w:spacing w:val="0"/>
          <w:sz w:val="18"/>
          <w:szCs w:val="18"/>
          <w:shd w:val="clear" w:fill="FFFFFF"/>
        </w:rPr>
        <w:t>${CMAKE_SOURCE_DIR}</w:t>
      </w:r>
      <w:r>
        <w:rPr>
          <w:rFonts w:hint="default" w:ascii="MonoLisa-Regular" w:hAnsi="MonoLisa-Regular" w:eastAsia="Consolas" w:cs="MonoLisa-Regular"/>
          <w:i w:val="0"/>
          <w:caps w:val="0"/>
          <w:color w:val="5C5C5C"/>
          <w:spacing w:val="0"/>
          <w:sz w:val="18"/>
          <w:szCs w:val="18"/>
          <w:shd w:val="clear" w:fill="FFFFFF"/>
        </w:rPr>
        <w:t>/src/ DESTINATION </w:t>
      </w:r>
      <w:r>
        <w:rPr>
          <w:rFonts w:hint="default" w:ascii="MonoLisa-Regular" w:hAnsi="MonoLisa-Regular" w:eastAsia="Consolas" w:cs="MonoLisa-Regular"/>
          <w:i w:val="0"/>
          <w:caps w:val="0"/>
          <w:color w:val="986801"/>
          <w:spacing w:val="0"/>
          <w:sz w:val="18"/>
          <w:szCs w:val="18"/>
          <w:shd w:val="clear" w:fill="FFFFFF"/>
        </w:rPr>
        <w:t>${CMAKE_INSTALL_INCLUDEDIR}</w:t>
      </w:r>
      <w:r>
        <w:rPr>
          <w:rFonts w:hint="default" w:ascii="MonoLisa-Regular" w:hAnsi="MonoLisa-Regular" w:eastAsia="Consolas" w:cs="MonoLisa-Regular"/>
          <w:i w:val="0"/>
          <w:caps w:val="0"/>
          <w:color w:val="5C5C5C"/>
          <w:spacing w:val="0"/>
          <w:sz w:val="18"/>
          <w:szCs w:val="18"/>
          <w:shd w:val="clear" w:fill="FFFFFF"/>
        </w:rPr>
        <w:t> FILES_MATCHING PATTERN </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同时为了跑自己写的snippet测试代码，同步编写了snippet/CMakeLists.txt：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Get a list of directories with a CMakeLists.txt inside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file (GLOB ITEMS RELATIVE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(SUB_DIRS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(ITEM </w:t>
      </w:r>
      <w:r>
        <w:rPr>
          <w:rFonts w:hint="default" w:ascii="MonoLisa-Regular" w:hAnsi="MonoLisa-Regular" w:eastAsia="Consolas" w:cs="MonoLisa-Regular"/>
          <w:i w:val="0"/>
          <w:caps w:val="0"/>
          <w:color w:val="986801"/>
          <w:spacing w:val="0"/>
          <w:sz w:val="18"/>
          <w:szCs w:val="18"/>
          <w:shd w:val="clear" w:fill="F8F8F8"/>
        </w:rPr>
        <w:t>${ITEMS}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IS_DIRECTORY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AND EXISTS </w:t>
      </w:r>
      <w:r>
        <w:rPr>
          <w:rFonts w:hint="default" w:ascii="MonoLisa-Regular" w:hAnsi="MonoLisa-Regular" w:eastAsia="Consolas" w:cs="MonoLisa-Regular"/>
          <w:i w:val="0"/>
          <w:caps w:val="0"/>
          <w:color w:val="986801"/>
          <w:spacing w:val="0"/>
          <w:sz w:val="18"/>
          <w:szCs w:val="18"/>
          <w:shd w:val="clear" w:fill="FFFFFF"/>
        </w:rPr>
        <w:t>${CMAKE_CURRENT_LIST_DIR}</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${ITEM}</w:t>
      </w:r>
      <w:r>
        <w:rPr>
          <w:rFonts w:hint="default" w:ascii="MonoLisa-Regular" w:hAnsi="MonoLisa-Regular" w:eastAsia="Consolas" w:cs="MonoLisa-Regular"/>
          <w:i w:val="0"/>
          <w:caps w:val="0"/>
          <w:color w:val="5C5C5C"/>
          <w:spacing w:val="0"/>
          <w:sz w:val="18"/>
          <w:szCs w:val="18"/>
          <w:shd w:val="clear" w:fill="FFFFFF"/>
        </w:rPr>
        <w: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AND EXISTS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/.buildme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list (APPEND SUB_DIRS </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endif()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get_property (PROP_GENERATOR_IS_MULTI_CONFIG GLOBAL PROPERTY 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Multi-config generator flag: </w:t>
      </w:r>
      <w:r>
        <w:rPr>
          <w:rFonts w:hint="default" w:ascii="MonoLisa-Regular" w:hAnsi="MonoLisa-Regular" w:eastAsia="Consolas" w:cs="MonoLisa-Regular"/>
          <w:i w:val="0"/>
          <w:caps w:val="0"/>
          <w:color w:val="986801"/>
          <w:spacing w:val="0"/>
          <w:sz w:val="18"/>
          <w:szCs w:val="18"/>
          <w:shd w:val="clear" w:fill="FFFFFF"/>
        </w:rPr>
        <w:t>${PROP_GENERATOR_IS_MULTI_CONFIG}</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Run add_subdirectory() for 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(SUB_DIR </w:t>
      </w:r>
      <w:r>
        <w:rPr>
          <w:rFonts w:hint="default" w:ascii="MonoLisa-Regular" w:hAnsi="MonoLisa-Regular" w:eastAsia="Consolas" w:cs="MonoLisa-Regular"/>
          <w:i w:val="0"/>
          <w:caps w:val="0"/>
          <w:color w:val="986801"/>
          <w:spacing w:val="0"/>
          <w:sz w:val="18"/>
          <w:szCs w:val="18"/>
          <w:shd w:val="clear" w:fill="F8F8F8"/>
        </w:rPr>
        <w:t>${SUB_DIRS}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add_subdirectory (</w:t>
      </w:r>
      <w:r>
        <w:rPr>
          <w:rFonts w:hint="default" w:ascii="MonoLisa-Regular" w:hAnsi="MonoLisa-Regular" w:eastAsia="Consolas" w:cs="MonoLisa-Regular"/>
          <w:i w:val="0"/>
          <w:caps w:val="0"/>
          <w:color w:val="986801"/>
          <w:spacing w:val="0"/>
          <w:sz w:val="18"/>
          <w:szCs w:val="18"/>
          <w:shd w:val="clear" w:fill="FFFFFF"/>
        </w:rPr>
        <w:t>${SUB_DIR}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file (GENERATE OUTPUT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${CMAKE_CURRENT_BINARY_DIR}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${SUB_DIR}</w:t>
      </w:r>
      <w:r>
        <w:rPr>
          <w:rFonts w:hint="default" w:ascii="MonoLisa-Regular" w:hAnsi="MonoLisa-Regular" w:eastAsia="Consolas" w:cs="MonoLisa-Regular"/>
          <w:i w:val="0"/>
          <w:caps w:val="0"/>
          <w:color w:val="50A14F"/>
          <w:spacing w:val="0"/>
          <w:sz w:val="18"/>
          <w:szCs w:val="18"/>
          <w:shd w:val="clear" w:fill="F8F8F8"/>
        </w:rPr>
        <w:t>/$&lt;$&lt;BOOL:</w:t>
      </w:r>
      <w:r>
        <w:rPr>
          <w:rFonts w:hint="default" w:ascii="MonoLisa-Regular" w:hAnsi="MonoLisa-Regular" w:eastAsia="Consolas" w:cs="MonoLisa-Regular"/>
          <w:i w:val="0"/>
          <w:caps w:val="0"/>
          <w:color w:val="986801"/>
          <w:spacing w:val="0"/>
          <w:sz w:val="18"/>
          <w:szCs w:val="18"/>
          <w:shd w:val="clear" w:fill="F8F8F8"/>
        </w:rPr>
        <w:t>${PROP_GENERATOR_IS_MULTI_CONFIG}</w:t>
      </w:r>
      <w:r>
        <w:rPr>
          <w:rFonts w:hint="default" w:ascii="MonoLisa-Regular" w:hAnsi="MonoLisa-Regular" w:eastAsia="Consolas" w:cs="MonoLisa-Regular"/>
          <w:i w:val="0"/>
          <w:caps w:val="0"/>
          <w:color w:val="50A14F"/>
          <w:spacing w:val="0"/>
          <w:sz w:val="18"/>
          <w:szCs w:val="18"/>
          <w:shd w:val="clear" w:fill="F8F8F8"/>
        </w:rPr>
        <w:t>&gt;:$&lt;CONFIG&gt;/&gt;lark.config"</w:t>
      </w:r>
      <w:r>
        <w:rPr>
          <w:rFonts w:hint="default" w:ascii="MonoLisa-Regular" w:hAnsi="MonoLisa-Regular" w:eastAsia="Consolas" w:cs="MonoLisa-Regular"/>
          <w:i w:val="0"/>
          <w:caps w:val="0"/>
          <w:color w:val="5C5C5C"/>
          <w:spacing w:val="0"/>
          <w:sz w:val="18"/>
          <w:szCs w:val="18"/>
          <w:shd w:val="clear" w:fill="F8F8F8"/>
        </w:rPr>
        <w:t> CONTENT </w:t>
      </w:r>
      <w:r>
        <w:rPr>
          <w:rFonts w:hint="default" w:ascii="MonoLisa-Regular" w:hAnsi="MonoLisa-Regular" w:eastAsia="Consolas" w:cs="MonoLisa-Regular"/>
          <w:i w:val="0"/>
          <w:caps w:val="0"/>
          <w:color w:val="50A14F"/>
          <w:spacing w:val="0"/>
          <w:sz w:val="18"/>
          <w:szCs w:val="18"/>
          <w:shd w:val="clear" w:fill="F8F8F8"/>
        </w:rPr>
        <w:t>"SdkPath=</w:t>
      </w:r>
      <w:r>
        <w:rPr>
          <w:rFonts w:hint="default" w:ascii="MonoLisa-Regular" w:hAnsi="MonoLisa-Regular" w:eastAsia="Consolas" w:cs="MonoLisa-Regular"/>
          <w:i w:val="0"/>
          <w:caps w:val="0"/>
          <w:color w:val="986801"/>
          <w:spacing w:val="0"/>
          <w:sz w:val="18"/>
          <w:szCs w:val="18"/>
          <w:shd w:val="clear" w:fill="F8F8F8"/>
        </w:rPr>
        <w:t>${PROJECT_BINARY_DIR}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unset</w:t>
      </w:r>
      <w:r>
        <w:rPr>
          <w:rFonts w:hint="default" w:ascii="MonoLisa-Regular" w:hAnsi="MonoLisa-Regular" w:eastAsia="Consolas" w:cs="MonoLisa-Regular"/>
          <w:i w:val="0"/>
          <w:caps w:val="0"/>
          <w:color w:val="5C5C5C"/>
          <w:spacing w:val="0"/>
          <w:sz w:val="18"/>
          <w:szCs w:val="18"/>
          <w:shd w:val="clear" w:fill="FFFFFF"/>
        </w:rPr>
        <w:t> (PROP_GENERATOR_IS_MULTI_CONFIG)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snippets"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最后得到如下的执行效果，可以看到静态库成功构建，用于测试的可执行文件成功编译，见图2</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center"/>
        <w:textAlignment w:val="auto"/>
        <w:outlineLvl w:val="9"/>
      </w:pPr>
      <w: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8"/>
                    <a:stretch>
                      <a:fillRect/>
                    </a:stretch>
                  </pic:blipFill>
                  <pic:spPr>
                    <a:xfrm>
                      <a:off x="0" y="0"/>
                      <a:ext cx="5773420" cy="2469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2</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解决了本地编译的流程问题，就剩下自动化打包</w:t>
      </w:r>
      <w:r>
        <w:rPr>
          <w:rFonts w:hint="eastAsia" w:ascii="Times New Roman" w:hAnsi="Times New Roman" w:eastAsia="宋体" w:cs="Times New Roman"/>
          <w:sz w:val="21"/>
          <w:szCs w:val="21"/>
          <w:lang w:val="en-US" w:eastAsia="zh-CN"/>
        </w:rPr>
        <w:t>和静态扫描</w:t>
      </w:r>
      <w:r>
        <w:rPr>
          <w:rFonts w:hint="default" w:ascii="Times New Roman" w:hAnsi="Times New Roman" w:eastAsia="宋体" w:cs="Times New Roman"/>
          <w:sz w:val="21"/>
          <w:szCs w:val="21"/>
          <w:lang w:val="en-US" w:eastAsia="zh-CN"/>
        </w:rPr>
        <w:t>的问题了</w:t>
      </w:r>
      <w:r>
        <w:rPr>
          <w:rFonts w:hint="eastAsia" w:ascii="Times New Roman" w:hAnsi="Times New Roman" w:eastAsia="宋体" w:cs="Times New Roman"/>
          <w:sz w:val="21"/>
          <w:szCs w:val="21"/>
          <w:lang w:val="en-US" w:eastAsia="zh-CN"/>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以下是conan的项目配置文件conanfile,py：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from conans import ConanFile, CMake, tools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class</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LarkTestKitConan</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C18401"/>
          <w:spacing w:val="0"/>
          <w:sz w:val="18"/>
          <w:szCs w:val="18"/>
          <w:shd w:val="clear" w:fill="FFFFFF"/>
        </w:rPr>
        <w:t>ConanFile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name =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 </w:t>
      </w:r>
      <w:r>
        <w:rPr>
          <w:rFonts w:hint="default" w:ascii="MonoLisa-Regular" w:hAnsi="MonoLisa-Regular" w:eastAsia="Consolas" w:cs="MonoLisa-Regular"/>
          <w:i w:val="0"/>
          <w:caps w:val="0"/>
          <w:color w:val="50A14F"/>
          <w:spacing w:val="0"/>
          <w:sz w:val="18"/>
          <w:szCs w:val="18"/>
          <w:shd w:val="clear" w:fill="FFFFFF"/>
        </w:rPr>
        <w:t>"1.0.0"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author = </w:t>
      </w:r>
      <w:r>
        <w:rPr>
          <w:rFonts w:hint="default" w:ascii="MonoLisa-Regular" w:hAnsi="MonoLisa-Regular" w:eastAsia="Consolas" w:cs="MonoLisa-Regular"/>
          <w:i w:val="0"/>
          <w:caps w:val="0"/>
          <w:color w:val="50A14F"/>
          <w:spacing w:val="0"/>
          <w:sz w:val="18"/>
          <w:szCs w:val="18"/>
          <w:shd w:val="clear" w:fill="F8F8F8"/>
        </w:rPr>
        <w:t>"liuzx01@sinux.com.cn"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description = </w:t>
      </w:r>
      <w:r>
        <w:rPr>
          <w:rFonts w:hint="default" w:ascii="MonoLisa-Regular" w:hAnsi="MonoLisa-Regular" w:eastAsia="Consolas" w:cs="MonoLisa-Regular"/>
          <w:i w:val="0"/>
          <w:caps w:val="0"/>
          <w:color w:val="50A14F"/>
          <w:spacing w:val="0"/>
          <w:sz w:val="18"/>
          <w:szCs w:val="18"/>
          <w:shd w:val="clear" w:fill="FFFFFF"/>
        </w:rPr>
        <w:t>"合迅智灵国产 C++ 软件开发平台·自动化测试工具"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url = </w:t>
      </w:r>
      <w:r>
        <w:rPr>
          <w:rFonts w:hint="default" w:ascii="MonoLisa-Regular" w:hAnsi="MonoLisa-Regular" w:eastAsia="Consolas" w:cs="MonoLisa-Regular"/>
          <w:i w:val="0"/>
          <w:caps w:val="0"/>
          <w:color w:val="50A14F"/>
          <w:spacing w:val="0"/>
          <w:sz w:val="18"/>
          <w:szCs w:val="18"/>
          <w:shd w:val="clear" w:fill="F8F8F8"/>
        </w:rPr>
        <w:t>"http://192.168.1.248/larkstudio/larktestkit"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homepage = </w:t>
      </w:r>
      <w:r>
        <w:rPr>
          <w:rFonts w:hint="default" w:ascii="MonoLisa-Regular" w:hAnsi="MonoLisa-Regular" w:eastAsia="Consolas" w:cs="MonoLisa-Regular"/>
          <w:i w:val="0"/>
          <w:caps w:val="0"/>
          <w:color w:val="50A14F"/>
          <w:spacing w:val="0"/>
          <w:sz w:val="18"/>
          <w:szCs w:val="18"/>
          <w:shd w:val="clear" w:fill="FFFFFF"/>
        </w:rPr>
        <w:t>"https://www.sinux.com.cn"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license = </w:t>
      </w:r>
      <w:r>
        <w:rPr>
          <w:rFonts w:hint="default" w:ascii="MonoLisa-Regular" w:hAnsi="MonoLisa-Regular" w:eastAsia="Consolas" w:cs="MonoLisa-Regular"/>
          <w:i w:val="0"/>
          <w:caps w:val="0"/>
          <w:color w:val="50A14F"/>
          <w:spacing w:val="0"/>
          <w:sz w:val="18"/>
          <w:szCs w:val="18"/>
          <w:shd w:val="clear" w:fill="F8F8F8"/>
        </w:rPr>
        <w:t>"Sinux License"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requires = </w:t>
      </w:r>
      <w:r>
        <w:rPr>
          <w:rFonts w:hint="default" w:ascii="MonoLisa-Regular" w:hAnsi="MonoLisa-Regular" w:eastAsia="Consolas" w:cs="MonoLisa-Regular"/>
          <w:i w:val="0"/>
          <w:caps w:val="0"/>
          <w:color w:val="50A14F"/>
          <w:spacing w:val="0"/>
          <w:sz w:val="18"/>
          <w:szCs w:val="18"/>
          <w:shd w:val="clear" w:fill="FFFFFF"/>
        </w:rPr>
        <w:t>"LarkSDK/5.2.0@sinux/dev"</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settings = </w:t>
      </w:r>
      <w:r>
        <w:rPr>
          <w:rFonts w:hint="default" w:ascii="MonoLisa-Regular" w:hAnsi="MonoLisa-Regular" w:eastAsia="Consolas" w:cs="MonoLisa-Regular"/>
          <w:i w:val="0"/>
          <w:caps w:val="0"/>
          <w:color w:val="50A14F"/>
          <w:spacing w:val="0"/>
          <w:sz w:val="18"/>
          <w:szCs w:val="18"/>
          <w:shd w:val="clear" w:fill="F8F8F8"/>
        </w:rPr>
        <w:t>"os"</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"compiler"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"build_type"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"arch"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options = {</w:t>
      </w:r>
      <w:r>
        <w:rPr>
          <w:rFonts w:hint="default" w:ascii="MonoLisa-Regular" w:hAnsi="MonoLisa-Regular" w:eastAsia="Consolas" w:cs="MonoLisa-Regular"/>
          <w:i w:val="0"/>
          <w:caps w:val="0"/>
          <w:color w:val="50A14F"/>
          <w:spacing w:val="0"/>
          <w:sz w:val="18"/>
          <w:szCs w:val="18"/>
          <w:shd w:val="clear" w:fill="FFFFFF"/>
        </w:rPr>
        <w:t>"shared"</w:t>
      </w:r>
      <w:r>
        <w:rPr>
          <w:rFonts w:hint="default" w:ascii="MonoLisa-Regular" w:hAnsi="MonoLisa-Regular" w:eastAsia="Consolas" w:cs="MonoLisa-Regular"/>
          <w:i w:val="0"/>
          <w:caps w:val="0"/>
          <w:color w:val="5C5C5C"/>
          <w:spacing w:val="0"/>
          <w:sz w:val="18"/>
          <w:szCs w:val="18"/>
          <w:shd w:val="clear" w:fill="FFFFFF"/>
        </w:rPr>
        <w:t>: [True, False], </w:t>
      </w:r>
      <w:r>
        <w:rPr>
          <w:rFonts w:hint="default" w:ascii="MonoLisa-Regular" w:hAnsi="MonoLisa-Regular" w:eastAsia="Consolas" w:cs="MonoLisa-Regular"/>
          <w:i w:val="0"/>
          <w:caps w:val="0"/>
          <w:color w:val="50A14F"/>
          <w:spacing w:val="0"/>
          <w:sz w:val="18"/>
          <w:szCs w:val="18"/>
          <w:shd w:val="clear" w:fill="FFFFFF"/>
        </w:rPr>
        <w:t>"fPIC"</w:t>
      </w:r>
      <w:r>
        <w:rPr>
          <w:rFonts w:hint="default" w:ascii="MonoLisa-Regular" w:hAnsi="MonoLisa-Regular" w:eastAsia="Consolas" w:cs="MonoLisa-Regular"/>
          <w:i w:val="0"/>
          <w:caps w:val="0"/>
          <w:color w:val="5C5C5C"/>
          <w:spacing w:val="0"/>
          <w:sz w:val="18"/>
          <w:szCs w:val="18"/>
          <w:shd w:val="clear" w:fill="FFFFFF"/>
        </w:rPr>
        <w:t>: [True, False]}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default_options = {</w:t>
      </w:r>
      <w:r>
        <w:rPr>
          <w:rFonts w:hint="default" w:ascii="MonoLisa-Regular" w:hAnsi="MonoLisa-Regular" w:eastAsia="Consolas" w:cs="MonoLisa-Regular"/>
          <w:i w:val="0"/>
          <w:caps w:val="0"/>
          <w:color w:val="50A14F"/>
          <w:spacing w:val="0"/>
          <w:sz w:val="18"/>
          <w:szCs w:val="18"/>
          <w:shd w:val="clear" w:fill="F8F8F8"/>
        </w:rPr>
        <w:t>"shared"</w:t>
      </w:r>
      <w:r>
        <w:rPr>
          <w:rFonts w:hint="default" w:ascii="MonoLisa-Regular" w:hAnsi="MonoLisa-Regular" w:eastAsia="Consolas" w:cs="MonoLisa-Regular"/>
          <w:i w:val="0"/>
          <w:caps w:val="0"/>
          <w:color w:val="5C5C5C"/>
          <w:spacing w:val="0"/>
          <w:sz w:val="18"/>
          <w:szCs w:val="18"/>
          <w:shd w:val="clear" w:fill="F8F8F8"/>
        </w:rPr>
        <w:t>: False, </w:t>
      </w:r>
      <w:r>
        <w:rPr>
          <w:rFonts w:hint="default" w:ascii="MonoLisa-Regular" w:hAnsi="MonoLisa-Regular" w:eastAsia="Consolas" w:cs="MonoLisa-Regular"/>
          <w:i w:val="0"/>
          <w:caps w:val="0"/>
          <w:color w:val="50A14F"/>
          <w:spacing w:val="0"/>
          <w:sz w:val="18"/>
          <w:szCs w:val="18"/>
          <w:shd w:val="clear" w:fill="F8F8F8"/>
        </w:rPr>
        <w:t>"fPIC"</w:t>
      </w:r>
      <w:r>
        <w:rPr>
          <w:rFonts w:hint="default" w:ascii="MonoLisa-Regular" w:hAnsi="MonoLisa-Regular" w:eastAsia="Consolas" w:cs="MonoLisa-Regular"/>
          <w:i w:val="0"/>
          <w:caps w:val="0"/>
          <w:color w:val="5C5C5C"/>
          <w:spacing w:val="0"/>
          <w:sz w:val="18"/>
          <w:szCs w:val="18"/>
          <w:shd w:val="clear" w:fill="F8F8F8"/>
        </w:rPr>
        <w:t>: True}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generators = </w:t>
      </w:r>
      <w:r>
        <w:rPr>
          <w:rFonts w:hint="default" w:ascii="MonoLisa-Regular" w:hAnsi="MonoLisa-Regular" w:eastAsia="Consolas" w:cs="MonoLisa-Regular"/>
          <w:i w:val="0"/>
          <w:caps w:val="0"/>
          <w:color w:val="50A14F"/>
          <w:spacing w:val="0"/>
          <w:sz w:val="18"/>
          <w:szCs w:val="18"/>
          <w:shd w:val="clear" w:fill="FFFFFF"/>
        </w:rPr>
        <w:t>"cmake"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exports_sources = </w:t>
      </w:r>
      <w:r>
        <w:rPr>
          <w:rFonts w:hint="default" w:ascii="MonoLisa-Regular" w:hAnsi="MonoLisa-Regular" w:eastAsia="Consolas" w:cs="MonoLisa-Regular"/>
          <w:i w:val="0"/>
          <w:caps w:val="0"/>
          <w:color w:val="50A14F"/>
          <w:spacing w:val="0"/>
          <w:sz w:val="18"/>
          <w:szCs w:val="18"/>
          <w:shd w:val="clear" w:fill="F8F8F8"/>
        </w:rPr>
        <w:t>"CMakeLists.txt"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"src/*"</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"snippet/CMakeLists.txt"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get_defs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defs = { </w:t>
      </w:r>
      <w:r>
        <w:rPr>
          <w:rFonts w:hint="default" w:ascii="MonoLisa-Regular" w:hAnsi="MonoLisa-Regular" w:eastAsia="Consolas" w:cs="MonoLisa-Regular"/>
          <w:i w:val="0"/>
          <w:caps w:val="0"/>
          <w:color w:val="50A14F"/>
          <w:spacing w:val="0"/>
          <w:sz w:val="18"/>
          <w:szCs w:val="18"/>
          <w:shd w:val="clear" w:fill="FFFFFF"/>
        </w:rPr>
        <w:t>"PACKAGE_VERSION"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.version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config_options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.settings.os == </w:t>
      </w:r>
      <w:r>
        <w:rPr>
          <w:rFonts w:hint="default" w:ascii="MonoLisa-Regular" w:hAnsi="MonoLisa-Regular" w:eastAsia="Consolas" w:cs="MonoLisa-Regular"/>
          <w:i w:val="0"/>
          <w:caps w:val="0"/>
          <w:color w:val="50A14F"/>
          <w:spacing w:val="0"/>
          <w:sz w:val="18"/>
          <w:szCs w:val="18"/>
          <w:shd w:val="clear" w:fill="FFFFFF"/>
        </w:rPr>
        <w:t>"Windows"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del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.options.fPIC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configure</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.settings.compiler.libcxx = </w:t>
      </w:r>
      <w:r>
        <w:rPr>
          <w:rFonts w:hint="default" w:ascii="MonoLisa-Regular" w:hAnsi="MonoLisa-Regular" w:eastAsia="Consolas" w:cs="MonoLisa-Regular"/>
          <w:i w:val="0"/>
          <w:caps w:val="0"/>
          <w:color w:val="50A14F"/>
          <w:spacing w:val="0"/>
          <w:sz w:val="18"/>
          <w:szCs w:val="18"/>
          <w:shd w:val="clear" w:fill="FFFFFF"/>
        </w:rPr>
        <w:t>"libstdc++11"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.settings.compiler.cppstd = </w:t>
      </w:r>
      <w:r>
        <w:rPr>
          <w:rFonts w:hint="default" w:ascii="MonoLisa-Regular" w:hAnsi="MonoLisa-Regular" w:eastAsia="Consolas" w:cs="MonoLisa-Regular"/>
          <w:i w:val="0"/>
          <w:caps w:val="0"/>
          <w:color w:val="50A14F"/>
          <w:spacing w:val="0"/>
          <w:sz w:val="18"/>
          <w:szCs w:val="18"/>
          <w:shd w:val="clear" w:fill="F8F8F8"/>
        </w:rPr>
        <w:t>"11"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 = CMake(</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cmake.configure(build_folder = </w:t>
      </w:r>
      <w:r>
        <w:rPr>
          <w:rFonts w:hint="default" w:ascii="MonoLisa-Regular" w:hAnsi="MonoLisa-Regular" w:eastAsia="Consolas" w:cs="MonoLisa-Regular"/>
          <w:i w:val="0"/>
          <w:caps w:val="0"/>
          <w:color w:val="50A14F"/>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 cache_build_folder =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defs =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cmake.build()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package</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TODO use cmake 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.copy(</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 dst =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 src = </w:t>
      </w:r>
      <w:r>
        <w:rPr>
          <w:rFonts w:hint="default" w:ascii="MonoLisa-Regular" w:hAnsi="MonoLisa-Regular" w:eastAsia="Consolas" w:cs="MonoLisa-Regular"/>
          <w:i w:val="0"/>
          <w:caps w:val="0"/>
          <w:color w:val="50A14F"/>
          <w:spacing w:val="0"/>
          <w:sz w:val="18"/>
          <w:szCs w:val="18"/>
          <w:shd w:val="clear" w:fill="FFFFFF"/>
        </w:rPr>
        <w:t>"src"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"liblarktestkit.a"</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 src=</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 = CMake(self)</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cmake.configure(build_folder = "build", cache_build_folder = ".", defs = self.get_defs())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deploy</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"LarkTestKit"</w:t>
      </w:r>
      <w:r>
        <w:rPr>
          <w:rFonts w:hint="default" w:ascii="MonoLisa-Regular" w:hAnsi="MonoLisa-Regular" w:eastAsia="Consolas" w:cs="MonoLisa-Regular"/>
          <w:i w:val="0"/>
          <w:caps w:val="0"/>
          <w:color w:val="5C5C5C"/>
          <w:spacing w:val="0"/>
          <w:sz w:val="18"/>
          <w:szCs w:val="18"/>
          <w:shd w:val="clear" w:fill="F8F8F8"/>
        </w:rPr>
        <w:t>, excludes = </w:t>
      </w:r>
      <w:r>
        <w:rPr>
          <w:rFonts w:hint="default" w:ascii="MonoLisa-Regular" w:hAnsi="MonoLisa-Regular" w:eastAsia="Consolas" w:cs="MonoLisa-Regular"/>
          <w:i w:val="0"/>
          <w:caps w:val="0"/>
          <w:color w:val="50A14F"/>
          <w:spacing w:val="0"/>
          <w:sz w:val="18"/>
          <w:szCs w:val="18"/>
          <w:shd w:val="clear" w:fill="F8F8F8"/>
        </w:rPr>
        <w:t>"*.txt"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以下是gitlab的CI配置文件：</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yml_project_dir: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${CI_PROJECT_DIR}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${IS_DAILY}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yml_short_sha:</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${CI_COMMIT_SHORT_SHA}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include: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'LarkStudio/LarkPri'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ref: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file:</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'/CI/yml/lark5.yml'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Build</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build_x86:</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.linux_gcc_x86_build_template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build_arm: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.linux_gcc_arm_build_template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./CI/scan.sh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.linux_sonarqube_template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以下是自动化脚本build.sh和scan.sh：</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build.sh: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 -n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build_config_name=</w:t>
      </w:r>
      <w:r>
        <w:rPr>
          <w:rFonts w:hint="default" w:ascii="MonoLisa-Regular" w:hAnsi="MonoLisa-Regular" w:eastAsia="Consolas" w:cs="MonoLisa-Regular"/>
          <w:i w:val="0"/>
          <w:caps w:val="0"/>
          <w:color w:val="50A14F"/>
          <w:spacing w:val="0"/>
          <w:sz w:val="18"/>
          <w:szCs w:val="18"/>
          <w:shd w:val="clear" w:fill="FFFFFF"/>
        </w:rPr>
        <w:t>"daily"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"stable"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${yml_commit_branch:0:6}</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'trial-'</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"Cannot proceed: undefined build config."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exit</w:t>
      </w:r>
      <w:r>
        <w:rPr>
          <w:rFonts w:hint="default" w:ascii="MonoLisa-Regular" w:hAnsi="MonoLisa-Regular" w:eastAsia="Consolas" w:cs="MonoLisa-Regular"/>
          <w:i w:val="0"/>
          <w:caps w:val="0"/>
          <w:color w:val="5C5C5C"/>
          <w:spacing w:val="0"/>
          <w:sz w:val="18"/>
          <w:szCs w:val="18"/>
          <w:shd w:val="clear" w:fill="F8F8F8"/>
        </w:rPr>
        <w:t> 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Build config is: </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0A14F"/>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Build and Package with Conan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user lark5 -p Sinux123_ -r larkstudio</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user lark5 -p Sinux123_ -r lark3rdparty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create . sinux/</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C5C5C"/>
          <w:spacing w:val="0"/>
          <w:sz w:val="18"/>
          <w:szCs w:val="18"/>
          <w:shd w:val="clear" w:fill="F8F8F8"/>
        </w:rPr>
        <w:t> -s compiler.libcxx=</w:t>
      </w:r>
      <w:r>
        <w:rPr>
          <w:rFonts w:hint="default" w:ascii="MonoLisa-Regular" w:hAnsi="MonoLisa-Regular" w:eastAsia="Consolas" w:cs="MonoLisa-Regular"/>
          <w:i w:val="0"/>
          <w:caps w:val="0"/>
          <w:color w:val="50A14F"/>
          <w:spacing w:val="0"/>
          <w:sz w:val="18"/>
          <w:szCs w:val="18"/>
          <w:shd w:val="clear" w:fill="F8F8F8"/>
        </w:rPr>
        <w:t>"libstdc++11"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upload LarkTestKit/*@sinux/</w:t>
      </w:r>
      <w:r>
        <w:rPr>
          <w:rFonts w:hint="default" w:ascii="MonoLisa-Regular" w:hAnsi="MonoLisa-Regular" w:eastAsia="Consolas" w:cs="MonoLisa-Regular"/>
          <w:i w:val="0"/>
          <w:caps w:val="0"/>
          <w:color w:val="986801"/>
          <w:spacing w:val="0"/>
          <w:sz w:val="18"/>
          <w:szCs w:val="18"/>
          <w:shd w:val="clear" w:fill="FFFFFF"/>
        </w:rPr>
        <w:t>$build_config_name</w:t>
      </w:r>
      <w:r>
        <w:rPr>
          <w:rFonts w:hint="default" w:ascii="MonoLisa-Regular" w:hAnsi="MonoLisa-Regular" w:eastAsia="Consolas" w:cs="MonoLisa-Regular"/>
          <w:i w:val="0"/>
          <w:caps w:val="0"/>
          <w:color w:val="5C5C5C"/>
          <w:spacing w:val="0"/>
          <w:sz w:val="18"/>
          <w:szCs w:val="18"/>
          <w:shd w:val="clear" w:fill="FFFFFF"/>
        </w:rPr>
        <w:t> --all -r=larkstudio -c</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End of Build and Package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scan.sh: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Run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cppcheck -v --</w:t>
      </w:r>
      <w:r>
        <w:rPr>
          <w:rFonts w:hint="default" w:ascii="MonoLisa-Regular" w:hAnsi="MonoLisa-Regular" w:eastAsia="Consolas" w:cs="MonoLisa-Regular"/>
          <w:i w:val="0"/>
          <w:caps w:val="0"/>
          <w:color w:val="C18401"/>
          <w:spacing w:val="0"/>
          <w:sz w:val="18"/>
          <w:szCs w:val="18"/>
          <w:shd w:val="clear" w:fill="FFFFFF"/>
        </w:rPr>
        <w:t>enable</w:t>
      </w:r>
      <w:r>
        <w:rPr>
          <w:rFonts w:hint="default" w:ascii="MonoLisa-Regular" w:hAnsi="MonoLisa-Regular" w:eastAsia="Consolas" w:cs="MonoLisa-Regular"/>
          <w:i w:val="0"/>
          <w:caps w:val="0"/>
          <w:color w:val="5C5C5C"/>
          <w:spacing w:val="0"/>
          <w:sz w:val="18"/>
          <w:szCs w:val="18"/>
          <w:shd w:val="clear" w:fill="FFFFFF"/>
        </w:rPr>
        <w:t>=all --platform=unix64 --xml ./src 2&gt; cppcheck-report.xml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Done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"Debug: XML files in </w:t>
      </w:r>
      <w:r>
        <w:rPr>
          <w:rFonts w:hint="default" w:ascii="MonoLisa-Regular" w:hAnsi="MonoLisa-Regular" w:eastAsia="Consolas" w:cs="MonoLisa-Regular"/>
          <w:i w:val="0"/>
          <w:caps w:val="0"/>
          <w:color w:val="986801"/>
          <w:spacing w:val="0"/>
          <w:sz w:val="18"/>
          <w:szCs w:val="18"/>
          <w:shd w:val="clear" w:fill="F8F8F8"/>
        </w:rPr>
        <w:t>$project_dir</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ls *.xml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Run SonarScanner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/opt/sonar-scanner/bin/sonar-scanner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宋体" w:cs="MonoLisa-Regular"/>
          <w:sz w:val="18"/>
          <w:szCs w:val="18"/>
          <w:lang w:val="en-US" w:eastAsia="zh-CN"/>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Done SonarScanner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主要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8" w:name="_Toc25273"/>
      <w:r>
        <w:rPr>
          <w:rFonts w:hint="default" w:ascii="Times New Roman" w:hAnsi="Times New Roman" w:eastAsia="黑体" w:cs="Times New Roman"/>
          <w:sz w:val="30"/>
          <w:szCs w:val="30"/>
          <w:lang w:val="en-US" w:eastAsia="zh-CN"/>
        </w:rPr>
        <w:t>知识技能学习情况</w:t>
      </w:r>
      <w:bookmarkEnd w:id="1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本部分将从知识技能学习的</w:t>
      </w:r>
      <w:r>
        <w:rPr>
          <w:rFonts w:hint="eastAsia" w:ascii="Times New Roman" w:hAnsi="Times New Roman" w:eastAsia="宋体" w:cs="Times New Roman"/>
          <w:lang w:val="en-US" w:eastAsia="zh-CN"/>
        </w:rPr>
        <w:t>主题</w:t>
      </w:r>
      <w:r>
        <w:rPr>
          <w:rFonts w:hint="default" w:ascii="Times New Roman" w:hAnsi="Times New Roman" w:eastAsia="宋体" w:cs="Times New Roman"/>
          <w:lang w:val="en-US" w:eastAsia="zh-CN"/>
        </w:rPr>
        <w:t>出发，从开发环境和工具、预备知识、新知识点</w:t>
      </w:r>
      <w:r>
        <w:rPr>
          <w:rFonts w:hint="eastAsia" w:ascii="Times New Roman" w:hAnsi="Times New Roman" w:eastAsia="宋体" w:cs="Times New Roman"/>
          <w:lang w:val="en-US" w:eastAsia="zh-CN"/>
        </w:rPr>
        <w:t>的学习</w:t>
      </w:r>
      <w:r>
        <w:rPr>
          <w:rFonts w:hint="default" w:ascii="Times New Roman" w:hAnsi="Times New Roman" w:eastAsia="宋体" w:cs="Times New Roman"/>
          <w:lang w:val="en-US" w:eastAsia="zh-CN"/>
        </w:rPr>
        <w:t>出发，阐述实际工作过程中所涉及到的技术栈、开发环境、工程思想等，做一个阶段性收获的总结记录。</w:t>
      </w:r>
    </w:p>
    <w:p>
      <w:pPr>
        <w:pStyle w:val="4"/>
        <w:keepNext w:val="0"/>
        <w:keepLines w:val="0"/>
        <w:numPr>
          <w:ilvl w:val="1"/>
          <w:numId w:val="1"/>
        </w:numPr>
        <w:spacing w:before="0" w:line="360" w:lineRule="auto"/>
        <w:ind w:left="0" w:leftChars="0" w:firstLine="0" w:firstLineChars="0"/>
        <w:rPr>
          <w:rFonts w:hint="default"/>
          <w:lang w:val="en-US"/>
        </w:rPr>
      </w:pPr>
      <w:bookmarkStart w:id="19" w:name="_Toc7078"/>
      <w:r>
        <w:rPr>
          <w:rFonts w:hint="default" w:ascii="Times New Roman" w:hAnsi="Times New Roman" w:eastAsia="黑体" w:cs="Times New Roman"/>
          <w:sz w:val="28"/>
          <w:szCs w:val="28"/>
          <w:lang w:val="en-US" w:eastAsia="zh-CN"/>
        </w:rPr>
        <w:t>开发环境和工具</w:t>
      </w:r>
      <w:bookmarkEnd w:id="19"/>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0" w:name="_Toc16480"/>
      <w:r>
        <w:rPr>
          <w:rFonts w:hint="eastAsia" w:ascii="Times New Roman" w:hAnsi="Times New Roman" w:eastAsia="黑体" w:cs="Times New Roman"/>
          <w:sz w:val="24"/>
          <w:szCs w:val="24"/>
          <w:lang w:val="en-US" w:eastAsia="zh-CN"/>
        </w:rPr>
        <w:t>开发环境</w:t>
      </w:r>
      <w:bookmarkEnd w:id="2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LarkSDK是跨平台的，在</w:t>
      </w:r>
      <w:r>
        <w:rPr>
          <w:rFonts w:hint="eastAsia" w:ascii="Times New Roman" w:hAnsi="Times New Roman" w:eastAsia="宋体" w:cs="Times New Roman"/>
          <w:lang w:val="en-US" w:eastAsia="zh-CN"/>
        </w:rPr>
        <w:t>很多</w:t>
      </w:r>
      <w:r>
        <w:rPr>
          <w:rFonts w:hint="default" w:ascii="Times New Roman" w:hAnsi="Times New Roman" w:eastAsia="宋体" w:cs="Times New Roman"/>
          <w:lang w:val="en-US" w:eastAsia="zh-CN"/>
        </w:rPr>
        <w:t>操作系统上都能构建</w:t>
      </w:r>
      <w:r>
        <w:rPr>
          <w:rFonts w:hint="eastAsia" w:ascii="Times New Roman" w:hAnsi="Times New Roman" w:eastAsia="宋体" w:cs="Times New Roman"/>
          <w:lang w:val="en-US" w:eastAsia="zh-CN"/>
        </w:rPr>
        <w:t>，主要是</w:t>
      </w:r>
      <w:r>
        <w:rPr>
          <w:rFonts w:hint="default" w:ascii="Times New Roman" w:hAnsi="Times New Roman" w:eastAsia="宋体" w:cs="Times New Roman"/>
          <w:lang w:val="en-US" w:eastAsia="zh-CN"/>
        </w:rPr>
        <w:t>windows和Linux</w:t>
      </w:r>
      <w:r>
        <w:rPr>
          <w:rFonts w:hint="eastAsia" w:ascii="Times New Roman" w:hAnsi="Times New Roman" w:eastAsia="宋体" w:cs="Times New Roman"/>
          <w:lang w:val="en-US" w:eastAsia="zh-CN"/>
        </w:rPr>
        <w:t>。目前我主要在Linux操作系统上进行研发，使用的Linux系统发行版是Ubuntu 20.04，由于项目的语言是c++，语言标准规定为c++11，同时需要使用编译器gcc，版本是gcc 9.4.0，同时构建需要的CMake版本不小于3.12。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关于LarkTestKit项目，实际上大同小异。由于目前是初版，很多功能等待后续实现。因此目前只在Linux系统上编译运行。后续功能完善以后再做windows等平台的适配，以达到跨平台的目的。</w:t>
      </w:r>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1" w:name="_Toc20191"/>
      <w:r>
        <w:rPr>
          <w:rFonts w:hint="eastAsia" w:ascii="Times New Roman" w:hAnsi="Times New Roman" w:eastAsia="黑体" w:cs="Times New Roman"/>
          <w:sz w:val="24"/>
          <w:szCs w:val="24"/>
          <w:lang w:val="en-US" w:eastAsia="zh-CN"/>
        </w:rPr>
        <w:t>开发工具</w:t>
      </w:r>
      <w:bookmarkEnd w:id="21"/>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关于代码IDE，windows下推荐使用</w:t>
      </w:r>
      <w:r>
        <w:rPr>
          <w:rFonts w:hint="eastAsia" w:ascii="Times New Roman" w:hAnsi="Times New Roman" w:eastAsia="宋体" w:cs="Times New Roman"/>
          <w:lang w:val="en-US" w:eastAsia="zh-CN"/>
        </w:rPr>
        <w:t>VS</w:t>
      </w:r>
      <w:r>
        <w:rPr>
          <w:rFonts w:hint="default" w:ascii="Times New Roman" w:hAnsi="Times New Roman" w:eastAsia="宋体" w:cs="Times New Roman"/>
          <w:lang w:val="en-US" w:eastAsia="zh-CN"/>
        </w:rPr>
        <w:t>，Linux下使用</w:t>
      </w:r>
      <w:r>
        <w:rPr>
          <w:rFonts w:hint="eastAsia" w:ascii="Times New Roman" w:hAnsi="Times New Roman" w:eastAsia="宋体" w:cs="Times New Roman"/>
          <w:lang w:val="en-US" w:eastAsia="zh-CN"/>
        </w:rPr>
        <w:t>VS C</w:t>
      </w:r>
      <w:r>
        <w:rPr>
          <w:rFonts w:hint="default" w:ascii="Times New Roman" w:hAnsi="Times New Roman" w:eastAsia="宋体" w:cs="Times New Roman"/>
          <w:lang w:val="en-US" w:eastAsia="zh-CN"/>
        </w:rPr>
        <w:t>ode即可</w:t>
      </w:r>
      <w:r>
        <w:rPr>
          <w:rFonts w:hint="eastAsia" w:ascii="Times New Roman" w:hAnsi="Times New Roman" w:eastAsia="宋体" w:cs="Times New Roman"/>
          <w:lang w:val="en-US" w:eastAsia="zh-CN"/>
        </w:rPr>
        <w:t>。VS完整的工具链为windows环境下的构建、测试等提供了非常便捷的操作，缺点则是工具太大，且功能过于复杂，甚至有些繁琐；而VS Code，由于具有众多插件，并且IDE非常轻量，因此非常适合在Linux下进行使用。</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代码托管工具，毫无疑问是git。至于平台，我们是在公司服务器上部署gitlab。gitlab开源，并且可以通过脚本或者docker轻松的部署在内网当中，对于任何企业，特别是像我们这样的军工企业，就非常方便了。同时同前面提到，gitlab的CI等功能，可以方便实现自动化打包、扫描等需求，开发流程一目了然。</w:t>
      </w:r>
    </w:p>
    <w:p>
      <w:pPr>
        <w:pStyle w:val="4"/>
        <w:keepNext w:val="0"/>
        <w:keepLines w:val="0"/>
        <w:numPr>
          <w:ilvl w:val="1"/>
          <w:numId w:val="1"/>
        </w:numPr>
        <w:spacing w:before="0" w:line="360" w:lineRule="auto"/>
        <w:ind w:left="0" w:leftChars="0" w:firstLine="0" w:firstLineChars="0"/>
        <w:rPr>
          <w:rFonts w:hint="default"/>
          <w:lang w:val="en-US"/>
        </w:rPr>
      </w:pPr>
      <w:bookmarkStart w:id="22" w:name="_Toc11213"/>
      <w:r>
        <w:rPr>
          <w:rFonts w:hint="default" w:ascii="Times New Roman" w:hAnsi="Times New Roman" w:eastAsia="黑体" w:cs="Times New Roman"/>
          <w:sz w:val="28"/>
          <w:szCs w:val="28"/>
          <w:lang w:val="en-US" w:eastAsia="zh-CN"/>
        </w:rPr>
        <w:t>预备知识</w:t>
      </w:r>
      <w:bookmarkEnd w:id="22"/>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由于我们项目使用的是c++语言，因此一定的c++语言基础是必不可少的。这其中包括但不限于基础语法、关键字、命名空间、输入和输出、函数重载、引用等等。另外c++作为一门面向对象的语言，理解类和对象也是必不可少的，其中包括但不限于面向对象和面向过程的区别、类的定义、类的封装、类的作用域、初始化列表、内部类等等。另外由于SDK是一个偏底层的基础平台库，其中很多的基础类例如LVector、LString等都和std的标准容器有着很大的联系，因此对c++的STL有一定的了解也是很重要的，每种容器的内存模型和管理、设计思路等，都会在项目中无时不刻得到运用。[7]</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次，由于SDK主要在Linux上进行研发，因此Linux基本的命令是非常必要的，包括但不限于ls、rm、cd、mkdir等。同时需要理解Linux系统和windows系统的区别，包括但不限于文件系统、命令系统等。同时由于项目托管使用了git，因此需要会使用git的基本命令，例如git pull、git merge、git push等等。这些都会在实际工作当中无时无刻不被用到。</w:t>
      </w:r>
      <w:r>
        <w:rPr>
          <w:rFonts w:hint="eastAsia" w:ascii="Times New Roman" w:hAnsi="Times New Roman" w:eastAsia="宋体" w:cs="Times New Roman"/>
          <w:sz w:val="21"/>
          <w:szCs w:val="21"/>
          <w:lang w:val="en-US" w:eastAsia="zh-CN"/>
        </w:rPr>
        <w:br w:type="textWrapp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3" w:name="_Toc16501"/>
      <w:r>
        <w:rPr>
          <w:rFonts w:hint="default" w:ascii="Times New Roman" w:hAnsi="Times New Roman" w:eastAsia="黑体" w:cs="Times New Roman"/>
          <w:sz w:val="28"/>
          <w:szCs w:val="28"/>
          <w:lang w:val="en-US" w:eastAsia="zh-CN"/>
        </w:rPr>
        <w:t>新知识点</w:t>
      </w:r>
      <w:r>
        <w:rPr>
          <w:rFonts w:hint="eastAsia" w:ascii="Times New Roman" w:hAnsi="Times New Roman" w:eastAsia="黑体" w:cs="Times New Roman"/>
          <w:sz w:val="28"/>
          <w:szCs w:val="28"/>
          <w:lang w:val="en-US" w:eastAsia="zh-CN"/>
        </w:rPr>
        <w:t>的</w:t>
      </w:r>
      <w:r>
        <w:rPr>
          <w:rFonts w:hint="default" w:ascii="Times New Roman" w:hAnsi="Times New Roman" w:eastAsia="黑体" w:cs="Times New Roman"/>
          <w:sz w:val="28"/>
          <w:szCs w:val="28"/>
          <w:lang w:val="en-US" w:eastAsia="zh-CN"/>
        </w:rPr>
        <w:t>学习</w:t>
      </w:r>
      <w:bookmarkEnd w:id="23"/>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4" w:name="_Toc29201"/>
      <w:r>
        <w:rPr>
          <w:rFonts w:hint="eastAsia" w:ascii="Times New Roman" w:hAnsi="Times New Roman" w:eastAsia="黑体" w:cs="Times New Roman"/>
          <w:sz w:val="24"/>
          <w:szCs w:val="24"/>
          <w:lang w:val="en-US" w:eastAsia="zh-CN"/>
        </w:rPr>
        <w:t>CMake</w:t>
      </w:r>
      <w:bookmarkEnd w:id="24"/>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使用IDE开发软件的过程中，代码的编译和构建一般是使用IDE自带的编译工具和环境进行编译，例如VS，JetBrains全家桶等，开发者参与的并不算多。但是如果想要控制构建的细节，则需要开发者自己定义构建的过程。而CMake工具是一个开源、跨平台的编译、测试和打包工具，它使用比较简单的语言描述编译、安装的过程，输出Makefile或者project文件，再去执行构建。[8]</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CMake工具具有很多优点。第一，CMake 是一个跨平台的构建工具，可以在各种操作系统上使用，包括 Windows、Linux、macOS 等。第二，CMake 允许开发者使用简单的语法编写项目的构建规则，然后根据这些规则自动生成特定平台下的构建系统文件，如 Makefile、Visual Studio 解决方案、Xcode 项目等。第三，CMake 使用 CMakeLists.txt 文件来描述项目的构建规则和依赖关系。这些文件可以分成多个模块，使得项目的组织结构更加清晰，并且易于维护和管理。第四，CMake 支持各种主流的编译器和构建工具，包括 GCC、Clang、Visual Studio、Xcode 等，以及各种构建系统，如 Make、Ninja 等。第五，CMake 支持生成多种不同配置的构建系统，例如 Debug、Release、MinSizeRel 等，这使得开发者可以针对不同的需求生成不同的构建版本。第六，CMake 允许开发者方便地管理项目所依赖的外部库和模块，可以通过 find_package() 函数来查找已安装的库，并自动配置相关的构建规则。最后，CMake 拥有庞大的用户社区和活跃的开发团队，提供了丰富的文档、示例和支持资源，使得开发者能够快速上手并解决遇到的问题。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关于多个c/cpp文件的编译，用MakeFile自然是没有问题的，但是一旦文件架构复杂起来，MakeFile文件的编写就比较困难。CMake就是在MakeFile的基础上，提供了全自动化的构建方案，只需要做好配置，就能自定义构建的过程，这也是CMake最方便的地方。</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5" w:name="_Toc30896"/>
      <w:r>
        <w:rPr>
          <w:rFonts w:hint="eastAsia" w:ascii="Times New Roman" w:hAnsi="Times New Roman" w:eastAsia="黑体" w:cs="Times New Roman"/>
          <w:sz w:val="24"/>
          <w:szCs w:val="24"/>
          <w:lang w:val="en-US" w:eastAsia="zh-CN"/>
        </w:rPr>
        <w:t>Conan</w:t>
      </w:r>
      <w:bookmarkEnd w:id="2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任何项目的当中，除非是从头造轮子，引入一些第三方库是必不可少的。在前后端当中有比较完善的包管理器例如前端的node，后端的maven；在python当中有pip/pip3，在Ubuntu当中有apt，在centos中有yum等等。但是对于c++，我以前从来没有听过任何的第三方库或者包管理器，这也和c++是偏底层的语言，习惯造轮子比较相关。但是实际项目里面确实需要依赖一些第三方开源库，例如LarkSDK的libpng库，这个时候Conan包管理器就发挥它的作用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 是一个开源的 C/C++ 软件包管理器，用于帮助开发人员管理项目中的依赖项。它的主要目标是简化 C/C++ 项目中的依赖项管理过程，提供了一种方便的方式来引入、构建和共享依赖项，同时解决了版本冲突和平台兼容性等问题。Conan包的安装也非常简单，只需要通过pip即可。[9]</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Conan有很多优点。第一，Conan 可以在各种操作系统上运行，包括 Windows、Linux 和 macOS 等。第二，Conan 允许用户从中央仓库或自定义仓库中获取预编译的软件包，并将它们安装到本地环境中。第三，Conan 能够解析项目依赖项的依赖关系，并自动下载和安装所需的依赖项，包括库文件、头文件和其他构建工具等。第四，Conan 允许用户指定所需依赖项的版本，并在需要时进行版本切换或升级。第五，Conan 允许用户根据项目需求自定义构建选项，并将这些选项传递给依赖项的构建过程。第六，Conan 可以与各种常用的构建系统集成，包括 CMake、Makefile、Visual Studio 等，以便将依赖项集成到项目的构建过程中。最后，Conan 支持与其他包管理系统（如 CMake、vcpkg 等）集成，以便在不同的项目和环境中共享和重用依赖项。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LarkSDK中需要引入很多第三方开源库，在LarkTestKit中则需要引入LarkSDK库。将LarkSDK和LarkTestKit的源文件编译成为对应的库文件，再和头文件打包在一起，通过Conan包的相关命令，就能很方便的将结果打成Conan包，这不仅对于后续测试人员做测试、版本发布等，都起着非常重要的作用。</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6" w:name="_Toc5103"/>
      <w:r>
        <w:rPr>
          <w:rFonts w:hint="eastAsia" w:ascii="Times New Roman" w:hAnsi="Times New Roman" w:eastAsia="黑体" w:cs="Times New Roman"/>
          <w:sz w:val="24"/>
          <w:szCs w:val="24"/>
          <w:lang w:val="en-US" w:eastAsia="zh-CN"/>
        </w:rPr>
        <w:t>对实用工具的深入理解</w:t>
      </w:r>
      <w:bookmarkEnd w:id="2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在以前，关于STL，也就是c++的标准模板库，我只是会用，稍微了解内部原理的状态。但是由于代码走查的工作，我接触到了不同的底层设计，也借机会对比了我们的实用工具和STL的设计思路。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std::string和我们的LString为例对比。std::string对应c++的标准字符串，使用的单字节编码，并且只支持ASCII或者ISO-8859-1编码；LString使用的是双字节编码，因此可以支持unicode中的字符，应用空间更广。其次，std::string的内存结构是栈区存放堆区的指针，而堆区存放C风格的字符串（当然std::string还有其他的优化，这里仅声明绝大多数情况）；而LString继承LVector&lt;unsigned short&gt;，字符串中的每个元素都是一个unicode字符，这样大大复用LVector的功能，对于底层的内存管理也交给LVector处理。同时LString提供了更多的功能，例如split、trim等等。</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以上的例子还有很多，通过代码走查的工作，我对底层实用工具的理解更深了，虽然可能达不到自己动手实现的水平，但是能够大致说出不同的设计思路，实现方案，也算是达到了目的。</w:t>
      </w:r>
    </w:p>
    <w:p>
      <w:pPr>
        <w:pStyle w:val="19"/>
        <w:shd w:val="clear" w:color="auto" w:fill="FFFFFF"/>
        <w:spacing w:before="0" w:beforeAutospacing="0" w:after="0" w:afterAutospacing="0" w:line="360" w:lineRule="auto"/>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27" w:name="_Toc28817"/>
      <w:r>
        <w:rPr>
          <w:rFonts w:hint="default" w:ascii="Times New Roman" w:hAnsi="Times New Roman" w:eastAsia="黑体" w:cs="Times New Roman"/>
          <w:sz w:val="30"/>
          <w:szCs w:val="30"/>
        </w:rPr>
        <w:t>前期任务完成度与后续实施计划</w:t>
      </w:r>
      <w:bookmarkEnd w:id="2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8" w:name="_Toc23678"/>
      <w:r>
        <w:rPr>
          <w:rFonts w:hint="default" w:ascii="Times New Roman" w:hAnsi="Times New Roman" w:eastAsia="黑体" w:cs="Times New Roman"/>
          <w:sz w:val="28"/>
          <w:szCs w:val="28"/>
          <w:lang w:val="en-US" w:eastAsia="zh-CN"/>
        </w:rPr>
        <w:t>前期任务完成度</w:t>
      </w:r>
      <w:bookmarkEnd w:id="2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根据前面的任务，可以将前期任务分为三个部分，代码走查、代码优化重构、审核LarkTestKit，具体见表1</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第一，代码走查。目前已完成三大核心模块的走查工作，并作了文档的记录，见图4</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。该部分的完成度为100%。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textAlignment w:val="auto"/>
        <w:outlineLvl w:val="9"/>
        <w:rPr>
          <w:rFonts w:hint="eastAsia" w:ascii="Times New Roman" w:hAnsi="Times New Roman" w:eastAsia="宋体" w:cs="Times New Roman"/>
          <w:lang w:val="en-US" w:eastAsia="zh-CN"/>
        </w:rPr>
      </w:pPr>
      <w: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9"/>
                    <a:stretch>
                      <a:fillRect/>
                    </a:stretch>
                  </pic:blipFill>
                  <pic:spPr>
                    <a:xfrm>
                      <a:off x="0" y="0"/>
                      <a:ext cx="5762625" cy="1326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二，补充单元测试。目前已完成util和network部分的单元测试，使其从原有的40%代码覆盖率分别上升到75%和90%。但是由于后续代码的修改，覆盖率目前有所下降，但是我一直维持单元测试的流程，一直保持数据更新。该部分的完成度80%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三，代码优化重构。针对上述代码走查的问题，目前已经完成重构代码LStack、LQueue，并已经与测试对接回归测试。同时优化LPen、LBrush、LMenu、LMenuItem、LThread等代码的部分问题，其他更大一点的问题已在文档中记录，等待领导后续统筹安排，具体可见图4</w:t>
      </w:r>
      <w:r>
        <w:rPr>
          <w:rFonts w:hint="default" w:ascii="Times New Roman" w:hAnsi="Times New Roman" w:eastAsia="宋体" w:cs="Times New Roman"/>
          <w:sz w:val="21"/>
          <w:szCs w:val="21"/>
          <w:lang w:val="en-US" w:eastAsia="zh-CN"/>
        </w:rPr>
        <w:t>-2</w:t>
      </w:r>
      <w:r>
        <w:rPr>
          <w:rFonts w:hint="eastAsia" w:ascii="Times New Roman" w:hAnsi="Times New Roman" w:eastAsia="宋体" w:cs="Times New Roman"/>
          <w:sz w:val="21"/>
          <w:szCs w:val="21"/>
          <w:lang w:val="en-US" w:eastAsia="zh-CN"/>
        </w:rPr>
        <w:t>。该部分的完成度为70%。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left"/>
        <w:textAlignment w:val="auto"/>
        <w:outlineLvl w:val="9"/>
      </w:pPr>
      <w: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713730" cy="13100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四，审核LarkTestKit。目前已完成代码的本地编译运行，Conan打包和自动化CI流程，同时也完成和测试、校方同学的对接，自己也完成了部分测试代码的编写。后续等待继续沟通，尽早完成该部分的工作。该部分的完成度为30%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lang w:val="en-US"/>
        </w:rPr>
      </w:pPr>
      <w:bookmarkStart w:id="29" w:name="_Toc11369"/>
      <w:r>
        <w:rPr>
          <w:rFonts w:hint="default" w:ascii="Times New Roman" w:hAnsi="Times New Roman" w:eastAsia="黑体" w:cs="Times New Roman"/>
          <w:sz w:val="28"/>
          <w:szCs w:val="28"/>
          <w:lang w:val="en-US" w:eastAsia="zh-CN"/>
        </w:rPr>
        <w:t>后续实施计划</w:t>
      </w:r>
      <w:bookmarkEnd w:id="29"/>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针对上述的未完成任务，下表作了对于后续任务的规划，见表 4-2：</w:t>
      </w:r>
    </w:p>
    <w:p>
      <w:pPr>
        <w:keepNext w:val="0"/>
        <w:keepLines w:val="0"/>
        <w:pageBreakBefore w:val="0"/>
        <w:kinsoku/>
        <w:wordWrap/>
        <w:overflowPunct/>
        <w:topLinePunct w:val="0"/>
        <w:autoSpaceDE/>
        <w:autoSpaceDN/>
        <w:bidi w:val="0"/>
        <w:adjustRightInd/>
        <w:snapToGrid/>
        <w:spacing w:after="0" w:line="20" w:lineRule="atLeast"/>
        <w:ind w:left="0" w:leftChars="0" w:right="0" w:rightChars="0" w:firstLine="420"/>
        <w:jc w:val="center"/>
        <w:textAlignment w:val="auto"/>
        <w:outlineLvl w:val="9"/>
        <w:rPr>
          <w:rFonts w:hint="eastAsia" w:ascii="Times New Roman" w:hAnsi="Times New Roman" w:eastAsia="宋体" w:cs="Times New Roman"/>
          <w:lang w:val="en-US" w:eastAsia="zh-CN"/>
        </w:rPr>
      </w:pPr>
      <w:r>
        <w:rPr>
          <w:rFonts w:hint="default" w:ascii="Times New Roman" w:hAnsi="Times New Roman" w:cs="Times New Roman"/>
        </w:rPr>
        <w:t>表 4-</w:t>
      </w:r>
      <w:r>
        <w:rPr>
          <w:rFonts w:hint="eastAsia" w:ascii="Times New Roman" w:hAnsi="Times New Roman" w:cs="Times New Roman"/>
          <w:lang w:val="en-US" w:eastAsia="zh-CN"/>
        </w:rPr>
        <w:t xml:space="preserve">2 </w:t>
      </w:r>
      <w:r>
        <w:rPr>
          <w:rFonts w:hint="default" w:ascii="Times New Roman" w:hAnsi="Times New Roman" w:cs="Times New Roman"/>
        </w:rPr>
        <w:t>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序号</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工作内容</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工作开始时间</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1</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补充单元测试</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2</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代码优化重构</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3</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审核LarkTestKit</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2023.3.25</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0" w:name="_Toc30210"/>
      <w:r>
        <w:rPr>
          <w:rFonts w:hint="default" w:ascii="Times New Roman" w:hAnsi="Times New Roman" w:eastAsia="黑体" w:cs="Times New Roman"/>
          <w:sz w:val="30"/>
          <w:szCs w:val="30"/>
          <w:lang w:val="en-US" w:eastAsia="zh-CN"/>
        </w:rPr>
        <w:t>参考文献</w:t>
      </w:r>
      <w:bookmarkEnd w:id="5"/>
      <w:bookmarkEnd w:id="30"/>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：Drozd, Y.. "Rejection Lemma and Almost Split Sequences." Ukrainian Mathematical Journal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：杨浩,杨陟卓.基于面向对象编程的代码复用技术[J].信息技术,2017(06):52-57+61.DOI:10.13274/j.cnki.hdzj.2017.06.012.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：Ullrich, Philip. "The Bug (Up Close and Personal)." APRIA Journal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：Greenberg, M., Konstantinos Kallas, and N. Vasilakis. "Unix shell programming: the next 50 years." Proceedings of the Workshop on Hot Topics in Operating Systems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：Hegde, Shrinidhi G, and G. Ranjani. "Package Management System in Linux." 2021 Asian Conference on Innovation in Technology (ASIANCON)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：Butler, Branden A., and Ryan M. Richard. "CMinx: A CMake Documentation Generator." J. Open Source Softw.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：Watson, R., et al. "CHERI C/C++ Programming Guide."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：Martin, Kent, and B. Hoffman. "Mastering CMake : a cross-platform build system : version 3.1." (2015).</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：Tourani, Parastou, Bram Adams, and Alexander Serebrenik. "Code of conduct in open source projects." 2017 IEEE 24th International Conference on Software Analysis, Evolution and Reengineering (SANER) (2017).</w:t>
      </w:r>
    </w:p>
    <w:sectPr>
      <w:headerReference r:id="rId15" w:type="default"/>
      <w:footerReference r:id="rId17" w:type="default"/>
      <w:headerReference r:id="rId16" w:type="even"/>
      <w:footerReference r:id="rId18"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8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Fira Code">
    <w:panose1 w:val="020B0509050000020004"/>
    <w:charset w:val="00"/>
    <w:family w:val="auto"/>
    <w:pitch w:val="default"/>
    <w:sig w:usb0="40000287" w:usb1="02003801" w:usb2="00000000" w:usb3="00000000" w:csb0="6000009F" w:csb1="00000000"/>
  </w:font>
  <w:font w:name="MonoLisa-Regular">
    <w:panose1 w:val="00000500000000000000"/>
    <w:charset w:val="00"/>
    <w:family w:val="auto"/>
    <w:pitch w:val="default"/>
    <w:sig w:usb0="00000007" w:usb1="00000001" w:usb2="00000000" w:usb3="00000000" w:csb0="60000093" w:csb1="00000000"/>
  </w:font>
  <w:font w:name="-apple-system">
    <w:altName w:val="Segoe Print"/>
    <w:panose1 w:val="00000000000000000000"/>
    <w:charset w:val="00"/>
    <w:family w:val="auto"/>
    <w:pitch w:val="default"/>
    <w:sig w:usb0="00000000" w:usb1="00000000" w:usb2="00000000" w:usb3="00000000" w:csb0="00000000" w:csb1="00000000"/>
  </w:font>
  <w:font w:name="Söh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0" o:spid="_x0000_s2080"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1" o:spid="_x0000_s2081"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2" o:spid="_x0000_s2082"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5" o:spid="_x0000_s207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6" o:spid="_x0000_s207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rPr>
        <w:sz w:val="18"/>
      </w:rPr>
      <w:pict>
        <v:shape id="_x0000_s2077" o:spid="_x0000_s207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8" o:spid="_x0000_s207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9" o:spid="_x0000_s207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lang w:val="en-US"/>
      </w:rPr>
    </w:pPr>
    <w:r>
      <w:rPr>
        <w:rFonts w:hint="eastAsia" w:ascii="仿宋" w:hAnsi="仿宋" w:eastAsia="仿宋"/>
        <w:sz w:val="24"/>
        <w:lang w:val="en-US"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ascii="仿宋" w:hAnsi="仿宋" w:eastAsia="仿宋"/>
        <w:sz w:val="24"/>
        <w:lang w:val="en-US" w:eastAsia="zh-CN"/>
      </w:rPr>
      <w:t>企业实习（初期报告）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suff w:val="space"/>
      <w:lvlText w:val="%1."/>
      <w:lvlJc w:val="left"/>
    </w:lvl>
  </w:abstractNum>
  <w:abstractNum w:abstractNumId="9">
    <w:nsid w:val="66066804"/>
    <w:multiLevelType w:val="singleLevel"/>
    <w:tmpl w:val="66066804"/>
    <w:lvl w:ilvl="0" w:tentative="0">
      <w:start w:val="1"/>
      <w:numFmt w:val="decimal"/>
      <w:suff w:val="space"/>
      <w:lvlText w:val="%1."/>
      <w:lvlJc w:val="left"/>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07E1D7"/>
    <w:multiLevelType w:val="singleLevel"/>
    <w:tmpl w:val="6607E1D7"/>
    <w:lvl w:ilvl="0" w:tentative="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653B"/>
    <w:rsid w:val="00716704"/>
    <w:rsid w:val="007217C8"/>
    <w:rsid w:val="00724BD5"/>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12B7"/>
    <w:rsid w:val="009D2351"/>
    <w:rsid w:val="009D276E"/>
    <w:rsid w:val="009D3A2E"/>
    <w:rsid w:val="009E084B"/>
    <w:rsid w:val="009E1525"/>
    <w:rsid w:val="009E1E56"/>
    <w:rsid w:val="009E28A5"/>
    <w:rsid w:val="009E5187"/>
    <w:rsid w:val="009E6F0C"/>
    <w:rsid w:val="009F021C"/>
    <w:rsid w:val="009F1865"/>
    <w:rsid w:val="009F34F6"/>
    <w:rsid w:val="009F71B1"/>
    <w:rsid w:val="00A00819"/>
    <w:rsid w:val="00A01F34"/>
    <w:rsid w:val="00A020A1"/>
    <w:rsid w:val="00A023E8"/>
    <w:rsid w:val="00A0413C"/>
    <w:rsid w:val="00A053A2"/>
    <w:rsid w:val="00A05794"/>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1D9C"/>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530EF"/>
    <w:rsid w:val="021F1DD8"/>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0C0DA6"/>
    <w:rsid w:val="031C718E"/>
    <w:rsid w:val="03270BD6"/>
    <w:rsid w:val="032D7AD7"/>
    <w:rsid w:val="033412ED"/>
    <w:rsid w:val="03355763"/>
    <w:rsid w:val="034D715D"/>
    <w:rsid w:val="034E26E4"/>
    <w:rsid w:val="03507512"/>
    <w:rsid w:val="03575ED0"/>
    <w:rsid w:val="03582818"/>
    <w:rsid w:val="03586B62"/>
    <w:rsid w:val="0371242F"/>
    <w:rsid w:val="037702E5"/>
    <w:rsid w:val="037D6366"/>
    <w:rsid w:val="038630E7"/>
    <w:rsid w:val="039015C3"/>
    <w:rsid w:val="03907D64"/>
    <w:rsid w:val="0396628D"/>
    <w:rsid w:val="03987B97"/>
    <w:rsid w:val="039C3926"/>
    <w:rsid w:val="03AD0625"/>
    <w:rsid w:val="03AE396E"/>
    <w:rsid w:val="03B657A0"/>
    <w:rsid w:val="03BF7C4E"/>
    <w:rsid w:val="03C16DBB"/>
    <w:rsid w:val="03C23E8E"/>
    <w:rsid w:val="03C44B28"/>
    <w:rsid w:val="03D64D97"/>
    <w:rsid w:val="03D80FFD"/>
    <w:rsid w:val="03DE1C93"/>
    <w:rsid w:val="03E669EF"/>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5434D"/>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6A2AF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283750"/>
    <w:rsid w:val="07410F18"/>
    <w:rsid w:val="07433EF7"/>
    <w:rsid w:val="07524740"/>
    <w:rsid w:val="075C0466"/>
    <w:rsid w:val="07655731"/>
    <w:rsid w:val="07677D92"/>
    <w:rsid w:val="076B482E"/>
    <w:rsid w:val="077135CC"/>
    <w:rsid w:val="07714B65"/>
    <w:rsid w:val="077B38F4"/>
    <w:rsid w:val="077E7AF1"/>
    <w:rsid w:val="07923D2E"/>
    <w:rsid w:val="07931EFA"/>
    <w:rsid w:val="079C5EFE"/>
    <w:rsid w:val="079D5D0A"/>
    <w:rsid w:val="07A95E76"/>
    <w:rsid w:val="07AB2B92"/>
    <w:rsid w:val="07B21814"/>
    <w:rsid w:val="07B73E48"/>
    <w:rsid w:val="07C64E1D"/>
    <w:rsid w:val="07C67246"/>
    <w:rsid w:val="07CB0703"/>
    <w:rsid w:val="07DA71D3"/>
    <w:rsid w:val="07E173AD"/>
    <w:rsid w:val="07E30318"/>
    <w:rsid w:val="07EC083D"/>
    <w:rsid w:val="07F360AF"/>
    <w:rsid w:val="07F8685D"/>
    <w:rsid w:val="08111308"/>
    <w:rsid w:val="081C05BE"/>
    <w:rsid w:val="081E61AD"/>
    <w:rsid w:val="081E7A1A"/>
    <w:rsid w:val="081F094E"/>
    <w:rsid w:val="0825751F"/>
    <w:rsid w:val="083375EF"/>
    <w:rsid w:val="08360484"/>
    <w:rsid w:val="08391617"/>
    <w:rsid w:val="083A5917"/>
    <w:rsid w:val="083C6A27"/>
    <w:rsid w:val="084737AF"/>
    <w:rsid w:val="08473EB3"/>
    <w:rsid w:val="084A2E0C"/>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65552"/>
    <w:rsid w:val="08CD62A4"/>
    <w:rsid w:val="08D6727A"/>
    <w:rsid w:val="08D97DDB"/>
    <w:rsid w:val="08DD6C0D"/>
    <w:rsid w:val="08E25C30"/>
    <w:rsid w:val="08E573F3"/>
    <w:rsid w:val="08EC04DC"/>
    <w:rsid w:val="08EC5096"/>
    <w:rsid w:val="08EE7524"/>
    <w:rsid w:val="08F876D4"/>
    <w:rsid w:val="08FA43A4"/>
    <w:rsid w:val="09055512"/>
    <w:rsid w:val="09081633"/>
    <w:rsid w:val="0908542F"/>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62B06"/>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90E10"/>
    <w:rsid w:val="0B294EA0"/>
    <w:rsid w:val="0B2A772D"/>
    <w:rsid w:val="0B2F7965"/>
    <w:rsid w:val="0B370B42"/>
    <w:rsid w:val="0B4A0AB2"/>
    <w:rsid w:val="0B6B54CD"/>
    <w:rsid w:val="0B717FE3"/>
    <w:rsid w:val="0B844F30"/>
    <w:rsid w:val="0B88748C"/>
    <w:rsid w:val="0BCF2AA0"/>
    <w:rsid w:val="0BCF4FB2"/>
    <w:rsid w:val="0BD0375D"/>
    <w:rsid w:val="0BD20A0E"/>
    <w:rsid w:val="0BD426E1"/>
    <w:rsid w:val="0BD917E3"/>
    <w:rsid w:val="0BD949EE"/>
    <w:rsid w:val="0BDA6093"/>
    <w:rsid w:val="0BE865CA"/>
    <w:rsid w:val="0BF3402F"/>
    <w:rsid w:val="0BFE4591"/>
    <w:rsid w:val="0BFF3434"/>
    <w:rsid w:val="0C015516"/>
    <w:rsid w:val="0C032BDF"/>
    <w:rsid w:val="0C0C0CAE"/>
    <w:rsid w:val="0C0E3F20"/>
    <w:rsid w:val="0C0E7D25"/>
    <w:rsid w:val="0C0F0CC8"/>
    <w:rsid w:val="0C114DF3"/>
    <w:rsid w:val="0C133FD9"/>
    <w:rsid w:val="0C190777"/>
    <w:rsid w:val="0C1C2018"/>
    <w:rsid w:val="0C1D68E3"/>
    <w:rsid w:val="0C2C7670"/>
    <w:rsid w:val="0C384220"/>
    <w:rsid w:val="0C3854A7"/>
    <w:rsid w:val="0C3F44F1"/>
    <w:rsid w:val="0C4A2023"/>
    <w:rsid w:val="0C4C50B0"/>
    <w:rsid w:val="0C4D3E2E"/>
    <w:rsid w:val="0C54587E"/>
    <w:rsid w:val="0C584E47"/>
    <w:rsid w:val="0C633D75"/>
    <w:rsid w:val="0C6C33DF"/>
    <w:rsid w:val="0C817C08"/>
    <w:rsid w:val="0C99097B"/>
    <w:rsid w:val="0CA06C3D"/>
    <w:rsid w:val="0CA3160A"/>
    <w:rsid w:val="0CAA2843"/>
    <w:rsid w:val="0CAE78D1"/>
    <w:rsid w:val="0CB35880"/>
    <w:rsid w:val="0CB55141"/>
    <w:rsid w:val="0CC80CFD"/>
    <w:rsid w:val="0CCD4B86"/>
    <w:rsid w:val="0CD93D13"/>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887734"/>
    <w:rsid w:val="0D96588A"/>
    <w:rsid w:val="0D9A775C"/>
    <w:rsid w:val="0D9B242F"/>
    <w:rsid w:val="0DA02149"/>
    <w:rsid w:val="0DA653B5"/>
    <w:rsid w:val="0DB563C8"/>
    <w:rsid w:val="0DB60506"/>
    <w:rsid w:val="0DC24B11"/>
    <w:rsid w:val="0DC458B5"/>
    <w:rsid w:val="0DDF04FC"/>
    <w:rsid w:val="0DEA76F0"/>
    <w:rsid w:val="0DF50089"/>
    <w:rsid w:val="0DF85DE5"/>
    <w:rsid w:val="0DFB4182"/>
    <w:rsid w:val="0E0300DD"/>
    <w:rsid w:val="0E083CC5"/>
    <w:rsid w:val="0E10519B"/>
    <w:rsid w:val="0E2258A5"/>
    <w:rsid w:val="0E296638"/>
    <w:rsid w:val="0E2A599E"/>
    <w:rsid w:val="0E346B95"/>
    <w:rsid w:val="0E367A42"/>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A4377"/>
    <w:rsid w:val="10347DB5"/>
    <w:rsid w:val="1042473D"/>
    <w:rsid w:val="10442F5A"/>
    <w:rsid w:val="104E7F16"/>
    <w:rsid w:val="105F0F0F"/>
    <w:rsid w:val="10684945"/>
    <w:rsid w:val="10711788"/>
    <w:rsid w:val="107C0762"/>
    <w:rsid w:val="107E0DD8"/>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05103"/>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DF1790"/>
    <w:rsid w:val="11F029E7"/>
    <w:rsid w:val="11FB5EB6"/>
    <w:rsid w:val="1200564A"/>
    <w:rsid w:val="120D680A"/>
    <w:rsid w:val="12100F13"/>
    <w:rsid w:val="12122614"/>
    <w:rsid w:val="12165B86"/>
    <w:rsid w:val="12236422"/>
    <w:rsid w:val="122A02E4"/>
    <w:rsid w:val="122E69E1"/>
    <w:rsid w:val="124E4F7E"/>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C29B6"/>
    <w:rsid w:val="129D0CD1"/>
    <w:rsid w:val="12A146CE"/>
    <w:rsid w:val="12AB4EFE"/>
    <w:rsid w:val="12AC4E92"/>
    <w:rsid w:val="12B039B7"/>
    <w:rsid w:val="12B24D18"/>
    <w:rsid w:val="12B423FE"/>
    <w:rsid w:val="12B64039"/>
    <w:rsid w:val="12BA366E"/>
    <w:rsid w:val="12C06301"/>
    <w:rsid w:val="12C2312A"/>
    <w:rsid w:val="12CF1852"/>
    <w:rsid w:val="12D6425C"/>
    <w:rsid w:val="12E90C87"/>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CF0124"/>
    <w:rsid w:val="13D278B1"/>
    <w:rsid w:val="13D72694"/>
    <w:rsid w:val="13E5080C"/>
    <w:rsid w:val="13E602CC"/>
    <w:rsid w:val="13ED4853"/>
    <w:rsid w:val="13EF78B0"/>
    <w:rsid w:val="13F2394E"/>
    <w:rsid w:val="13FF522B"/>
    <w:rsid w:val="140778A6"/>
    <w:rsid w:val="140E5BE9"/>
    <w:rsid w:val="14154A26"/>
    <w:rsid w:val="1415668E"/>
    <w:rsid w:val="142B17A6"/>
    <w:rsid w:val="142B2B39"/>
    <w:rsid w:val="14345EAF"/>
    <w:rsid w:val="143F0E0C"/>
    <w:rsid w:val="14501D45"/>
    <w:rsid w:val="14574824"/>
    <w:rsid w:val="14640046"/>
    <w:rsid w:val="14702A5D"/>
    <w:rsid w:val="14712C7E"/>
    <w:rsid w:val="147D0917"/>
    <w:rsid w:val="148417D0"/>
    <w:rsid w:val="148521DE"/>
    <w:rsid w:val="148C6A44"/>
    <w:rsid w:val="149B2973"/>
    <w:rsid w:val="14C77DEC"/>
    <w:rsid w:val="14DC6251"/>
    <w:rsid w:val="14E2333D"/>
    <w:rsid w:val="14EC5FF0"/>
    <w:rsid w:val="14F17589"/>
    <w:rsid w:val="14FA1A26"/>
    <w:rsid w:val="14FA671D"/>
    <w:rsid w:val="14FE10C9"/>
    <w:rsid w:val="15002005"/>
    <w:rsid w:val="150A0C75"/>
    <w:rsid w:val="150F6433"/>
    <w:rsid w:val="150F7416"/>
    <w:rsid w:val="1513559D"/>
    <w:rsid w:val="15140B4B"/>
    <w:rsid w:val="151950F6"/>
    <w:rsid w:val="15314839"/>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D1B38"/>
    <w:rsid w:val="15A377C7"/>
    <w:rsid w:val="15AF1733"/>
    <w:rsid w:val="15B911EB"/>
    <w:rsid w:val="15BC2170"/>
    <w:rsid w:val="15BC5110"/>
    <w:rsid w:val="15CC7F6C"/>
    <w:rsid w:val="15D56D47"/>
    <w:rsid w:val="15D70544"/>
    <w:rsid w:val="15E80B7E"/>
    <w:rsid w:val="15E8637F"/>
    <w:rsid w:val="15EC3E63"/>
    <w:rsid w:val="15F71102"/>
    <w:rsid w:val="15FE3B57"/>
    <w:rsid w:val="15FE5127"/>
    <w:rsid w:val="160A419A"/>
    <w:rsid w:val="16196143"/>
    <w:rsid w:val="16236129"/>
    <w:rsid w:val="16262D8C"/>
    <w:rsid w:val="16263E85"/>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90CB1"/>
    <w:rsid w:val="16EB0447"/>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4B6321"/>
    <w:rsid w:val="19584908"/>
    <w:rsid w:val="195B1257"/>
    <w:rsid w:val="196F28FF"/>
    <w:rsid w:val="19760258"/>
    <w:rsid w:val="197F61F8"/>
    <w:rsid w:val="197F6860"/>
    <w:rsid w:val="19801057"/>
    <w:rsid w:val="1986534D"/>
    <w:rsid w:val="198B3A24"/>
    <w:rsid w:val="19923C7C"/>
    <w:rsid w:val="19926407"/>
    <w:rsid w:val="19A779F7"/>
    <w:rsid w:val="19AA46A8"/>
    <w:rsid w:val="19BE0726"/>
    <w:rsid w:val="19C175B7"/>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366C0B"/>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50853"/>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43053"/>
    <w:rsid w:val="1C293303"/>
    <w:rsid w:val="1C321A3A"/>
    <w:rsid w:val="1C343680"/>
    <w:rsid w:val="1C4F3393"/>
    <w:rsid w:val="1C555D1F"/>
    <w:rsid w:val="1C5925C3"/>
    <w:rsid w:val="1C676B8E"/>
    <w:rsid w:val="1C6B312D"/>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72A33"/>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45DC1"/>
    <w:rsid w:val="1E1A1948"/>
    <w:rsid w:val="1E2451F1"/>
    <w:rsid w:val="1E2964DB"/>
    <w:rsid w:val="1E2C7011"/>
    <w:rsid w:val="1E2C7EC4"/>
    <w:rsid w:val="1E30118E"/>
    <w:rsid w:val="1E395CD6"/>
    <w:rsid w:val="1E3A3A44"/>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DB7310"/>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B2336"/>
    <w:rsid w:val="1F3E50B1"/>
    <w:rsid w:val="1F45693E"/>
    <w:rsid w:val="1F507B2C"/>
    <w:rsid w:val="1F58574D"/>
    <w:rsid w:val="1F59377E"/>
    <w:rsid w:val="1F59466A"/>
    <w:rsid w:val="1F6A62B5"/>
    <w:rsid w:val="1F760200"/>
    <w:rsid w:val="1F802753"/>
    <w:rsid w:val="1F8766E7"/>
    <w:rsid w:val="1F8A70CB"/>
    <w:rsid w:val="1F9E5DBE"/>
    <w:rsid w:val="1FA0486D"/>
    <w:rsid w:val="1FB823AA"/>
    <w:rsid w:val="1FBD678F"/>
    <w:rsid w:val="1FD977E8"/>
    <w:rsid w:val="1FF22787"/>
    <w:rsid w:val="1FF66666"/>
    <w:rsid w:val="20076221"/>
    <w:rsid w:val="200F3183"/>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BF2778"/>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D26EE"/>
    <w:rsid w:val="226F1C46"/>
    <w:rsid w:val="227E7C3F"/>
    <w:rsid w:val="22804AA5"/>
    <w:rsid w:val="22922FA3"/>
    <w:rsid w:val="2298585E"/>
    <w:rsid w:val="22997B73"/>
    <w:rsid w:val="229A46C1"/>
    <w:rsid w:val="229E1655"/>
    <w:rsid w:val="22A26988"/>
    <w:rsid w:val="22A46CB0"/>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6BF3"/>
    <w:rsid w:val="235A1CBF"/>
    <w:rsid w:val="235A6FFA"/>
    <w:rsid w:val="235C34F4"/>
    <w:rsid w:val="23631881"/>
    <w:rsid w:val="23701B98"/>
    <w:rsid w:val="237053A1"/>
    <w:rsid w:val="23756697"/>
    <w:rsid w:val="23772324"/>
    <w:rsid w:val="237F47FC"/>
    <w:rsid w:val="238626B7"/>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47165F"/>
    <w:rsid w:val="275A176F"/>
    <w:rsid w:val="275A3107"/>
    <w:rsid w:val="275A70CB"/>
    <w:rsid w:val="27641766"/>
    <w:rsid w:val="27664ABD"/>
    <w:rsid w:val="2776253C"/>
    <w:rsid w:val="277634E2"/>
    <w:rsid w:val="27781EA6"/>
    <w:rsid w:val="2778730B"/>
    <w:rsid w:val="277D05FD"/>
    <w:rsid w:val="27834285"/>
    <w:rsid w:val="278B1830"/>
    <w:rsid w:val="278C33EC"/>
    <w:rsid w:val="27956965"/>
    <w:rsid w:val="27B51E3A"/>
    <w:rsid w:val="27BB641B"/>
    <w:rsid w:val="27CA5FDA"/>
    <w:rsid w:val="27CA677D"/>
    <w:rsid w:val="27D37D28"/>
    <w:rsid w:val="27D40310"/>
    <w:rsid w:val="27E834AD"/>
    <w:rsid w:val="2802716C"/>
    <w:rsid w:val="28046C6D"/>
    <w:rsid w:val="280D5841"/>
    <w:rsid w:val="280F2F6A"/>
    <w:rsid w:val="2813205C"/>
    <w:rsid w:val="281505B0"/>
    <w:rsid w:val="28175CF2"/>
    <w:rsid w:val="281863A1"/>
    <w:rsid w:val="28212CEF"/>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3E16AB"/>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C6F5B"/>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819A3"/>
    <w:rsid w:val="2C496B7F"/>
    <w:rsid w:val="2C52691A"/>
    <w:rsid w:val="2C570D4D"/>
    <w:rsid w:val="2C695C7E"/>
    <w:rsid w:val="2C7032E8"/>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1F0EC3"/>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9F0D32"/>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359B7"/>
    <w:rsid w:val="2F1D643C"/>
    <w:rsid w:val="2F260F7E"/>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27C93"/>
    <w:rsid w:val="2FCD4483"/>
    <w:rsid w:val="2FCE6D7B"/>
    <w:rsid w:val="2FD079B4"/>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95E4E"/>
    <w:rsid w:val="30E10261"/>
    <w:rsid w:val="30ED515F"/>
    <w:rsid w:val="30ED7C5E"/>
    <w:rsid w:val="30F777E4"/>
    <w:rsid w:val="3104034A"/>
    <w:rsid w:val="310B66FB"/>
    <w:rsid w:val="31271AEA"/>
    <w:rsid w:val="312743F0"/>
    <w:rsid w:val="312B053D"/>
    <w:rsid w:val="313378AA"/>
    <w:rsid w:val="313E1D42"/>
    <w:rsid w:val="31477A3C"/>
    <w:rsid w:val="31481E9B"/>
    <w:rsid w:val="31544BC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814DF"/>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7755D"/>
    <w:rsid w:val="32DE1246"/>
    <w:rsid w:val="32DE4A13"/>
    <w:rsid w:val="32E26388"/>
    <w:rsid w:val="32EE3979"/>
    <w:rsid w:val="32FF2C32"/>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B7B27"/>
    <w:rsid w:val="351157CC"/>
    <w:rsid w:val="351904A6"/>
    <w:rsid w:val="353025B0"/>
    <w:rsid w:val="353C1C08"/>
    <w:rsid w:val="35531AEE"/>
    <w:rsid w:val="355354A0"/>
    <w:rsid w:val="35546465"/>
    <w:rsid w:val="355B5B18"/>
    <w:rsid w:val="356D4AF9"/>
    <w:rsid w:val="35700929"/>
    <w:rsid w:val="357203DF"/>
    <w:rsid w:val="35744158"/>
    <w:rsid w:val="3578672E"/>
    <w:rsid w:val="357C6EAD"/>
    <w:rsid w:val="35831766"/>
    <w:rsid w:val="35843E29"/>
    <w:rsid w:val="35920BA6"/>
    <w:rsid w:val="35921146"/>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5FF6C49"/>
    <w:rsid w:val="36044921"/>
    <w:rsid w:val="36063A32"/>
    <w:rsid w:val="36072387"/>
    <w:rsid w:val="360C162A"/>
    <w:rsid w:val="360D725F"/>
    <w:rsid w:val="360E41F4"/>
    <w:rsid w:val="36132211"/>
    <w:rsid w:val="361722F9"/>
    <w:rsid w:val="362312C1"/>
    <w:rsid w:val="36304E23"/>
    <w:rsid w:val="364121CE"/>
    <w:rsid w:val="36467C90"/>
    <w:rsid w:val="364B3FD8"/>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EF7D1E"/>
    <w:rsid w:val="37F1615B"/>
    <w:rsid w:val="37FE5A93"/>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A4301"/>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304F5"/>
    <w:rsid w:val="39D83998"/>
    <w:rsid w:val="39DB2F43"/>
    <w:rsid w:val="39DE00C0"/>
    <w:rsid w:val="39E4011D"/>
    <w:rsid w:val="39FA3888"/>
    <w:rsid w:val="3A023719"/>
    <w:rsid w:val="3A026E58"/>
    <w:rsid w:val="3A044EEF"/>
    <w:rsid w:val="3A156492"/>
    <w:rsid w:val="3A277407"/>
    <w:rsid w:val="3A2C2BB6"/>
    <w:rsid w:val="3A315B25"/>
    <w:rsid w:val="3A442AB5"/>
    <w:rsid w:val="3A454BC3"/>
    <w:rsid w:val="3A473ABB"/>
    <w:rsid w:val="3A534E4A"/>
    <w:rsid w:val="3A740DC4"/>
    <w:rsid w:val="3A742AE1"/>
    <w:rsid w:val="3A7926F3"/>
    <w:rsid w:val="3A8554B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ED72A0"/>
    <w:rsid w:val="3BF2313E"/>
    <w:rsid w:val="3BF274F7"/>
    <w:rsid w:val="3BF65C72"/>
    <w:rsid w:val="3BFA0B3B"/>
    <w:rsid w:val="3C0E19D3"/>
    <w:rsid w:val="3C0E2018"/>
    <w:rsid w:val="3C1B0DC2"/>
    <w:rsid w:val="3C2D66DD"/>
    <w:rsid w:val="3C327C05"/>
    <w:rsid w:val="3C36718F"/>
    <w:rsid w:val="3C3A432A"/>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571FF"/>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4A60A3"/>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33B9C"/>
    <w:rsid w:val="3E4446A6"/>
    <w:rsid w:val="3E541A28"/>
    <w:rsid w:val="3E591BD6"/>
    <w:rsid w:val="3E655BB3"/>
    <w:rsid w:val="3E727C4E"/>
    <w:rsid w:val="3E767988"/>
    <w:rsid w:val="3E864E32"/>
    <w:rsid w:val="3E8E66E1"/>
    <w:rsid w:val="3E913CB7"/>
    <w:rsid w:val="3E9937B1"/>
    <w:rsid w:val="3E9B0A63"/>
    <w:rsid w:val="3EA36241"/>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A35599"/>
    <w:rsid w:val="3FA55DBC"/>
    <w:rsid w:val="3FA85613"/>
    <w:rsid w:val="3FBE1415"/>
    <w:rsid w:val="3FBF2E32"/>
    <w:rsid w:val="3FC44E18"/>
    <w:rsid w:val="3FC4697B"/>
    <w:rsid w:val="3FD86761"/>
    <w:rsid w:val="3FDF7BD2"/>
    <w:rsid w:val="3FE61A25"/>
    <w:rsid w:val="3FE76915"/>
    <w:rsid w:val="3FFA1833"/>
    <w:rsid w:val="40095547"/>
    <w:rsid w:val="400D0B9D"/>
    <w:rsid w:val="401330D8"/>
    <w:rsid w:val="402152CA"/>
    <w:rsid w:val="40374054"/>
    <w:rsid w:val="40385987"/>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E7B47"/>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B51B5"/>
    <w:rsid w:val="42A2404E"/>
    <w:rsid w:val="42A318A5"/>
    <w:rsid w:val="42A81007"/>
    <w:rsid w:val="42AE2C4F"/>
    <w:rsid w:val="42B84786"/>
    <w:rsid w:val="42B9505A"/>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DF24FE"/>
    <w:rsid w:val="44E1227C"/>
    <w:rsid w:val="44EC5209"/>
    <w:rsid w:val="44F7574E"/>
    <w:rsid w:val="44FD00F4"/>
    <w:rsid w:val="44FF1B66"/>
    <w:rsid w:val="45087D43"/>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3D4406"/>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482071"/>
    <w:rsid w:val="48490342"/>
    <w:rsid w:val="484A217B"/>
    <w:rsid w:val="484B1829"/>
    <w:rsid w:val="48500092"/>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70E2A"/>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42804"/>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2B03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56D6"/>
    <w:rsid w:val="4B650D7C"/>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D1AA0"/>
    <w:rsid w:val="4BCE4CEB"/>
    <w:rsid w:val="4BD06CF1"/>
    <w:rsid w:val="4BE2365E"/>
    <w:rsid w:val="4BE72670"/>
    <w:rsid w:val="4BEF6BFF"/>
    <w:rsid w:val="4BF23CDB"/>
    <w:rsid w:val="4BF6262F"/>
    <w:rsid w:val="4C040C7E"/>
    <w:rsid w:val="4C090B88"/>
    <w:rsid w:val="4C0C3F68"/>
    <w:rsid w:val="4C19545B"/>
    <w:rsid w:val="4C1B588E"/>
    <w:rsid w:val="4C1B625B"/>
    <w:rsid w:val="4C1D3A07"/>
    <w:rsid w:val="4C213D1D"/>
    <w:rsid w:val="4C2609AB"/>
    <w:rsid w:val="4C2C2D6B"/>
    <w:rsid w:val="4C344C32"/>
    <w:rsid w:val="4C3855CF"/>
    <w:rsid w:val="4C3D75A0"/>
    <w:rsid w:val="4C3E06A8"/>
    <w:rsid w:val="4C491B32"/>
    <w:rsid w:val="4C4A4362"/>
    <w:rsid w:val="4C4D6F78"/>
    <w:rsid w:val="4C501A84"/>
    <w:rsid w:val="4C523766"/>
    <w:rsid w:val="4C570AFD"/>
    <w:rsid w:val="4C591907"/>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F377C"/>
    <w:rsid w:val="4CE06252"/>
    <w:rsid w:val="4CE3035A"/>
    <w:rsid w:val="4CE50CEE"/>
    <w:rsid w:val="4CEC5297"/>
    <w:rsid w:val="4CF30FEE"/>
    <w:rsid w:val="4CF708C6"/>
    <w:rsid w:val="4CF944B8"/>
    <w:rsid w:val="4D01745B"/>
    <w:rsid w:val="4D087589"/>
    <w:rsid w:val="4D0A7184"/>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319B7"/>
    <w:rsid w:val="4DBA4AF6"/>
    <w:rsid w:val="4DBB0D55"/>
    <w:rsid w:val="4DBE459B"/>
    <w:rsid w:val="4DC0189A"/>
    <w:rsid w:val="4DC53847"/>
    <w:rsid w:val="4DC82704"/>
    <w:rsid w:val="4DD54B7C"/>
    <w:rsid w:val="4DDD3BDF"/>
    <w:rsid w:val="4DDE61D1"/>
    <w:rsid w:val="4DE52C5A"/>
    <w:rsid w:val="4DE869A1"/>
    <w:rsid w:val="4DEB0CEF"/>
    <w:rsid w:val="4DF21A6B"/>
    <w:rsid w:val="4E010E43"/>
    <w:rsid w:val="4E0E2DC5"/>
    <w:rsid w:val="4E151966"/>
    <w:rsid w:val="4E163D47"/>
    <w:rsid w:val="4E254CF4"/>
    <w:rsid w:val="4E290EDA"/>
    <w:rsid w:val="4E387E32"/>
    <w:rsid w:val="4E4618C2"/>
    <w:rsid w:val="4E4810EF"/>
    <w:rsid w:val="4E4D3184"/>
    <w:rsid w:val="4E4E064C"/>
    <w:rsid w:val="4E6D4C23"/>
    <w:rsid w:val="4E786DE6"/>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D4E73"/>
    <w:rsid w:val="4F167792"/>
    <w:rsid w:val="4F1E5869"/>
    <w:rsid w:val="4F216A19"/>
    <w:rsid w:val="4F254F26"/>
    <w:rsid w:val="4F277B75"/>
    <w:rsid w:val="4F2C53B6"/>
    <w:rsid w:val="4F35172C"/>
    <w:rsid w:val="4F3C77DC"/>
    <w:rsid w:val="4F46074B"/>
    <w:rsid w:val="4F524D30"/>
    <w:rsid w:val="4F540D37"/>
    <w:rsid w:val="4F561922"/>
    <w:rsid w:val="4F5C4978"/>
    <w:rsid w:val="4F5F6201"/>
    <w:rsid w:val="4F6C44DB"/>
    <w:rsid w:val="4F6D3B36"/>
    <w:rsid w:val="4F6E4666"/>
    <w:rsid w:val="4F883766"/>
    <w:rsid w:val="4F8D2FFE"/>
    <w:rsid w:val="4F965AF8"/>
    <w:rsid w:val="4F9C11AB"/>
    <w:rsid w:val="4FA40DC0"/>
    <w:rsid w:val="4FA42235"/>
    <w:rsid w:val="4FBF0E29"/>
    <w:rsid w:val="4FCB7E99"/>
    <w:rsid w:val="4FD27865"/>
    <w:rsid w:val="4FD27C60"/>
    <w:rsid w:val="4FD92F27"/>
    <w:rsid w:val="4FDD7602"/>
    <w:rsid w:val="4FE65919"/>
    <w:rsid w:val="4FE95D1D"/>
    <w:rsid w:val="4FF92EE7"/>
    <w:rsid w:val="501B1080"/>
    <w:rsid w:val="501C2229"/>
    <w:rsid w:val="50265570"/>
    <w:rsid w:val="502C2B03"/>
    <w:rsid w:val="502D56EB"/>
    <w:rsid w:val="502D70A3"/>
    <w:rsid w:val="50317557"/>
    <w:rsid w:val="503C66B5"/>
    <w:rsid w:val="50566A56"/>
    <w:rsid w:val="505C5553"/>
    <w:rsid w:val="50684083"/>
    <w:rsid w:val="50694A5B"/>
    <w:rsid w:val="506F7A40"/>
    <w:rsid w:val="50721D11"/>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A3241"/>
    <w:rsid w:val="50F66458"/>
    <w:rsid w:val="50FC2CF9"/>
    <w:rsid w:val="50FD54B5"/>
    <w:rsid w:val="50FD7AEE"/>
    <w:rsid w:val="51073970"/>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A073B5"/>
    <w:rsid w:val="51A57E4B"/>
    <w:rsid w:val="51AB2AE8"/>
    <w:rsid w:val="51B063AE"/>
    <w:rsid w:val="51B30C68"/>
    <w:rsid w:val="51B45A50"/>
    <w:rsid w:val="51B63082"/>
    <w:rsid w:val="51BD2D03"/>
    <w:rsid w:val="51BD71C7"/>
    <w:rsid w:val="51C91F4B"/>
    <w:rsid w:val="51CC28E5"/>
    <w:rsid w:val="51E047B1"/>
    <w:rsid w:val="51EC3277"/>
    <w:rsid w:val="51EF0370"/>
    <w:rsid w:val="51F03BFE"/>
    <w:rsid w:val="51F8045C"/>
    <w:rsid w:val="51FE6B41"/>
    <w:rsid w:val="52004497"/>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56D2B"/>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A0D15"/>
    <w:rsid w:val="535B67C3"/>
    <w:rsid w:val="536204E6"/>
    <w:rsid w:val="53634DCC"/>
    <w:rsid w:val="536735BD"/>
    <w:rsid w:val="537F312D"/>
    <w:rsid w:val="538A14B6"/>
    <w:rsid w:val="538B17E3"/>
    <w:rsid w:val="538B418D"/>
    <w:rsid w:val="538C3214"/>
    <w:rsid w:val="538D7C16"/>
    <w:rsid w:val="538E31BA"/>
    <w:rsid w:val="539C501B"/>
    <w:rsid w:val="539D44D0"/>
    <w:rsid w:val="53A73048"/>
    <w:rsid w:val="53A93AFA"/>
    <w:rsid w:val="53AA1A42"/>
    <w:rsid w:val="53AB0417"/>
    <w:rsid w:val="53B50821"/>
    <w:rsid w:val="53D14B1B"/>
    <w:rsid w:val="53D60C7D"/>
    <w:rsid w:val="53D610D5"/>
    <w:rsid w:val="53DF4963"/>
    <w:rsid w:val="53EB288E"/>
    <w:rsid w:val="53EC72F4"/>
    <w:rsid w:val="53F03F38"/>
    <w:rsid w:val="53F33ED3"/>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A74452"/>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A460F"/>
    <w:rsid w:val="554B023C"/>
    <w:rsid w:val="55524E9F"/>
    <w:rsid w:val="555D517C"/>
    <w:rsid w:val="556471FF"/>
    <w:rsid w:val="556849DA"/>
    <w:rsid w:val="55780ED8"/>
    <w:rsid w:val="557A36D0"/>
    <w:rsid w:val="557F54AF"/>
    <w:rsid w:val="5581536C"/>
    <w:rsid w:val="558B64B3"/>
    <w:rsid w:val="558F7C95"/>
    <w:rsid w:val="5593249D"/>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4F2C0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C12895"/>
    <w:rsid w:val="56C43CBA"/>
    <w:rsid w:val="56CA22D3"/>
    <w:rsid w:val="56CA5ADD"/>
    <w:rsid w:val="56D30557"/>
    <w:rsid w:val="56D74206"/>
    <w:rsid w:val="56DB7E33"/>
    <w:rsid w:val="56DC3CE7"/>
    <w:rsid w:val="56E06966"/>
    <w:rsid w:val="56ED205E"/>
    <w:rsid w:val="56F94A20"/>
    <w:rsid w:val="570D4004"/>
    <w:rsid w:val="5710124D"/>
    <w:rsid w:val="572779CD"/>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B6ED9"/>
    <w:rsid w:val="584178E6"/>
    <w:rsid w:val="584F786C"/>
    <w:rsid w:val="585B7B3D"/>
    <w:rsid w:val="586867C1"/>
    <w:rsid w:val="586912A5"/>
    <w:rsid w:val="58697550"/>
    <w:rsid w:val="586C5727"/>
    <w:rsid w:val="58734514"/>
    <w:rsid w:val="58737515"/>
    <w:rsid w:val="588048B4"/>
    <w:rsid w:val="58840D45"/>
    <w:rsid w:val="58A474F5"/>
    <w:rsid w:val="58AB39ED"/>
    <w:rsid w:val="58B266F2"/>
    <w:rsid w:val="58B55D8B"/>
    <w:rsid w:val="58B5770B"/>
    <w:rsid w:val="58BD3355"/>
    <w:rsid w:val="58BF15FD"/>
    <w:rsid w:val="58C00D58"/>
    <w:rsid w:val="58C05FE2"/>
    <w:rsid w:val="58C3108B"/>
    <w:rsid w:val="58CF2004"/>
    <w:rsid w:val="58D7766E"/>
    <w:rsid w:val="58D87575"/>
    <w:rsid w:val="58D90C0C"/>
    <w:rsid w:val="58E031FD"/>
    <w:rsid w:val="58E232A6"/>
    <w:rsid w:val="58E851D0"/>
    <w:rsid w:val="58EC5271"/>
    <w:rsid w:val="58F57B8A"/>
    <w:rsid w:val="5905145C"/>
    <w:rsid w:val="590560E3"/>
    <w:rsid w:val="59137B3F"/>
    <w:rsid w:val="592503CD"/>
    <w:rsid w:val="59301C63"/>
    <w:rsid w:val="59420948"/>
    <w:rsid w:val="59517F98"/>
    <w:rsid w:val="5952514F"/>
    <w:rsid w:val="59526D29"/>
    <w:rsid w:val="59530112"/>
    <w:rsid w:val="59587813"/>
    <w:rsid w:val="59597FD3"/>
    <w:rsid w:val="595C1B7D"/>
    <w:rsid w:val="595C78F7"/>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904AF"/>
    <w:rsid w:val="5A0F3000"/>
    <w:rsid w:val="5A113CF1"/>
    <w:rsid w:val="5A230F28"/>
    <w:rsid w:val="5A303D76"/>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86EF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3B56"/>
    <w:rsid w:val="5D0D6EA6"/>
    <w:rsid w:val="5D163733"/>
    <w:rsid w:val="5D17756A"/>
    <w:rsid w:val="5D1977E3"/>
    <w:rsid w:val="5D2A0D53"/>
    <w:rsid w:val="5D3850B2"/>
    <w:rsid w:val="5D3B65E9"/>
    <w:rsid w:val="5D401912"/>
    <w:rsid w:val="5D4F189C"/>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232D5F"/>
    <w:rsid w:val="5E240A58"/>
    <w:rsid w:val="5E25777A"/>
    <w:rsid w:val="5E2B68A0"/>
    <w:rsid w:val="5E335314"/>
    <w:rsid w:val="5E345E37"/>
    <w:rsid w:val="5E387F24"/>
    <w:rsid w:val="5E3D0329"/>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E516B"/>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043D8"/>
    <w:rsid w:val="5F8734A9"/>
    <w:rsid w:val="5F8E2498"/>
    <w:rsid w:val="5F937E94"/>
    <w:rsid w:val="5F9D54E0"/>
    <w:rsid w:val="5FA23C76"/>
    <w:rsid w:val="5FB152AA"/>
    <w:rsid w:val="5FB36919"/>
    <w:rsid w:val="5FB85149"/>
    <w:rsid w:val="5FC8164D"/>
    <w:rsid w:val="5FD03E7D"/>
    <w:rsid w:val="5FD932CA"/>
    <w:rsid w:val="5FE008F2"/>
    <w:rsid w:val="5FE66BBD"/>
    <w:rsid w:val="5FF21BE0"/>
    <w:rsid w:val="5FF61E9D"/>
    <w:rsid w:val="5FF837A7"/>
    <w:rsid w:val="5FFD165C"/>
    <w:rsid w:val="5FFE2AD4"/>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996ED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D4511"/>
    <w:rsid w:val="6313409D"/>
    <w:rsid w:val="63186D9B"/>
    <w:rsid w:val="63253394"/>
    <w:rsid w:val="632B61F8"/>
    <w:rsid w:val="63376A31"/>
    <w:rsid w:val="63413DBB"/>
    <w:rsid w:val="63414C7B"/>
    <w:rsid w:val="6345742C"/>
    <w:rsid w:val="6346048C"/>
    <w:rsid w:val="63593B13"/>
    <w:rsid w:val="63650B2A"/>
    <w:rsid w:val="63655C73"/>
    <w:rsid w:val="63685536"/>
    <w:rsid w:val="637019C0"/>
    <w:rsid w:val="63722B4F"/>
    <w:rsid w:val="637F2693"/>
    <w:rsid w:val="6387450A"/>
    <w:rsid w:val="638D3187"/>
    <w:rsid w:val="638E3154"/>
    <w:rsid w:val="639A55E6"/>
    <w:rsid w:val="63A10472"/>
    <w:rsid w:val="63A74EF0"/>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41F"/>
    <w:rsid w:val="66EC7892"/>
    <w:rsid w:val="66FB1C97"/>
    <w:rsid w:val="67153A73"/>
    <w:rsid w:val="67207AB3"/>
    <w:rsid w:val="672D6D4B"/>
    <w:rsid w:val="67322A8F"/>
    <w:rsid w:val="67366C73"/>
    <w:rsid w:val="673D25A3"/>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5B64E0"/>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45E78"/>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B33546"/>
    <w:rsid w:val="69B94244"/>
    <w:rsid w:val="69BA3A6F"/>
    <w:rsid w:val="69BC1E98"/>
    <w:rsid w:val="69BF23D0"/>
    <w:rsid w:val="69BF65DA"/>
    <w:rsid w:val="69BF731D"/>
    <w:rsid w:val="69C3540C"/>
    <w:rsid w:val="69C43E99"/>
    <w:rsid w:val="69C8789E"/>
    <w:rsid w:val="69CE5ECC"/>
    <w:rsid w:val="69CF7235"/>
    <w:rsid w:val="69E15ED1"/>
    <w:rsid w:val="69F254B3"/>
    <w:rsid w:val="69F71AF4"/>
    <w:rsid w:val="6A033A11"/>
    <w:rsid w:val="6A0F6BD5"/>
    <w:rsid w:val="6A1068EA"/>
    <w:rsid w:val="6A120191"/>
    <w:rsid w:val="6A13365A"/>
    <w:rsid w:val="6A150A7C"/>
    <w:rsid w:val="6A187173"/>
    <w:rsid w:val="6A193079"/>
    <w:rsid w:val="6A251668"/>
    <w:rsid w:val="6A267EC5"/>
    <w:rsid w:val="6A2D5FD9"/>
    <w:rsid w:val="6A2F7387"/>
    <w:rsid w:val="6A315FEB"/>
    <w:rsid w:val="6A345D11"/>
    <w:rsid w:val="6A44355C"/>
    <w:rsid w:val="6A486218"/>
    <w:rsid w:val="6A4F504C"/>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82C86"/>
    <w:rsid w:val="6ADD78FC"/>
    <w:rsid w:val="6ADF5474"/>
    <w:rsid w:val="6AE01A37"/>
    <w:rsid w:val="6AE20A7F"/>
    <w:rsid w:val="6AE333D0"/>
    <w:rsid w:val="6AE52D6D"/>
    <w:rsid w:val="6AE74BED"/>
    <w:rsid w:val="6AED64C8"/>
    <w:rsid w:val="6AFD4ACD"/>
    <w:rsid w:val="6B004183"/>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623CDC"/>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DF4A7A"/>
    <w:rsid w:val="6CE36FC9"/>
    <w:rsid w:val="6CE52BFA"/>
    <w:rsid w:val="6CEE01EC"/>
    <w:rsid w:val="6CFA104E"/>
    <w:rsid w:val="6D01571B"/>
    <w:rsid w:val="6D0D308B"/>
    <w:rsid w:val="6D0E6009"/>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C663C6"/>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4897"/>
    <w:rsid w:val="7026010C"/>
    <w:rsid w:val="70375E28"/>
    <w:rsid w:val="704575FC"/>
    <w:rsid w:val="704A4B34"/>
    <w:rsid w:val="704D7738"/>
    <w:rsid w:val="704F4C9C"/>
    <w:rsid w:val="70541870"/>
    <w:rsid w:val="705663B8"/>
    <w:rsid w:val="705A16FD"/>
    <w:rsid w:val="705E4445"/>
    <w:rsid w:val="70630154"/>
    <w:rsid w:val="707E1717"/>
    <w:rsid w:val="7086085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23632"/>
    <w:rsid w:val="723F3FFF"/>
    <w:rsid w:val="72406B41"/>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90F88"/>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A5567C"/>
    <w:rsid w:val="74A64253"/>
    <w:rsid w:val="74A77558"/>
    <w:rsid w:val="74AF659E"/>
    <w:rsid w:val="74B26DEA"/>
    <w:rsid w:val="74B305F6"/>
    <w:rsid w:val="74B408B2"/>
    <w:rsid w:val="74B57283"/>
    <w:rsid w:val="74BC57DA"/>
    <w:rsid w:val="74CF018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06C69"/>
    <w:rsid w:val="758671F5"/>
    <w:rsid w:val="75A96699"/>
    <w:rsid w:val="75AB0EE5"/>
    <w:rsid w:val="75B7484A"/>
    <w:rsid w:val="75BA17DB"/>
    <w:rsid w:val="75C17C7A"/>
    <w:rsid w:val="75C34219"/>
    <w:rsid w:val="75C350FD"/>
    <w:rsid w:val="75C90660"/>
    <w:rsid w:val="75E055E2"/>
    <w:rsid w:val="75E81E28"/>
    <w:rsid w:val="75E85C7C"/>
    <w:rsid w:val="75FA3AC9"/>
    <w:rsid w:val="75FC424A"/>
    <w:rsid w:val="75FD7C42"/>
    <w:rsid w:val="76022C69"/>
    <w:rsid w:val="76033C9D"/>
    <w:rsid w:val="760C0633"/>
    <w:rsid w:val="760D6428"/>
    <w:rsid w:val="760E6FE6"/>
    <w:rsid w:val="76140F06"/>
    <w:rsid w:val="76193B6C"/>
    <w:rsid w:val="761C441F"/>
    <w:rsid w:val="762016AB"/>
    <w:rsid w:val="7633673C"/>
    <w:rsid w:val="76392E1A"/>
    <w:rsid w:val="76397685"/>
    <w:rsid w:val="76446D7B"/>
    <w:rsid w:val="76512590"/>
    <w:rsid w:val="766124C6"/>
    <w:rsid w:val="76825200"/>
    <w:rsid w:val="76837939"/>
    <w:rsid w:val="768D58CB"/>
    <w:rsid w:val="768E39B7"/>
    <w:rsid w:val="76950C8E"/>
    <w:rsid w:val="76981034"/>
    <w:rsid w:val="76A14FF8"/>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F6BB7"/>
    <w:rsid w:val="78913759"/>
    <w:rsid w:val="78960177"/>
    <w:rsid w:val="789979E8"/>
    <w:rsid w:val="78A21D17"/>
    <w:rsid w:val="78A50974"/>
    <w:rsid w:val="78B123FB"/>
    <w:rsid w:val="78B3630C"/>
    <w:rsid w:val="78C56601"/>
    <w:rsid w:val="78D43E3E"/>
    <w:rsid w:val="78D50EB8"/>
    <w:rsid w:val="78DB37C0"/>
    <w:rsid w:val="78DD0AD1"/>
    <w:rsid w:val="78E060B2"/>
    <w:rsid w:val="78E06457"/>
    <w:rsid w:val="78EC5EEA"/>
    <w:rsid w:val="78FB3C8B"/>
    <w:rsid w:val="78FC65E2"/>
    <w:rsid w:val="790E3B56"/>
    <w:rsid w:val="79112AA9"/>
    <w:rsid w:val="79161152"/>
    <w:rsid w:val="792A5564"/>
    <w:rsid w:val="79317ADE"/>
    <w:rsid w:val="79394B92"/>
    <w:rsid w:val="793B3912"/>
    <w:rsid w:val="793C2AC1"/>
    <w:rsid w:val="795B3B58"/>
    <w:rsid w:val="796B644E"/>
    <w:rsid w:val="7971080F"/>
    <w:rsid w:val="798C5F2F"/>
    <w:rsid w:val="798E7D32"/>
    <w:rsid w:val="79927FE5"/>
    <w:rsid w:val="799401B3"/>
    <w:rsid w:val="799B5D94"/>
    <w:rsid w:val="79AC7195"/>
    <w:rsid w:val="79B367E9"/>
    <w:rsid w:val="79B42FD9"/>
    <w:rsid w:val="79BB34F4"/>
    <w:rsid w:val="79C24060"/>
    <w:rsid w:val="79CC53AF"/>
    <w:rsid w:val="79D60872"/>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605ED8"/>
    <w:rsid w:val="7A65441D"/>
    <w:rsid w:val="7A68051D"/>
    <w:rsid w:val="7A6A3F2F"/>
    <w:rsid w:val="7A701F3F"/>
    <w:rsid w:val="7A713530"/>
    <w:rsid w:val="7A746526"/>
    <w:rsid w:val="7A8858EB"/>
    <w:rsid w:val="7A902317"/>
    <w:rsid w:val="7A930862"/>
    <w:rsid w:val="7A936BB4"/>
    <w:rsid w:val="7AA64E61"/>
    <w:rsid w:val="7AAF0EC7"/>
    <w:rsid w:val="7AB41370"/>
    <w:rsid w:val="7AB775AB"/>
    <w:rsid w:val="7AB9466D"/>
    <w:rsid w:val="7ABE4097"/>
    <w:rsid w:val="7AC11C8E"/>
    <w:rsid w:val="7ACE022F"/>
    <w:rsid w:val="7AD15880"/>
    <w:rsid w:val="7ADF0E1F"/>
    <w:rsid w:val="7ADF1292"/>
    <w:rsid w:val="7AEB1D61"/>
    <w:rsid w:val="7B0629CA"/>
    <w:rsid w:val="7B096081"/>
    <w:rsid w:val="7B0E57A9"/>
    <w:rsid w:val="7B113705"/>
    <w:rsid w:val="7B1234E7"/>
    <w:rsid w:val="7B164039"/>
    <w:rsid w:val="7B247B78"/>
    <w:rsid w:val="7B286ADF"/>
    <w:rsid w:val="7B2F6459"/>
    <w:rsid w:val="7B3644DA"/>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E879BA"/>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CA06DE"/>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978C1"/>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7E28D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emf"/><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24</Pages>
  <Words>10279</Words>
  <Characters>18287</Characters>
  <Lines>16</Lines>
  <Paragraphs>4</Paragraphs>
  <ScaleCrop>false</ScaleCrop>
  <LinksUpToDate>false</LinksUpToDate>
  <CharactersWithSpaces>19799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lzx0626</cp:lastModifiedBy>
  <dcterms:modified xsi:type="dcterms:W3CDTF">2024-03-30T12:15:39Z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