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3"/>
        <w:jc w:val="both"/>
        <w:rPr>
          <w:rFonts w:hint="eastAsia" w:ascii="Times New Roman" w:hAnsi="Times New Roman" w:cs="Times New Roman"/>
          <w:lang w:val="en-US" w:eastAsia="zh-CN"/>
        </w:rPr>
      </w:pPr>
      <w:r>
        <w:rPr>
          <w:rFonts w:hint="default" w:ascii="Times New Roman" w:hAnsi="Times New Roman" w:cs="Times New Roman"/>
        </w:rPr>
        <w:pict>
          <v:rect id="Rectangle 2" o:spid="_x0000_s1029" o:spt="1" style="position:absolute;left:0pt;margin-left:0.95pt;margin-top:13.15pt;height:674.7pt;width:413.25pt;z-index:-251657216;mso-width-relative:page;mso-height-relative:page;" filled="f" stroked="t" coordsize="21600,21600">
            <v:path/>
            <v:fill on="f" focussize="0,0"/>
            <v:stroke weight="2.5pt" color="#3471B0" joinstyle="miter"/>
            <v:imagedata o:title=""/>
            <o:lock v:ext="edit" aspectratio="f"/>
          </v:rect>
        </w:pict>
      </w:r>
      <w:r>
        <w:rPr>
          <w:rFonts w:hint="eastAsia" w:ascii="Times New Roman" w:hAnsi="Times New Roman" w:cs="Times New Roman"/>
          <w:lang w:val="en-US" w:eastAsia="zh-CN"/>
        </w:rPr>
        <w:t xml:space="preserve">     </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p>
    <w:p>
      <w:pPr>
        <w:pStyle w:val="3"/>
        <w:jc w:val="both"/>
        <w:rPr>
          <w:rFonts w:hint="default" w:ascii="Times New Roman" w:hAnsi="Times New Roman" w:cs="Times New Roman"/>
        </w:rPr>
      </w:pPr>
      <w:r>
        <w:rPr>
          <w:rFonts w:hint="eastAsia" w:ascii="Times New Roman" w:hAnsi="Times New Roman" w:cs="Times New Roman"/>
          <w:lang w:val="en-US" w:eastAsia="zh-CN"/>
        </w:rPr>
        <w:t xml:space="preserve"> </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rPr>
        <w:drawing>
          <wp:inline distT="0" distB="0" distL="0" distR="0">
            <wp:extent cx="1809750" cy="13716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809750" cy="1371600"/>
                    </a:xfrm>
                    <a:prstGeom prst="rect">
                      <a:avLst/>
                    </a:prstGeom>
                    <a:noFill/>
                    <a:ln>
                      <a:noFill/>
                    </a:ln>
                  </pic:spPr>
                </pic:pic>
              </a:graphicData>
            </a:graphic>
          </wp:inline>
        </w:drawing>
      </w:r>
    </w:p>
    <w:p>
      <w:pPr>
        <w:rPr>
          <w:rFonts w:hint="default" w:ascii="Times New Roman" w:hAnsi="Times New Roman" w:cs="Times New Roman"/>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fmt="decimal" w:start="1"/>
          <w:cols w:space="720" w:num="1"/>
          <w:titlePg/>
          <w:docGrid w:type="lines" w:linePitch="312" w:charSpace="0"/>
        </w:sectPr>
      </w:pPr>
      <w:r>
        <w:rPr>
          <w:rFonts w:hint="default" w:ascii="Times New Roman" w:hAnsi="Times New Roman" w:cs="Times New Roman"/>
        </w:rPr>
        <w:pict>
          <v:shape id="Text Box 4" o:spid="_x0000_s1026" o:spt="202" type="#_x0000_t202" style="position:absolute;left:0pt;margin-left:25.35pt;margin-top:56.95pt;height:50.7pt;width:369pt;z-index:251657216;mso-width-relative:page;mso-height-relative:page;" filled="f" stroked="f" coordsize="21600,21600">
            <v:path/>
            <v:fill on="f" focussize="0,0"/>
            <v:stroke on="f"/>
            <v:imagedata o:title=""/>
            <o:lock v:ext="edit" aspectratio="f"/>
            <v:textbox>
              <w:txbxContent>
                <w:p>
                  <w:pPr>
                    <w:jc w:val="center"/>
                    <w:rPr>
                      <w:rFonts w:eastAsia="黑体"/>
                      <w:b/>
                      <w:sz w:val="56"/>
                      <w:szCs w:val="72"/>
                    </w:rPr>
                  </w:pPr>
                  <w:r>
                    <w:rPr>
                      <w:rFonts w:hint="eastAsia" w:eastAsia="黑体"/>
                      <w:b/>
                      <w:sz w:val="56"/>
                      <w:szCs w:val="72"/>
                    </w:rPr>
                    <w:t>企业实习初期报告</w:t>
                  </w:r>
                </w:p>
              </w:txbxContent>
            </v:textbox>
          </v:shape>
        </w:pict>
      </w:r>
      <w:r>
        <w:rPr>
          <w:rFonts w:hint="default" w:ascii="Times New Roman" w:hAnsi="Times New Roman" w:cs="Times New Roman"/>
        </w:rPr>
        <w:pict>
          <v:shape id="_x0000_s1030" o:spid="_x0000_s1030" o:spt="202" type="#_x0000_t202" style="position:absolute;left:0pt;margin-left:27.85pt;margin-top:1.55pt;height:50.7pt;width:369pt;z-index:251659264;mso-width-relative:page;mso-height-relative:page;" filled="f" stroked="f" coordsize="21600,21600">
            <v:path/>
            <v:fill on="f" focussize="0,0"/>
            <v:stroke on="f"/>
            <v:imagedata o:title=""/>
            <o:lock v:ext="edit" aspectratio="f"/>
            <v:textbox>
              <w:txbxContent>
                <w:p>
                  <w:pPr>
                    <w:jc w:val="center"/>
                    <w:rPr>
                      <w:rFonts w:hint="eastAsia" w:ascii="宋体" w:hAnsi="宋体" w:eastAsia="宋体" w:cs="宋体"/>
                      <w:b/>
                      <w:sz w:val="52"/>
                      <w:szCs w:val="52"/>
                      <w:lang w:val="en-US" w:eastAsia="zh-CN"/>
                    </w:rPr>
                  </w:pPr>
                  <w:r>
                    <w:rPr>
                      <w:rFonts w:hint="eastAsia" w:ascii="宋体" w:hAnsi="宋体" w:eastAsia="宋体" w:cs="宋体"/>
                      <w:b/>
                      <w:sz w:val="52"/>
                      <w:szCs w:val="52"/>
                      <w:lang w:val="en-US" w:eastAsia="zh-CN"/>
                    </w:rPr>
                    <w:t>信息与软件工程学院</w:t>
                  </w:r>
                </w:p>
              </w:txbxContent>
            </v:textbox>
          </v:shape>
        </w:pict>
      </w:r>
      <w:r>
        <w:rPr>
          <w:rFonts w:hint="default" w:ascii="Times New Roman" w:hAnsi="Times New Roman" w:cs="Times New Roman"/>
        </w:rPr>
        <w:pict>
          <v:shape id="Text Box 3" o:spid="_x0000_s1028" o:spt="202" type="#_x0000_t202" style="position:absolute;left:0pt;margin-left:50.95pt;margin-top:100.55pt;height:417.5pt;width:327.2pt;z-index:251658240;mso-width-relative:page;mso-height-relative:page;" filled="f" stroked="f" coordsize="21600,21600">
            <v:path/>
            <v:fill on="f" focussize="0,0"/>
            <v:stroke on="f"/>
            <v:imagedata o:title=""/>
            <o:lock v:ext="edit" aspectratio="f"/>
            <v:textbox>
              <w:txbxContent>
                <w:p>
                  <w:pPr>
                    <w:spacing w:line="1000" w:lineRule="exact"/>
                    <w:ind w:firstLine="467" w:firstLineChars="146"/>
                    <w:rPr>
                      <w:sz w:val="32"/>
                      <w:u w:val="single"/>
                    </w:rPr>
                  </w:pPr>
                  <w:r>
                    <w:rPr>
                      <w:rFonts w:hint="eastAsia"/>
                      <w:sz w:val="32"/>
                    </w:rPr>
                    <w:t>学号：</w:t>
                  </w:r>
                  <w:bookmarkStart w:id="31" w:name="_Major#2997466427"/>
                  <w:bookmarkEnd w:id="31"/>
                  <w:r>
                    <w:rPr>
                      <w:sz w:val="32"/>
                      <w:u w:val="single"/>
                    </w:rPr>
                    <w:tab/>
                  </w:r>
                  <w:r>
                    <w:rPr>
                      <w:sz w:val="32"/>
                      <w:u w:val="single"/>
                    </w:rPr>
                    <w:tab/>
                  </w:r>
                  <w:r>
                    <w:rPr>
                      <w:rFonts w:hint="eastAsia"/>
                      <w:sz w:val="32"/>
                      <w:u w:val="single"/>
                    </w:rPr>
                    <w:t xml:space="preserve"> </w:t>
                  </w:r>
                  <w:r>
                    <w:rPr>
                      <w:rFonts w:hint="default" w:ascii="Times New Roman" w:hAnsi="Times New Roman" w:cs="Times New Roman"/>
                      <w:sz w:val="32"/>
                      <w:u w:val="single"/>
                      <w:lang w:val="en-US" w:eastAsia="zh-CN"/>
                    </w:rPr>
                    <w:t>2021091202022</w:t>
                  </w:r>
                  <w:r>
                    <w:rPr>
                      <w:rFonts w:hint="eastAsia"/>
                      <w:sz w:val="32"/>
                      <w:u w:val="single"/>
                    </w:rPr>
                    <w:t xml:space="preserve">      </w:t>
                  </w:r>
                  <w:r>
                    <w:rPr>
                      <w:sz w:val="32"/>
                      <w:u w:val="single"/>
                    </w:rPr>
                    <w:tab/>
                  </w:r>
                </w:p>
                <w:p>
                  <w:pPr>
                    <w:spacing w:line="1000" w:lineRule="exact"/>
                    <w:ind w:firstLine="470" w:firstLineChars="147"/>
                    <w:rPr>
                      <w:sz w:val="32"/>
                      <w:u w:val="single"/>
                    </w:rPr>
                  </w:pPr>
                  <w:bookmarkStart w:id="32" w:name="_Class#21822747"/>
                  <w:bookmarkEnd w:id="32"/>
                  <w:r>
                    <w:rPr>
                      <w:rFonts w:hint="eastAsia"/>
                      <w:sz w:val="32"/>
                    </w:rPr>
                    <w:t>姓名：</w:t>
                  </w:r>
                  <w:r>
                    <w:rPr>
                      <w:sz w:val="32"/>
                      <w:u w:val="single"/>
                    </w:rPr>
                    <w:tab/>
                  </w:r>
                  <w:r>
                    <w:rPr>
                      <w:sz w:val="32"/>
                      <w:u w:val="single"/>
                    </w:rPr>
                    <w:tab/>
                  </w:r>
                  <w:r>
                    <w:rPr>
                      <w:rFonts w:hint="eastAsia"/>
                      <w:sz w:val="32"/>
                      <w:u w:val="single"/>
                      <w:lang w:val="en-US" w:eastAsia="zh-CN"/>
                    </w:rPr>
                    <w:tab/>
                  </w:r>
                  <w:r>
                    <w:rPr>
                      <w:rFonts w:hint="eastAsia"/>
                      <w:sz w:val="32"/>
                      <w:u w:val="single"/>
                      <w:lang w:val="en-US" w:eastAsia="zh-CN"/>
                    </w:rPr>
                    <w:tab/>
                  </w:r>
                  <w:r>
                    <w:rPr>
                      <w:rFonts w:hint="eastAsia" w:ascii="宋体" w:hAnsi="宋体" w:eastAsia="宋体" w:cs="宋体"/>
                      <w:sz w:val="32"/>
                      <w:u w:val="single"/>
                      <w:lang w:val="en-US" w:eastAsia="zh-CN"/>
                    </w:rPr>
                    <w:t>刘治学</w:t>
                  </w:r>
                  <w:r>
                    <w:rPr>
                      <w:sz w:val="32"/>
                      <w:u w:val="single"/>
                    </w:rPr>
                    <w:tab/>
                  </w:r>
                  <w:r>
                    <w:rPr>
                      <w:rFonts w:hint="eastAsia"/>
                      <w:sz w:val="32"/>
                      <w:u w:val="single"/>
                    </w:rPr>
                    <w:t xml:space="preserve">    </w:t>
                  </w:r>
                  <w:r>
                    <w:rPr>
                      <w:sz w:val="32"/>
                      <w:u w:val="single"/>
                    </w:rPr>
                    <w:tab/>
                  </w:r>
                  <w:r>
                    <w:rPr>
                      <w:sz w:val="32"/>
                      <w:u w:val="single"/>
                    </w:rPr>
                    <w:tab/>
                  </w:r>
                </w:p>
                <w:p>
                  <w:pPr>
                    <w:spacing w:line="1000" w:lineRule="exact"/>
                    <w:ind w:firstLine="470" w:firstLineChars="147"/>
                    <w:rPr>
                      <w:sz w:val="32"/>
                    </w:rPr>
                  </w:pPr>
                  <w:r>
                    <w:rPr>
                      <w:rFonts w:hint="eastAsia"/>
                      <w:sz w:val="32"/>
                    </w:rPr>
                    <w:t>专业方向：</w:t>
                  </w:r>
                  <w:r>
                    <w:rPr>
                      <w:sz w:val="32"/>
                      <w:u w:val="single"/>
                    </w:rPr>
                    <w:tab/>
                  </w:r>
                  <w:r>
                    <w:rPr>
                      <w:rFonts w:hint="eastAsia"/>
                      <w:sz w:val="32"/>
                      <w:u w:val="single"/>
                    </w:rPr>
                    <w:t xml:space="preserve">   </w:t>
                  </w:r>
                  <w:r>
                    <w:rPr>
                      <w:rFonts w:hint="default" w:ascii="Times New Roman" w:hAnsi="Times New Roman" w:eastAsia="宋体" w:cs="Times New Roman"/>
                      <w:sz w:val="28"/>
                      <w:szCs w:val="28"/>
                      <w:u w:val="single"/>
                      <w:lang w:val="en-US" w:eastAsia="zh-CN"/>
                    </w:rPr>
                    <w:t>软件工程（互联网+）</w:t>
                  </w:r>
                  <w:r>
                    <w:rPr>
                      <w:rFonts w:hint="eastAsia"/>
                      <w:sz w:val="32"/>
                      <w:u w:val="single"/>
                    </w:rPr>
                    <w:t xml:space="preserve"> </w:t>
                  </w:r>
                  <w:r>
                    <w:rPr>
                      <w:sz w:val="32"/>
                      <w:u w:val="single"/>
                    </w:rPr>
                    <w:tab/>
                  </w:r>
                </w:p>
                <w:p>
                  <w:pPr>
                    <w:spacing w:line="1000" w:lineRule="exact"/>
                    <w:ind w:firstLine="470" w:firstLineChars="147"/>
                    <w:rPr>
                      <w:sz w:val="32"/>
                      <w:u w:val="single"/>
                    </w:rPr>
                  </w:pPr>
                  <w:r>
                    <w:rPr>
                      <w:rFonts w:hint="eastAsia"/>
                      <w:sz w:val="32"/>
                    </w:rPr>
                    <w:t>企业名称：</w:t>
                  </w:r>
                  <w:r>
                    <w:rPr>
                      <w:rFonts w:hint="eastAsia" w:ascii="宋体" w:hAnsi="宋体" w:eastAsia="宋体" w:cs="宋体"/>
                      <w:sz w:val="32"/>
                      <w:u w:val="single"/>
                    </w:rPr>
                    <w:tab/>
                  </w:r>
                  <w:r>
                    <w:rPr>
                      <w:rFonts w:hint="eastAsia" w:ascii="宋体" w:hAnsi="宋体" w:eastAsia="宋体" w:cs="宋体"/>
                      <w:sz w:val="28"/>
                      <w:szCs w:val="28"/>
                      <w:u w:val="single"/>
                      <w:lang w:val="en-US" w:eastAsia="zh-CN"/>
                    </w:rPr>
                    <w:t>成都中科合迅科技有限公司</w:t>
                  </w:r>
                </w:p>
                <w:p>
                  <w:pPr>
                    <w:spacing w:line="1000" w:lineRule="exact"/>
                    <w:ind w:firstLine="470" w:firstLineChars="147"/>
                    <w:rPr>
                      <w:sz w:val="32"/>
                      <w:u w:val="single"/>
                    </w:rPr>
                  </w:pPr>
                  <w:bookmarkStart w:id="33" w:name="_Teacher#273944725"/>
                  <w:bookmarkEnd w:id="33"/>
                  <w:r>
                    <w:rPr>
                      <w:rFonts w:hint="eastAsia"/>
                      <w:sz w:val="32"/>
                    </w:rPr>
                    <w:t>实习岗位名称：</w:t>
                  </w:r>
                  <w:r>
                    <w:rPr>
                      <w:rFonts w:hint="eastAsia"/>
                      <w:sz w:val="32"/>
                      <w:u w:val="single"/>
                    </w:rPr>
                    <w:t xml:space="preserve">  </w:t>
                  </w:r>
                  <w:r>
                    <w:rPr>
                      <w:rFonts w:hint="eastAsia"/>
                      <w:sz w:val="32"/>
                      <w:u w:val="single"/>
                      <w:lang w:val="en-US" w:eastAsia="zh-CN"/>
                    </w:rPr>
                    <w:t xml:space="preserve">    </w:t>
                  </w:r>
                  <w:r>
                    <w:rPr>
                      <w:rFonts w:hint="eastAsia" w:ascii="宋体" w:hAnsi="宋体" w:eastAsia="宋体" w:cs="宋体"/>
                      <w:sz w:val="32"/>
                      <w:u w:val="single"/>
                      <w:lang w:val="en-US" w:eastAsia="zh-CN"/>
                    </w:rPr>
                    <w:t>实习生</w:t>
                  </w:r>
                  <w:r>
                    <w:rPr>
                      <w:rFonts w:hint="eastAsia"/>
                      <w:sz w:val="32"/>
                      <w:u w:val="single"/>
                    </w:rPr>
                    <w:t xml:space="preserve">     </w:t>
                  </w:r>
                  <w:r>
                    <w:rPr>
                      <w:sz w:val="32"/>
                      <w:u w:val="single"/>
                    </w:rPr>
                    <w:tab/>
                  </w:r>
                  <w:r>
                    <w:rPr>
                      <w:rFonts w:hint="eastAsia"/>
                      <w:sz w:val="32"/>
                      <w:u w:val="single"/>
                    </w:rPr>
                    <w:t xml:space="preserve"> </w:t>
                  </w:r>
                </w:p>
                <w:p>
                  <w:pPr>
                    <w:spacing w:line="1000" w:lineRule="exact"/>
                    <w:ind w:firstLine="470" w:firstLineChars="147"/>
                    <w:rPr>
                      <w:sz w:val="32"/>
                      <w:u w:val="single"/>
                    </w:rPr>
                  </w:pPr>
                  <w:r>
                    <w:rPr>
                      <w:rFonts w:hint="eastAsia"/>
                      <w:sz w:val="32"/>
                    </w:rPr>
                    <w:t>企业指导教师：</w:t>
                  </w:r>
                  <w:r>
                    <w:rPr>
                      <w:sz w:val="32"/>
                      <w:u w:val="single"/>
                    </w:rPr>
                    <w:tab/>
                  </w:r>
                  <w:r>
                    <w:rPr>
                      <w:sz w:val="32"/>
                      <w:u w:val="single"/>
                    </w:rPr>
                    <w:tab/>
                  </w:r>
                  <w:r>
                    <w:rPr>
                      <w:rFonts w:hint="eastAsia"/>
                      <w:sz w:val="32"/>
                      <w:u w:val="single"/>
                      <w:lang w:val="en-US" w:eastAsia="zh-CN"/>
                    </w:rPr>
                    <w:t xml:space="preserve">  </w:t>
                  </w:r>
                  <w:r>
                    <w:rPr>
                      <w:rFonts w:hint="eastAsia" w:ascii="宋体" w:hAnsi="宋体" w:eastAsia="宋体" w:cs="宋体"/>
                      <w:sz w:val="32"/>
                      <w:u w:val="single"/>
                      <w:lang w:val="en-US" w:eastAsia="zh-CN"/>
                    </w:rPr>
                    <w:t>刘鹏江</w:t>
                  </w:r>
                  <w:r>
                    <w:rPr>
                      <w:rFonts w:hint="eastAsia"/>
                      <w:sz w:val="32"/>
                      <w:u w:val="single"/>
                    </w:rPr>
                    <w:t xml:space="preserve">  </w:t>
                  </w:r>
                  <w:r>
                    <w:rPr>
                      <w:sz w:val="32"/>
                      <w:u w:val="single"/>
                    </w:rPr>
                    <w:tab/>
                  </w:r>
                  <w:r>
                    <w:rPr>
                      <w:sz w:val="32"/>
                      <w:u w:val="single"/>
                    </w:rPr>
                    <w:tab/>
                  </w:r>
                </w:p>
                <w:p>
                  <w:pPr>
                    <w:spacing w:line="1000" w:lineRule="exact"/>
                    <w:ind w:firstLine="470" w:firstLineChars="147"/>
                    <w:rPr>
                      <w:sz w:val="32"/>
                      <w:u w:val="single"/>
                    </w:rPr>
                  </w:pPr>
                  <w:r>
                    <w:rPr>
                      <w:rFonts w:hint="eastAsia"/>
                      <w:sz w:val="32"/>
                    </w:rPr>
                    <w:t>院内指导教师：</w:t>
                  </w:r>
                  <w:r>
                    <w:rPr>
                      <w:sz w:val="32"/>
                      <w:u w:val="single"/>
                    </w:rPr>
                    <w:tab/>
                  </w:r>
                  <w:r>
                    <w:rPr>
                      <w:sz w:val="32"/>
                      <w:u w:val="single"/>
                    </w:rPr>
                    <w:tab/>
                  </w:r>
                  <w:r>
                    <w:rPr>
                      <w:rFonts w:hint="eastAsia"/>
                      <w:sz w:val="32"/>
                      <w:u w:val="single"/>
                    </w:rPr>
                    <w:t xml:space="preserve">  </w:t>
                  </w:r>
                  <w:r>
                    <w:rPr>
                      <w:rFonts w:hint="eastAsia" w:ascii="宋体" w:hAnsi="宋体" w:eastAsia="宋体" w:cs="宋体"/>
                      <w:sz w:val="32"/>
                      <w:u w:val="single"/>
                      <w:lang w:val="en-US" w:eastAsia="zh-CN"/>
                    </w:rPr>
                    <w:t>王伟东</w:t>
                  </w:r>
                  <w:r>
                    <w:rPr>
                      <w:sz w:val="32"/>
                      <w:u w:val="single"/>
                    </w:rPr>
                    <w:tab/>
                  </w:r>
                  <w:r>
                    <w:rPr>
                      <w:sz w:val="32"/>
                      <w:u w:val="single"/>
                    </w:rPr>
                    <w:tab/>
                  </w:r>
                </w:p>
                <w:p>
                  <w:pPr>
                    <w:spacing w:line="1000" w:lineRule="exact"/>
                    <w:ind w:firstLine="275" w:firstLineChars="131"/>
                  </w:pPr>
                </w:p>
              </w:txbxContent>
            </v:textbox>
          </v:shape>
        </w:pict>
      </w:r>
      <w:r>
        <w:rPr>
          <w:rFonts w:hint="default" w:ascii="Times New Roman" w:hAnsi="Times New Roman" w:cs="Times New Roman"/>
        </w:rPr>
        <w:br w:type="page"/>
      </w:r>
    </w:p>
    <w:p>
      <w:pPr>
        <w:pStyle w:val="16"/>
        <w:tabs>
          <w:tab w:val="right" w:leader="dot" w:pos="8306"/>
        </w:tabs>
        <w:ind w:left="0" w:leftChars="0" w:right="210"/>
        <w:jc w:val="center"/>
        <w:rPr>
          <w:rFonts w:hint="default" w:ascii="Times New Roman" w:hAnsi="Times New Roman" w:cs="Times New Roman"/>
          <w:sz w:val="30"/>
          <w:szCs w:val="30"/>
        </w:rPr>
      </w:pPr>
      <w:bookmarkStart w:id="0" w:name="_Toc466640586"/>
      <w:bookmarkStart w:id="1" w:name="_Toc466640615"/>
      <w:r>
        <w:rPr>
          <w:rFonts w:hint="default" w:ascii="Times New Roman" w:hAnsi="Times New Roman" w:cs="Times New Roman"/>
          <w:sz w:val="30"/>
          <w:szCs w:val="30"/>
        </w:rPr>
        <w:t>目 录</w:t>
      </w:r>
      <w:bookmarkEnd w:id="0"/>
      <w:bookmarkEnd w:id="1"/>
      <w:bookmarkStart w:id="2" w:name="_Toc149117035"/>
    </w:p>
    <w:p>
      <w:pPr>
        <w:pStyle w:val="12"/>
        <w:tabs>
          <w:tab w:val="right" w:leader="dot" w:pos="8306"/>
          <w:tab w:val="clear" w:pos="1470"/>
          <w:tab w:val="clear" w:pos="8296"/>
        </w:tabs>
        <w:ind w:left="0" w:leftChars="0" w:firstLine="0" w:firstLineChars="0"/>
        <w:jc w:val="left"/>
      </w:pPr>
      <w:r>
        <w:rPr>
          <w:rFonts w:hint="default" w:ascii="Times New Roman" w:hAnsi="Times New Roman" w:cs="Times New Roman"/>
        </w:rPr>
        <w:fldChar w:fldCharType="begin"/>
      </w:r>
      <w:r>
        <w:rPr>
          <w:rFonts w:hint="default" w:ascii="Times New Roman" w:hAnsi="Times New Roman" w:cs="Times New Roman"/>
        </w:rPr>
        <w:instrText xml:space="preserve">TOC \o "1-3" \t "" \h \z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_Toc1290 </w:instrText>
      </w:r>
      <w:r>
        <w:rPr>
          <w:rFonts w:hint="default" w:ascii="Times New Roman" w:hAnsi="Times New Roman" w:cs="Times New Roman"/>
        </w:rPr>
        <w:fldChar w:fldCharType="separate"/>
      </w:r>
      <w:r>
        <w:rPr>
          <w:rFonts w:hint="default" w:ascii="Times New Roman" w:hAnsi="Times New Roman" w:cs="Times New Roman"/>
        </w:rPr>
        <w:t xml:space="preserve">1 </w:t>
      </w:r>
      <w:r>
        <w:rPr>
          <w:rFonts w:hint="default" w:ascii="Times New Roman" w:hAnsi="Times New Roman" w:eastAsia="黑体" w:cs="Times New Roman"/>
          <w:szCs w:val="30"/>
          <w:lang w:val="en-US" w:eastAsia="zh-CN"/>
        </w:rPr>
        <w:t>企业实习目标任务</w:t>
      </w:r>
      <w:r>
        <w:tab/>
      </w:r>
      <w:r>
        <w:fldChar w:fldCharType="begin"/>
      </w:r>
      <w:r>
        <w:instrText xml:space="preserve"> PAGEREF _Toc1290 </w:instrText>
      </w:r>
      <w:r>
        <w:fldChar w:fldCharType="separate"/>
      </w:r>
      <w:r>
        <w:t>3</w:t>
      </w:r>
      <w:r>
        <w:fldChar w:fldCharType="end"/>
      </w:r>
      <w:r>
        <w:rPr>
          <w:rFonts w:hint="default" w:ascii="Times New Roman" w:hAnsi="Times New Roman" w:cs="Times New Roman"/>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_Toc25169 </w:instrText>
      </w:r>
      <w:r>
        <w:rPr>
          <w:rFonts w:hint="default"/>
        </w:rPr>
        <w:fldChar w:fldCharType="separate"/>
      </w:r>
      <w:r>
        <w:rPr>
          <w:rFonts w:hint="default" w:ascii="Times New Roman" w:hAnsi="Times New Roman" w:eastAsia="黑体" w:cs="Times New Roman"/>
        </w:rPr>
        <w:t>1.1 实习</w:t>
      </w:r>
      <w:r>
        <w:rPr>
          <w:rFonts w:hint="default" w:ascii="Times New Roman" w:hAnsi="Times New Roman" w:eastAsia="黑体" w:cs="Times New Roman"/>
          <w:lang w:val="en-US" w:eastAsia="zh-CN"/>
        </w:rPr>
        <w:t>公司</w:t>
      </w:r>
      <w:r>
        <w:rPr>
          <w:rFonts w:hint="default" w:ascii="Times New Roman" w:hAnsi="Times New Roman" w:eastAsia="黑体" w:cs="Times New Roman"/>
        </w:rPr>
        <w:t>情况和岗位职责</w:t>
      </w:r>
      <w:r>
        <w:tab/>
      </w:r>
      <w:r>
        <w:fldChar w:fldCharType="begin"/>
      </w:r>
      <w:r>
        <w:instrText xml:space="preserve"> PAGEREF _Toc25169 </w:instrText>
      </w:r>
      <w:r>
        <w:fldChar w:fldCharType="separate"/>
      </w:r>
      <w:r>
        <w:t>3</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_Toc5340 </w:instrText>
      </w:r>
      <w:r>
        <w:rPr>
          <w:rFonts w:hint="default"/>
        </w:rPr>
        <w:fldChar w:fldCharType="separate"/>
      </w:r>
      <w:r>
        <w:rPr>
          <w:rFonts w:hint="default" w:ascii="Times New Roman" w:hAnsi="Times New Roman" w:eastAsia="黑体" w:cs="Times New Roman"/>
          <w:szCs w:val="24"/>
          <w:lang w:val="en-US" w:eastAsia="zh-CN"/>
        </w:rPr>
        <w:t>1.1.1 公司</w:t>
      </w:r>
      <w:r>
        <w:rPr>
          <w:rFonts w:hint="default" w:ascii="Times New Roman" w:hAnsi="Times New Roman" w:eastAsia="黑体" w:cs="Times New Roman"/>
          <w:szCs w:val="24"/>
        </w:rPr>
        <w:t>情况</w:t>
      </w:r>
      <w:r>
        <w:tab/>
      </w:r>
      <w:r>
        <w:fldChar w:fldCharType="begin"/>
      </w:r>
      <w:r>
        <w:instrText xml:space="preserve"> PAGEREF _Toc5340 </w:instrText>
      </w:r>
      <w:r>
        <w:fldChar w:fldCharType="separate"/>
      </w:r>
      <w:r>
        <w:t>3</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_Toc1033 </w:instrText>
      </w:r>
      <w:r>
        <w:rPr>
          <w:rFonts w:hint="default"/>
        </w:rPr>
        <w:fldChar w:fldCharType="separate"/>
      </w:r>
      <w:r>
        <w:rPr>
          <w:rFonts w:hint="default" w:ascii="Times New Roman" w:hAnsi="Times New Roman" w:eastAsia="黑体" w:cs="Times New Roman"/>
          <w:szCs w:val="24"/>
          <w:lang w:val="en-US" w:eastAsia="zh-CN"/>
        </w:rPr>
        <w:t>1.1.2 岗位职责</w:t>
      </w:r>
      <w:r>
        <w:tab/>
      </w:r>
      <w:r>
        <w:fldChar w:fldCharType="begin"/>
      </w:r>
      <w:r>
        <w:instrText xml:space="preserve"> PAGEREF _Toc1033 </w:instrText>
      </w:r>
      <w:r>
        <w:fldChar w:fldCharType="separate"/>
      </w:r>
      <w:r>
        <w:t>4</w:t>
      </w:r>
      <w:r>
        <w:fldChar w:fldCharType="end"/>
      </w:r>
      <w:r>
        <w:rPr>
          <w:rFonts w:hint="default"/>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_Toc12360 </w:instrText>
      </w:r>
      <w:r>
        <w:rPr>
          <w:rFonts w:hint="default"/>
        </w:rPr>
        <w:fldChar w:fldCharType="separate"/>
      </w:r>
      <w:r>
        <w:rPr>
          <w:rFonts w:hint="default" w:ascii="Times New Roman" w:hAnsi="Times New Roman" w:eastAsia="黑体" w:cs="Times New Roman"/>
        </w:rPr>
        <w:t xml:space="preserve">1.2 </w:t>
      </w:r>
      <w:r>
        <w:rPr>
          <w:rFonts w:hint="default" w:ascii="Times New Roman" w:hAnsi="Times New Roman" w:eastAsia="黑体" w:cs="Times New Roman"/>
          <w:lang w:val="en-US" w:eastAsia="zh-CN"/>
        </w:rPr>
        <w:t>实习目标和具体任务</w:t>
      </w:r>
      <w:r>
        <w:tab/>
      </w:r>
      <w:r>
        <w:fldChar w:fldCharType="begin"/>
      </w:r>
      <w:r>
        <w:instrText xml:space="preserve"> PAGEREF _Toc12360 </w:instrText>
      </w:r>
      <w:r>
        <w:fldChar w:fldCharType="separate"/>
      </w:r>
      <w:r>
        <w:t>5</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_Toc21415 </w:instrText>
      </w:r>
      <w:r>
        <w:rPr>
          <w:rFonts w:hint="default"/>
        </w:rPr>
        <w:fldChar w:fldCharType="separate"/>
      </w:r>
      <w:r>
        <w:rPr>
          <w:rFonts w:hint="default" w:ascii="Times New Roman" w:hAnsi="Times New Roman" w:eastAsia="黑体" w:cs="Times New Roman"/>
          <w:szCs w:val="24"/>
        </w:rPr>
        <w:t>1.2.1 实习目标</w:t>
      </w:r>
      <w:r>
        <w:tab/>
      </w:r>
      <w:r>
        <w:fldChar w:fldCharType="begin"/>
      </w:r>
      <w:r>
        <w:instrText xml:space="preserve"> PAGEREF _Toc21415 </w:instrText>
      </w:r>
      <w:r>
        <w:fldChar w:fldCharType="separate"/>
      </w:r>
      <w:r>
        <w:t>5</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_Toc28902 </w:instrText>
      </w:r>
      <w:r>
        <w:rPr>
          <w:rFonts w:hint="default"/>
        </w:rPr>
        <w:fldChar w:fldCharType="separate"/>
      </w:r>
      <w:r>
        <w:rPr>
          <w:rFonts w:hint="default" w:ascii="Times New Roman" w:hAnsi="Times New Roman" w:eastAsia="黑体" w:cs="Times New Roman"/>
          <w:szCs w:val="24"/>
        </w:rPr>
        <w:t xml:space="preserve">1.2.2 </w:t>
      </w:r>
      <w:r>
        <w:rPr>
          <w:rFonts w:hint="default" w:ascii="Times New Roman" w:hAnsi="Times New Roman" w:eastAsia="黑体" w:cs="Times New Roman"/>
          <w:szCs w:val="24"/>
          <w:lang w:val="en-US" w:eastAsia="zh-CN"/>
        </w:rPr>
        <w:t>具体任务</w:t>
      </w:r>
      <w:r>
        <w:tab/>
      </w:r>
      <w:r>
        <w:fldChar w:fldCharType="begin"/>
      </w:r>
      <w:r>
        <w:instrText xml:space="preserve"> PAGEREF _Toc28902 </w:instrText>
      </w:r>
      <w:r>
        <w:fldChar w:fldCharType="separate"/>
      </w:r>
      <w:r>
        <w:t>5</w:t>
      </w:r>
      <w:r>
        <w:fldChar w:fldCharType="end"/>
      </w:r>
      <w:r>
        <w:rPr>
          <w:rFonts w:hint="default"/>
        </w:rPr>
        <w:fldChar w:fldCharType="end"/>
      </w:r>
    </w:p>
    <w:p>
      <w:pPr>
        <w:pStyle w:val="12"/>
        <w:tabs>
          <w:tab w:val="right" w:leader="dot" w:pos="8306"/>
          <w:tab w:val="clear" w:pos="1470"/>
          <w:tab w:val="clear" w:pos="8296"/>
        </w:tabs>
        <w:ind w:left="0" w:leftChars="0" w:firstLine="720" w:firstLineChars="300"/>
      </w:pPr>
      <w:r>
        <w:rPr>
          <w:rFonts w:hint="default"/>
        </w:rPr>
        <w:fldChar w:fldCharType="begin"/>
      </w:r>
      <w:r>
        <w:rPr>
          <w:rFonts w:hint="default"/>
        </w:rPr>
        <w:instrText xml:space="preserve"> HYPERLINK \l _Toc17414 </w:instrText>
      </w:r>
      <w:r>
        <w:rPr>
          <w:rFonts w:hint="default"/>
        </w:rPr>
        <w:fldChar w:fldCharType="separate"/>
      </w:r>
      <w:r>
        <w:rPr>
          <w:rFonts w:hint="default" w:ascii="Times New Roman" w:hAnsi="Times New Roman" w:cs="Times New Roman" w:eastAsiaTheme="minorEastAsia"/>
          <w:szCs w:val="21"/>
          <w:lang w:val="en-US" w:eastAsia="zh-CN"/>
        </w:rPr>
        <w:t xml:space="preserve">1.2.2.1 </w:t>
      </w:r>
      <w:r>
        <w:rPr>
          <w:rFonts w:hint="default" w:ascii="Times New Roman" w:hAnsi="Times New Roman" w:eastAsia="黑体" w:cs="Times New Roman"/>
          <w:szCs w:val="21"/>
          <w:lang w:val="en-US" w:eastAsia="zh-CN"/>
        </w:rPr>
        <w:t>LarkSDK</w:t>
      </w:r>
      <w:r>
        <w:tab/>
      </w:r>
      <w:r>
        <w:fldChar w:fldCharType="begin"/>
      </w:r>
      <w:r>
        <w:instrText xml:space="preserve"> PAGEREF _Toc17414 </w:instrText>
      </w:r>
      <w:r>
        <w:fldChar w:fldCharType="separate"/>
      </w:r>
      <w:r>
        <w:t>5</w:t>
      </w:r>
      <w:r>
        <w:fldChar w:fldCharType="end"/>
      </w:r>
      <w:r>
        <w:rPr>
          <w:rFonts w:hint="default"/>
        </w:rPr>
        <w:fldChar w:fldCharType="end"/>
      </w:r>
    </w:p>
    <w:p>
      <w:pPr>
        <w:pStyle w:val="12"/>
        <w:tabs>
          <w:tab w:val="right" w:leader="dot" w:pos="8306"/>
          <w:tab w:val="clear" w:pos="1470"/>
          <w:tab w:val="clear" w:pos="8296"/>
        </w:tabs>
        <w:ind w:left="0" w:leftChars="0" w:firstLine="720" w:firstLineChars="300"/>
      </w:pPr>
      <w:r>
        <w:rPr>
          <w:rFonts w:hint="default"/>
        </w:rPr>
        <w:fldChar w:fldCharType="begin"/>
      </w:r>
      <w:r>
        <w:rPr>
          <w:rFonts w:hint="default"/>
        </w:rPr>
        <w:instrText xml:space="preserve"> HYPERLINK \l _Toc18237 </w:instrText>
      </w:r>
      <w:r>
        <w:rPr>
          <w:rFonts w:hint="default"/>
        </w:rPr>
        <w:fldChar w:fldCharType="separate"/>
      </w:r>
      <w:r>
        <w:rPr>
          <w:rFonts w:hint="default" w:ascii="Times New Roman" w:hAnsi="Times New Roman" w:cs="Times New Roman"/>
          <w:szCs w:val="21"/>
          <w:lang w:val="en-US" w:eastAsia="zh-CN"/>
        </w:rPr>
        <w:t>1.2.2.2</w:t>
      </w:r>
      <w:r>
        <w:rPr>
          <w:rFonts w:hint="eastAsia" w:ascii="Times New Roman" w:hAnsi="Times New Roman" w:cs="Times New Roman"/>
          <w:szCs w:val="21"/>
          <w:lang w:val="en-US" w:eastAsia="zh-CN"/>
        </w:rPr>
        <w:t xml:space="preserve"> </w:t>
      </w:r>
      <w:r>
        <w:rPr>
          <w:rFonts w:hint="default" w:ascii="Times New Roman" w:hAnsi="Times New Roman" w:eastAsia="黑体" w:cs="Times New Roman"/>
          <w:szCs w:val="21"/>
          <w:lang w:val="en-US" w:eastAsia="zh-CN"/>
        </w:rPr>
        <w:t>LarkTestKit</w:t>
      </w:r>
      <w:r>
        <w:tab/>
      </w:r>
      <w:r>
        <w:fldChar w:fldCharType="begin"/>
      </w:r>
      <w:r>
        <w:instrText xml:space="preserve"> PAGEREF _Toc18237 </w:instrText>
      </w:r>
      <w:r>
        <w:fldChar w:fldCharType="separate"/>
      </w:r>
      <w:r>
        <w:t>7</w:t>
      </w:r>
      <w:r>
        <w:fldChar w:fldCharType="end"/>
      </w:r>
      <w:r>
        <w:rPr>
          <w:rFonts w:hint="default"/>
        </w:rPr>
        <w:fldChar w:fldCharType="end"/>
      </w:r>
    </w:p>
    <w:p>
      <w:pPr>
        <w:pStyle w:val="12"/>
        <w:tabs>
          <w:tab w:val="right" w:leader="dot" w:pos="8306"/>
          <w:tab w:val="clear" w:pos="1470"/>
          <w:tab w:val="clear" w:pos="8296"/>
        </w:tabs>
        <w:ind w:left="0" w:leftChars="0" w:firstLine="720" w:firstLineChars="300"/>
      </w:pPr>
      <w:r>
        <w:rPr>
          <w:rFonts w:hint="default"/>
        </w:rPr>
        <w:fldChar w:fldCharType="begin"/>
      </w:r>
      <w:r>
        <w:rPr>
          <w:rFonts w:hint="default"/>
        </w:rPr>
        <w:instrText xml:space="preserve"> HYPERLINK \l _Toc4162 </w:instrText>
      </w:r>
      <w:r>
        <w:rPr>
          <w:rFonts w:hint="default"/>
        </w:rPr>
        <w:fldChar w:fldCharType="separate"/>
      </w:r>
      <w:r>
        <w:rPr>
          <w:rFonts w:hint="default" w:ascii="Times New Roman" w:hAnsi="Times New Roman" w:cs="Times New Roman"/>
          <w:szCs w:val="21"/>
          <w:lang w:val="en-US" w:eastAsia="zh-CN"/>
        </w:rPr>
        <w:t>1.2.2.</w:t>
      </w:r>
      <w:r>
        <w:rPr>
          <w:rFonts w:hint="eastAsia" w:ascii="Times New Roman" w:hAnsi="Times New Roman" w:cs="Times New Roman"/>
          <w:szCs w:val="21"/>
          <w:lang w:val="en-US" w:eastAsia="zh-CN"/>
        </w:rPr>
        <w:t xml:space="preserve">3 </w:t>
      </w:r>
      <w:r>
        <w:rPr>
          <w:rFonts w:hint="default" w:ascii="Times New Roman" w:hAnsi="Times New Roman" w:eastAsia="黑体" w:cs="Times New Roman"/>
          <w:szCs w:val="21"/>
          <w:lang w:val="en-US" w:eastAsia="zh-CN"/>
        </w:rPr>
        <w:t>总结</w:t>
      </w:r>
      <w:r>
        <w:tab/>
      </w:r>
      <w:r>
        <w:fldChar w:fldCharType="begin"/>
      </w:r>
      <w:r>
        <w:instrText xml:space="preserve"> PAGEREF _Toc4162 </w:instrText>
      </w:r>
      <w:r>
        <w:fldChar w:fldCharType="separate"/>
      </w:r>
      <w:r>
        <w:t>8</w:t>
      </w:r>
      <w:r>
        <w:fldChar w:fldCharType="end"/>
      </w:r>
      <w:r>
        <w:rPr>
          <w:rFonts w:hint="default"/>
        </w:rPr>
        <w:fldChar w:fldCharType="end"/>
      </w:r>
    </w:p>
    <w:p>
      <w:pPr>
        <w:pStyle w:val="12"/>
        <w:tabs>
          <w:tab w:val="right" w:leader="dot" w:pos="8306"/>
          <w:tab w:val="clear" w:pos="1470"/>
          <w:tab w:val="clear" w:pos="8296"/>
        </w:tabs>
        <w:ind w:left="0" w:leftChars="0" w:firstLine="0" w:firstLineChars="0"/>
      </w:pPr>
      <w:r>
        <w:rPr>
          <w:rFonts w:hint="default"/>
        </w:rPr>
        <w:fldChar w:fldCharType="begin"/>
      </w:r>
      <w:r>
        <w:rPr>
          <w:rFonts w:hint="default"/>
        </w:rPr>
        <w:instrText xml:space="preserve"> HYPERLINK \l _Toc9189 </w:instrText>
      </w:r>
      <w:r>
        <w:rPr>
          <w:rFonts w:hint="default"/>
        </w:rPr>
        <w:fldChar w:fldCharType="separate"/>
      </w:r>
      <w:r>
        <w:rPr>
          <w:rFonts w:hint="default" w:ascii="Times New Roman" w:hAnsi="Times New Roman" w:cs="Times New Roman"/>
        </w:rPr>
        <w:t xml:space="preserve">2 </w:t>
      </w:r>
      <w:r>
        <w:rPr>
          <w:rFonts w:hint="default" w:ascii="Times New Roman" w:hAnsi="Times New Roman" w:eastAsia="黑体" w:cs="Times New Roman"/>
          <w:szCs w:val="30"/>
          <w:lang w:val="en-US" w:eastAsia="zh-CN"/>
        </w:rPr>
        <w:t>复杂工程问题和解决方案</w:t>
      </w:r>
      <w:r>
        <w:tab/>
      </w:r>
      <w:r>
        <w:fldChar w:fldCharType="begin"/>
      </w:r>
      <w:r>
        <w:instrText xml:space="preserve"> PAGEREF _Toc9189 </w:instrText>
      </w:r>
      <w:r>
        <w:fldChar w:fldCharType="separate"/>
      </w:r>
      <w:r>
        <w:t>9</w:t>
      </w:r>
      <w:r>
        <w:fldChar w:fldCharType="end"/>
      </w:r>
      <w:r>
        <w:rPr>
          <w:rFonts w:hint="default"/>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_Toc10454 </w:instrText>
      </w:r>
      <w:r>
        <w:rPr>
          <w:rFonts w:hint="default"/>
        </w:rPr>
        <w:fldChar w:fldCharType="separate"/>
      </w:r>
      <w:r>
        <w:rPr>
          <w:rFonts w:hint="default" w:ascii="Times New Roman" w:hAnsi="Times New Roman" w:eastAsia="黑体" w:cs="Times New Roman"/>
          <w:szCs w:val="28"/>
        </w:rPr>
        <w:t xml:space="preserve">2.1 </w:t>
      </w:r>
      <w:r>
        <w:rPr>
          <w:rFonts w:hint="eastAsia" w:ascii="Times New Roman" w:hAnsi="Times New Roman" w:eastAsia="黑体" w:cs="Times New Roman"/>
          <w:szCs w:val="28"/>
          <w:lang w:val="en-US" w:eastAsia="zh-CN"/>
        </w:rPr>
        <w:t>LByteArray</w:t>
      </w:r>
      <w:r>
        <w:rPr>
          <w:rFonts w:hint="default" w:ascii="Times New Roman" w:hAnsi="Times New Roman" w:eastAsia="黑体" w:cs="Times New Roman"/>
          <w:szCs w:val="28"/>
          <w:lang w:val="en-US" w:eastAsia="zh-CN"/>
        </w:rPr>
        <w:t>：内存管理问题</w:t>
      </w:r>
      <w:r>
        <w:tab/>
      </w:r>
      <w:r>
        <w:fldChar w:fldCharType="begin"/>
      </w:r>
      <w:r>
        <w:instrText xml:space="preserve"> PAGEREF _Toc10454 </w:instrText>
      </w:r>
      <w:r>
        <w:fldChar w:fldCharType="separate"/>
      </w:r>
      <w:r>
        <w:t>9</w:t>
      </w:r>
      <w:r>
        <w:fldChar w:fldCharType="end"/>
      </w:r>
      <w:r>
        <w:rPr>
          <w:rFonts w:hint="default"/>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_Toc30374 </w:instrText>
      </w:r>
      <w:r>
        <w:rPr>
          <w:rFonts w:hint="default"/>
        </w:rPr>
        <w:fldChar w:fldCharType="separate"/>
      </w:r>
      <w:r>
        <w:rPr>
          <w:rFonts w:hint="default" w:ascii="Times New Roman" w:hAnsi="Times New Roman" w:eastAsia="黑体" w:cs="Times New Roman"/>
          <w:szCs w:val="28"/>
        </w:rPr>
        <w:t xml:space="preserve">2.2 </w:t>
      </w:r>
      <w:r>
        <w:rPr>
          <w:rFonts w:hint="default" w:ascii="Times New Roman" w:hAnsi="Times New Roman" w:eastAsia="黑体" w:cs="Times New Roman"/>
          <w:szCs w:val="28"/>
          <w:lang w:val="en-US" w:eastAsia="zh-CN"/>
        </w:rPr>
        <w:t>LarktestKit：代码流程构建</w:t>
      </w:r>
      <w:r>
        <w:tab/>
      </w:r>
      <w:r>
        <w:fldChar w:fldCharType="begin"/>
      </w:r>
      <w:r>
        <w:instrText xml:space="preserve"> PAGEREF _Toc30374 </w:instrText>
      </w:r>
      <w:r>
        <w:fldChar w:fldCharType="separate"/>
      </w:r>
      <w:r>
        <w:t>11</w:t>
      </w:r>
      <w:r>
        <w:fldChar w:fldCharType="end"/>
      </w:r>
      <w:r>
        <w:rPr>
          <w:rFonts w:hint="default"/>
        </w:rPr>
        <w:fldChar w:fldCharType="end"/>
      </w:r>
    </w:p>
    <w:p>
      <w:pPr>
        <w:pStyle w:val="12"/>
        <w:tabs>
          <w:tab w:val="right" w:leader="dot" w:pos="8306"/>
          <w:tab w:val="clear" w:pos="1470"/>
          <w:tab w:val="clear" w:pos="8296"/>
        </w:tabs>
        <w:ind w:left="0" w:leftChars="0" w:firstLine="0" w:firstLineChars="0"/>
      </w:pPr>
      <w:r>
        <w:rPr>
          <w:rFonts w:hint="default"/>
        </w:rPr>
        <w:fldChar w:fldCharType="begin"/>
      </w:r>
      <w:r>
        <w:rPr>
          <w:rFonts w:hint="default"/>
        </w:rPr>
        <w:instrText xml:space="preserve"> HYPERLINK \l _Toc25273 </w:instrText>
      </w:r>
      <w:r>
        <w:rPr>
          <w:rFonts w:hint="default"/>
        </w:rPr>
        <w:fldChar w:fldCharType="separate"/>
      </w:r>
      <w:r>
        <w:rPr>
          <w:rFonts w:hint="default" w:ascii="Times New Roman" w:hAnsi="Times New Roman" w:cs="Times New Roman"/>
        </w:rPr>
        <w:t xml:space="preserve">3 </w:t>
      </w:r>
      <w:r>
        <w:rPr>
          <w:rFonts w:hint="default" w:ascii="Times New Roman" w:hAnsi="Times New Roman" w:eastAsia="黑体" w:cs="Times New Roman"/>
          <w:szCs w:val="30"/>
          <w:lang w:val="en-US" w:eastAsia="zh-CN"/>
        </w:rPr>
        <w:t>知识技能学习情况</w:t>
      </w:r>
      <w:r>
        <w:tab/>
      </w:r>
      <w:r>
        <w:fldChar w:fldCharType="begin"/>
      </w:r>
      <w:r>
        <w:instrText xml:space="preserve"> PAGEREF _Toc25273 </w:instrText>
      </w:r>
      <w:r>
        <w:fldChar w:fldCharType="separate"/>
      </w:r>
      <w:r>
        <w:t>19</w:t>
      </w:r>
      <w:r>
        <w:fldChar w:fldCharType="end"/>
      </w:r>
      <w:r>
        <w:rPr>
          <w:rFonts w:hint="default"/>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_Toc7078 </w:instrText>
      </w:r>
      <w:r>
        <w:rPr>
          <w:rFonts w:hint="default"/>
        </w:rPr>
        <w:fldChar w:fldCharType="separate"/>
      </w:r>
      <w:r>
        <w:rPr>
          <w:rFonts w:hint="default"/>
          <w:lang w:val="en-US"/>
        </w:rPr>
        <w:t xml:space="preserve">3.1 </w:t>
      </w:r>
      <w:r>
        <w:rPr>
          <w:rFonts w:hint="default" w:ascii="Times New Roman" w:hAnsi="Times New Roman" w:eastAsia="黑体" w:cs="Times New Roman"/>
          <w:szCs w:val="28"/>
          <w:lang w:val="en-US" w:eastAsia="zh-CN"/>
        </w:rPr>
        <w:t>开发环境和工具</w:t>
      </w:r>
      <w:r>
        <w:tab/>
      </w:r>
      <w:r>
        <w:fldChar w:fldCharType="begin"/>
      </w:r>
      <w:r>
        <w:instrText xml:space="preserve"> PAGEREF _Toc7078 </w:instrText>
      </w:r>
      <w:r>
        <w:fldChar w:fldCharType="separate"/>
      </w:r>
      <w:r>
        <w:t>19</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_Toc16480 </w:instrText>
      </w:r>
      <w:r>
        <w:rPr>
          <w:rFonts w:hint="default"/>
        </w:rPr>
        <w:fldChar w:fldCharType="separate"/>
      </w:r>
      <w:r>
        <w:rPr>
          <w:rFonts w:hint="default"/>
          <w:szCs w:val="24"/>
          <w:lang w:val="en-US"/>
        </w:rPr>
        <w:t xml:space="preserve">3.1.1 </w:t>
      </w:r>
      <w:r>
        <w:rPr>
          <w:rFonts w:hint="eastAsia" w:ascii="Times New Roman" w:hAnsi="Times New Roman" w:eastAsia="黑体" w:cs="Times New Roman"/>
          <w:szCs w:val="24"/>
          <w:lang w:val="en-US" w:eastAsia="zh-CN"/>
        </w:rPr>
        <w:t>开发环境</w:t>
      </w:r>
      <w:r>
        <w:tab/>
      </w:r>
      <w:r>
        <w:fldChar w:fldCharType="begin"/>
      </w:r>
      <w:r>
        <w:instrText xml:space="preserve"> PAGEREF _Toc16480 </w:instrText>
      </w:r>
      <w:r>
        <w:fldChar w:fldCharType="separate"/>
      </w:r>
      <w:r>
        <w:t>19</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_Toc20191 </w:instrText>
      </w:r>
      <w:r>
        <w:rPr>
          <w:rFonts w:hint="default"/>
        </w:rPr>
        <w:fldChar w:fldCharType="separate"/>
      </w:r>
      <w:r>
        <w:rPr>
          <w:rFonts w:hint="default"/>
          <w:szCs w:val="24"/>
          <w:lang w:val="en-US"/>
        </w:rPr>
        <w:t xml:space="preserve">3.1.2 </w:t>
      </w:r>
      <w:r>
        <w:rPr>
          <w:rFonts w:hint="eastAsia" w:ascii="Times New Roman" w:hAnsi="Times New Roman" w:eastAsia="黑体" w:cs="Times New Roman"/>
          <w:szCs w:val="24"/>
          <w:lang w:val="en-US" w:eastAsia="zh-CN"/>
        </w:rPr>
        <w:t>开发工具</w:t>
      </w:r>
      <w:r>
        <w:tab/>
      </w:r>
      <w:r>
        <w:fldChar w:fldCharType="begin"/>
      </w:r>
      <w:r>
        <w:instrText xml:space="preserve"> PAGEREF _Toc20191 </w:instrText>
      </w:r>
      <w:r>
        <w:fldChar w:fldCharType="separate"/>
      </w:r>
      <w:r>
        <w:t>19</w:t>
      </w:r>
      <w:r>
        <w:fldChar w:fldCharType="end"/>
      </w:r>
      <w:r>
        <w:rPr>
          <w:rFonts w:hint="default"/>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_Toc11213 </w:instrText>
      </w:r>
      <w:r>
        <w:rPr>
          <w:rFonts w:hint="default"/>
        </w:rPr>
        <w:fldChar w:fldCharType="separate"/>
      </w:r>
      <w:r>
        <w:rPr>
          <w:rFonts w:hint="default"/>
          <w:lang w:val="en-US"/>
        </w:rPr>
        <w:t xml:space="preserve">3.2 </w:t>
      </w:r>
      <w:r>
        <w:rPr>
          <w:rFonts w:hint="default" w:ascii="Times New Roman" w:hAnsi="Times New Roman" w:eastAsia="黑体" w:cs="Times New Roman"/>
          <w:szCs w:val="28"/>
          <w:lang w:val="en-US" w:eastAsia="zh-CN"/>
        </w:rPr>
        <w:t>预备知识</w:t>
      </w:r>
      <w:r>
        <w:tab/>
      </w:r>
      <w:r>
        <w:fldChar w:fldCharType="begin"/>
      </w:r>
      <w:r>
        <w:instrText xml:space="preserve"> PAGEREF _Toc11213 </w:instrText>
      </w:r>
      <w:r>
        <w:fldChar w:fldCharType="separate"/>
      </w:r>
      <w:r>
        <w:t>19</w:t>
      </w:r>
      <w:r>
        <w:fldChar w:fldCharType="end"/>
      </w:r>
      <w:r>
        <w:rPr>
          <w:rFonts w:hint="default"/>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_Toc16501 </w:instrText>
      </w:r>
      <w:r>
        <w:rPr>
          <w:rFonts w:hint="default"/>
        </w:rPr>
        <w:fldChar w:fldCharType="separate"/>
      </w:r>
      <w:r>
        <w:rPr>
          <w:rFonts w:hint="default" w:ascii="Times New Roman" w:hAnsi="Times New Roman" w:cs="Times New Roman"/>
          <w:szCs w:val="28"/>
        </w:rPr>
        <w:t xml:space="preserve">3.3 </w:t>
      </w:r>
      <w:r>
        <w:rPr>
          <w:rFonts w:hint="default" w:ascii="Times New Roman" w:hAnsi="Times New Roman" w:eastAsia="黑体" w:cs="Times New Roman"/>
          <w:szCs w:val="28"/>
          <w:lang w:val="en-US" w:eastAsia="zh-CN"/>
        </w:rPr>
        <w:t>新知识点</w:t>
      </w:r>
      <w:r>
        <w:rPr>
          <w:rFonts w:hint="eastAsia" w:ascii="Times New Roman" w:hAnsi="Times New Roman" w:eastAsia="黑体" w:cs="Times New Roman"/>
          <w:szCs w:val="28"/>
          <w:lang w:val="en-US" w:eastAsia="zh-CN"/>
        </w:rPr>
        <w:t>的</w:t>
      </w:r>
      <w:r>
        <w:rPr>
          <w:rFonts w:hint="default" w:ascii="Times New Roman" w:hAnsi="Times New Roman" w:eastAsia="黑体" w:cs="Times New Roman"/>
          <w:szCs w:val="28"/>
          <w:lang w:val="en-US" w:eastAsia="zh-CN"/>
        </w:rPr>
        <w:t>学习</w:t>
      </w:r>
      <w:r>
        <w:tab/>
      </w:r>
      <w:r>
        <w:fldChar w:fldCharType="begin"/>
      </w:r>
      <w:r>
        <w:instrText xml:space="preserve"> PAGEREF _Toc16501 </w:instrText>
      </w:r>
      <w:r>
        <w:fldChar w:fldCharType="separate"/>
      </w:r>
      <w:r>
        <w:t>20</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_Toc29201 </w:instrText>
      </w:r>
      <w:r>
        <w:rPr>
          <w:rFonts w:hint="default"/>
        </w:rPr>
        <w:fldChar w:fldCharType="separate"/>
      </w:r>
      <w:r>
        <w:rPr>
          <w:rFonts w:hint="default" w:ascii="Times New Roman" w:hAnsi="Times New Roman" w:cs="Times New Roman"/>
          <w:szCs w:val="24"/>
        </w:rPr>
        <w:t xml:space="preserve">3.3.1 </w:t>
      </w:r>
      <w:r>
        <w:rPr>
          <w:rFonts w:hint="eastAsia" w:ascii="Times New Roman" w:hAnsi="Times New Roman" w:eastAsia="黑体" w:cs="Times New Roman"/>
          <w:szCs w:val="24"/>
          <w:lang w:val="en-US" w:eastAsia="zh-CN"/>
        </w:rPr>
        <w:t>CMake</w:t>
      </w:r>
      <w:r>
        <w:tab/>
      </w:r>
      <w:r>
        <w:fldChar w:fldCharType="begin"/>
      </w:r>
      <w:r>
        <w:instrText xml:space="preserve"> PAGEREF _Toc29201 </w:instrText>
      </w:r>
      <w:r>
        <w:fldChar w:fldCharType="separate"/>
      </w:r>
      <w:r>
        <w:t>20</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_Toc30896 </w:instrText>
      </w:r>
      <w:r>
        <w:rPr>
          <w:rFonts w:hint="default"/>
        </w:rPr>
        <w:fldChar w:fldCharType="separate"/>
      </w:r>
      <w:r>
        <w:rPr>
          <w:rFonts w:hint="default" w:ascii="Times New Roman" w:hAnsi="Times New Roman" w:cs="Times New Roman"/>
          <w:szCs w:val="24"/>
        </w:rPr>
        <w:t xml:space="preserve">3.3.2 </w:t>
      </w:r>
      <w:r>
        <w:rPr>
          <w:rFonts w:hint="eastAsia" w:ascii="Times New Roman" w:hAnsi="Times New Roman" w:eastAsia="黑体" w:cs="Times New Roman"/>
          <w:szCs w:val="24"/>
          <w:lang w:val="en-US" w:eastAsia="zh-CN"/>
        </w:rPr>
        <w:t>Conan</w:t>
      </w:r>
      <w:r>
        <w:tab/>
      </w:r>
      <w:r>
        <w:fldChar w:fldCharType="begin"/>
      </w:r>
      <w:r>
        <w:instrText xml:space="preserve"> PAGEREF _Toc30896 </w:instrText>
      </w:r>
      <w:r>
        <w:fldChar w:fldCharType="separate"/>
      </w:r>
      <w:r>
        <w:t>20</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_Toc5103 </w:instrText>
      </w:r>
      <w:r>
        <w:rPr>
          <w:rFonts w:hint="default"/>
        </w:rPr>
        <w:fldChar w:fldCharType="separate"/>
      </w:r>
      <w:r>
        <w:rPr>
          <w:rFonts w:hint="default" w:ascii="Times New Roman" w:hAnsi="Times New Roman" w:cs="Times New Roman"/>
          <w:szCs w:val="24"/>
        </w:rPr>
        <w:t xml:space="preserve">3.3.3 </w:t>
      </w:r>
      <w:r>
        <w:rPr>
          <w:rFonts w:hint="eastAsia" w:ascii="Times New Roman" w:hAnsi="Times New Roman" w:eastAsia="黑体" w:cs="Times New Roman"/>
          <w:szCs w:val="24"/>
          <w:lang w:val="en-US" w:eastAsia="zh-CN"/>
        </w:rPr>
        <w:t>对实用工具的深入理解</w:t>
      </w:r>
      <w:r>
        <w:tab/>
      </w:r>
      <w:r>
        <w:fldChar w:fldCharType="begin"/>
      </w:r>
      <w:r>
        <w:instrText xml:space="preserve"> PAGEREF _Toc5103 </w:instrText>
      </w:r>
      <w:r>
        <w:fldChar w:fldCharType="separate"/>
      </w:r>
      <w:r>
        <w:t>21</w:t>
      </w:r>
      <w:r>
        <w:fldChar w:fldCharType="end"/>
      </w:r>
      <w:r>
        <w:rPr>
          <w:rFonts w:hint="default"/>
        </w:rPr>
        <w:fldChar w:fldCharType="end"/>
      </w:r>
    </w:p>
    <w:p>
      <w:pPr>
        <w:pStyle w:val="12"/>
        <w:tabs>
          <w:tab w:val="right" w:leader="dot" w:pos="8306"/>
          <w:tab w:val="clear" w:pos="1470"/>
          <w:tab w:val="clear" w:pos="8296"/>
        </w:tabs>
        <w:ind w:left="0" w:leftChars="0" w:firstLine="0" w:firstLineChars="0"/>
      </w:pPr>
      <w:r>
        <w:rPr>
          <w:rFonts w:hint="default"/>
        </w:rPr>
        <w:fldChar w:fldCharType="begin"/>
      </w:r>
      <w:r>
        <w:rPr>
          <w:rFonts w:hint="default"/>
        </w:rPr>
        <w:instrText xml:space="preserve"> HYPERLINK \l _Toc28817 </w:instrText>
      </w:r>
      <w:r>
        <w:rPr>
          <w:rFonts w:hint="default"/>
        </w:rPr>
        <w:fldChar w:fldCharType="separate"/>
      </w:r>
      <w:r>
        <w:rPr>
          <w:rFonts w:hint="default" w:ascii="Times New Roman" w:hAnsi="Times New Roman" w:cs="Times New Roman"/>
        </w:rPr>
        <w:t xml:space="preserve">4 </w:t>
      </w:r>
      <w:r>
        <w:rPr>
          <w:rFonts w:hint="default" w:ascii="Times New Roman" w:hAnsi="Times New Roman" w:eastAsia="黑体" w:cs="Times New Roman"/>
          <w:szCs w:val="30"/>
        </w:rPr>
        <w:t>前期任务完成度与后续实施计划</w:t>
      </w:r>
      <w:r>
        <w:tab/>
      </w:r>
      <w:r>
        <w:fldChar w:fldCharType="begin"/>
      </w:r>
      <w:r>
        <w:instrText xml:space="preserve"> PAGEREF _Toc28817 </w:instrText>
      </w:r>
      <w:r>
        <w:fldChar w:fldCharType="separate"/>
      </w:r>
      <w:r>
        <w:t>22</w:t>
      </w:r>
      <w:r>
        <w:fldChar w:fldCharType="end"/>
      </w:r>
      <w:r>
        <w:rPr>
          <w:rFonts w:hint="default"/>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_Toc23678 </w:instrText>
      </w:r>
      <w:r>
        <w:rPr>
          <w:rFonts w:hint="default"/>
        </w:rPr>
        <w:fldChar w:fldCharType="separate"/>
      </w:r>
      <w:r>
        <w:rPr>
          <w:rFonts w:hint="default" w:ascii="Times New Roman" w:hAnsi="Times New Roman" w:cs="Times New Roman"/>
          <w:szCs w:val="28"/>
        </w:rPr>
        <w:t xml:space="preserve">4.1 </w:t>
      </w:r>
      <w:r>
        <w:rPr>
          <w:rFonts w:hint="default" w:ascii="Times New Roman" w:hAnsi="Times New Roman" w:eastAsia="黑体" w:cs="Times New Roman"/>
          <w:szCs w:val="28"/>
          <w:lang w:val="en-US" w:eastAsia="zh-CN"/>
        </w:rPr>
        <w:t>前期任务完成度</w:t>
      </w:r>
      <w:r>
        <w:tab/>
      </w:r>
      <w:r>
        <w:fldChar w:fldCharType="begin"/>
      </w:r>
      <w:r>
        <w:instrText xml:space="preserve"> PAGEREF _Toc23678 </w:instrText>
      </w:r>
      <w:r>
        <w:fldChar w:fldCharType="separate"/>
      </w:r>
      <w:r>
        <w:t>22</w:t>
      </w:r>
      <w:r>
        <w:fldChar w:fldCharType="end"/>
      </w:r>
      <w:r>
        <w:rPr>
          <w:rFonts w:hint="default"/>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_Toc11369 </w:instrText>
      </w:r>
      <w:r>
        <w:rPr>
          <w:rFonts w:hint="default"/>
        </w:rPr>
        <w:fldChar w:fldCharType="separate"/>
      </w:r>
      <w:r>
        <w:rPr>
          <w:rFonts w:hint="default"/>
          <w:lang w:val="en-US"/>
        </w:rPr>
        <w:t xml:space="preserve">4.2 </w:t>
      </w:r>
      <w:r>
        <w:rPr>
          <w:rFonts w:hint="default" w:ascii="Times New Roman" w:hAnsi="Times New Roman" w:eastAsia="黑体" w:cs="Times New Roman"/>
          <w:szCs w:val="28"/>
          <w:lang w:val="en-US" w:eastAsia="zh-CN"/>
        </w:rPr>
        <w:t>后续实施计划</w:t>
      </w:r>
      <w:r>
        <w:tab/>
      </w:r>
      <w:r>
        <w:fldChar w:fldCharType="begin"/>
      </w:r>
      <w:r>
        <w:instrText xml:space="preserve"> PAGEREF _Toc11369 </w:instrText>
      </w:r>
      <w:r>
        <w:fldChar w:fldCharType="separate"/>
      </w:r>
      <w:r>
        <w:t>23</w:t>
      </w:r>
      <w:r>
        <w:fldChar w:fldCharType="end"/>
      </w:r>
      <w:r>
        <w:rPr>
          <w:rFonts w:hint="default"/>
        </w:rPr>
        <w:fldChar w:fldCharType="end"/>
      </w:r>
    </w:p>
    <w:p>
      <w:pPr>
        <w:pStyle w:val="12"/>
        <w:tabs>
          <w:tab w:val="right" w:leader="dot" w:pos="8306"/>
          <w:tab w:val="clear" w:pos="1470"/>
          <w:tab w:val="clear" w:pos="8296"/>
        </w:tabs>
        <w:ind w:left="0" w:leftChars="0" w:firstLine="0" w:firstLineChars="0"/>
      </w:pPr>
      <w:r>
        <w:rPr>
          <w:rFonts w:hint="default"/>
        </w:rPr>
        <w:fldChar w:fldCharType="begin"/>
      </w:r>
      <w:r>
        <w:rPr>
          <w:rFonts w:hint="default"/>
        </w:rPr>
        <w:instrText xml:space="preserve"> HYPERLINK \l _Toc30210 </w:instrText>
      </w:r>
      <w:r>
        <w:rPr>
          <w:rFonts w:hint="default"/>
        </w:rPr>
        <w:fldChar w:fldCharType="separate"/>
      </w:r>
      <w:r>
        <w:rPr>
          <w:rFonts w:hint="default" w:ascii="Times New Roman" w:hAnsi="Times New Roman" w:cs="Times New Roman"/>
        </w:rPr>
        <w:t xml:space="preserve">5 </w:t>
      </w:r>
      <w:r>
        <w:rPr>
          <w:rFonts w:hint="default" w:ascii="Times New Roman" w:hAnsi="Times New Roman" w:eastAsia="黑体" w:cs="Times New Roman"/>
          <w:szCs w:val="30"/>
          <w:lang w:val="en-US" w:eastAsia="zh-CN"/>
        </w:rPr>
        <w:t>参考文献</w:t>
      </w:r>
      <w:r>
        <w:tab/>
      </w:r>
      <w:r>
        <w:fldChar w:fldCharType="begin"/>
      </w:r>
      <w:r>
        <w:instrText xml:space="preserve"> PAGEREF _Toc30210 </w:instrText>
      </w:r>
      <w:r>
        <w:fldChar w:fldCharType="separate"/>
      </w:r>
      <w:r>
        <w:t>24</w:t>
      </w:r>
      <w:r>
        <w:fldChar w:fldCharType="end"/>
      </w:r>
      <w:r>
        <w:rPr>
          <w:rFonts w:hint="default"/>
        </w:rPr>
        <w:fldChar w:fldCharType="end"/>
      </w:r>
    </w:p>
    <w:p>
      <w:pPr>
        <w:rPr>
          <w:rFonts w:hint="default"/>
        </w:rPr>
      </w:pPr>
      <w:r>
        <w:rPr>
          <w:rFonts w:hint="default"/>
        </w:rPr>
        <w:fldChar w:fldCharType="end"/>
      </w:r>
    </w:p>
    <w:p>
      <w:pPr>
        <w:rPr>
          <w:rFonts w:hint="default"/>
        </w:rPr>
      </w:pPr>
    </w:p>
    <w:p>
      <w:pPr>
        <w:pStyle w:val="16"/>
        <w:tabs>
          <w:tab w:val="right" w:leader="dot" w:pos="8306"/>
        </w:tabs>
        <w:ind w:left="0" w:leftChars="0" w:right="210"/>
        <w:jc w:val="center"/>
        <w:rPr>
          <w:rFonts w:hint="default" w:ascii="Times New Roman" w:hAnsi="Times New Roman" w:cs="Times New Roman"/>
          <w:lang w:val="zh-CN"/>
        </w:rPr>
        <w:sectPr>
          <w:headerReference r:id="rId11" w:type="first"/>
          <w:footerReference r:id="rId14" w:type="first"/>
          <w:headerReference r:id="rId9" w:type="default"/>
          <w:footerReference r:id="rId12" w:type="default"/>
          <w:headerReference r:id="rId10" w:type="even"/>
          <w:footerReference r:id="rId13" w:type="even"/>
          <w:pgSz w:w="11906" w:h="16838"/>
          <w:pgMar w:top="1440" w:right="1800" w:bottom="1440" w:left="1800" w:header="850" w:footer="992" w:gutter="0"/>
          <w:pgNumType w:fmt="decimal"/>
          <w:cols w:space="720" w:num="1"/>
          <w:titlePg/>
          <w:docGrid w:type="lines" w:linePitch="312" w:charSpace="0"/>
        </w:sectPr>
      </w:pPr>
      <w:r>
        <w:rPr>
          <w:rFonts w:hint="default" w:ascii="Times New Roman" w:hAnsi="Times New Roman" w:cs="Times New Roman"/>
          <w:sz w:val="30"/>
          <w:szCs w:val="30"/>
        </w:rPr>
        <w:br w:type="page"/>
      </w:r>
    </w:p>
    <w:bookmarkEnd w:id="2"/>
    <w:p>
      <w:pPr>
        <w:pStyle w:val="4"/>
        <w:keepNext w:val="0"/>
        <w:keepLines w:val="0"/>
        <w:numPr>
          <w:ilvl w:val="0"/>
          <w:numId w:val="1"/>
        </w:numPr>
        <w:spacing w:before="0" w:line="360" w:lineRule="auto"/>
        <w:ind w:left="0" w:leftChars="0" w:firstLine="0" w:firstLineChars="0"/>
        <w:rPr>
          <w:rFonts w:hint="default" w:ascii="Times New Roman" w:hAnsi="Times New Roman" w:cs="Times New Roman"/>
        </w:rPr>
      </w:pPr>
      <w:bookmarkStart w:id="3" w:name="_Toc149117036"/>
      <w:bookmarkStart w:id="4" w:name="_Toc1290"/>
      <w:r>
        <w:rPr>
          <w:rFonts w:hint="default" w:ascii="Times New Roman" w:hAnsi="Times New Roman" w:eastAsia="黑体" w:cs="Times New Roman"/>
          <w:sz w:val="30"/>
          <w:szCs w:val="30"/>
          <w:lang w:val="en-US" w:eastAsia="zh-CN"/>
        </w:rPr>
        <w:t>企业实习目标任务</w:t>
      </w:r>
      <w:bookmarkEnd w:id="3"/>
      <w:bookmarkEnd w:id="4"/>
      <w:bookmarkStart w:id="5" w:name="_Toc149117038"/>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本部分将从企业公司实习情况和岗位职责、实习目标和具体任务出发，阐述公司的背景、</w:t>
      </w:r>
      <w:r>
        <w:rPr>
          <w:rFonts w:hint="eastAsia" w:ascii="Times New Roman" w:hAnsi="Times New Roman" w:eastAsia="宋体" w:cs="Times New Roman"/>
          <w:sz w:val="21"/>
          <w:szCs w:val="21"/>
          <w:lang w:val="en-US" w:eastAsia="zh-CN" w:bidi="ar-SA"/>
        </w:rPr>
        <w:t>具体</w:t>
      </w:r>
      <w:r>
        <w:rPr>
          <w:rFonts w:hint="default" w:ascii="Times New Roman" w:hAnsi="Times New Roman" w:eastAsia="宋体" w:cs="Times New Roman"/>
          <w:sz w:val="21"/>
          <w:szCs w:val="21"/>
          <w:lang w:val="en-US" w:eastAsia="zh-CN" w:bidi="ar-SA"/>
        </w:rPr>
        <w:t>业务</w:t>
      </w:r>
      <w:r>
        <w:rPr>
          <w:rFonts w:hint="eastAsia" w:ascii="Times New Roman" w:hAnsi="Times New Roman" w:eastAsia="宋体" w:cs="Times New Roman"/>
          <w:sz w:val="21"/>
          <w:szCs w:val="21"/>
          <w:lang w:val="en-US" w:eastAsia="zh-CN" w:bidi="ar-SA"/>
        </w:rPr>
        <w:t>以及</w:t>
      </w:r>
      <w:r>
        <w:rPr>
          <w:rFonts w:hint="default" w:ascii="Times New Roman" w:hAnsi="Times New Roman" w:eastAsia="宋体" w:cs="Times New Roman"/>
          <w:sz w:val="21"/>
          <w:szCs w:val="21"/>
          <w:lang w:val="en-US" w:eastAsia="zh-CN" w:bidi="ar-SA"/>
        </w:rPr>
        <w:t>发展趋势等</w:t>
      </w:r>
      <w:r>
        <w:rPr>
          <w:rFonts w:hint="eastAsia" w:ascii="Times New Roman" w:hAnsi="Times New Roman" w:eastAsia="宋体" w:cs="Times New Roman"/>
          <w:sz w:val="21"/>
          <w:szCs w:val="21"/>
          <w:lang w:val="en-US" w:eastAsia="zh-CN" w:bidi="ar-SA"/>
        </w:rPr>
        <w:t>。同时</w:t>
      </w:r>
      <w:r>
        <w:rPr>
          <w:rFonts w:hint="default" w:ascii="Times New Roman" w:hAnsi="Times New Roman" w:eastAsia="宋体" w:cs="Times New Roman"/>
          <w:sz w:val="21"/>
          <w:szCs w:val="21"/>
          <w:lang w:val="en-US" w:eastAsia="zh-CN" w:bidi="ar-SA"/>
        </w:rPr>
        <w:t>结合自身岗位和业务的要求，明确自己的实习目标，</w:t>
      </w:r>
      <w:r>
        <w:rPr>
          <w:rFonts w:hint="eastAsia" w:ascii="Times New Roman" w:hAnsi="Times New Roman" w:eastAsia="宋体" w:cs="Times New Roman"/>
          <w:sz w:val="21"/>
          <w:szCs w:val="21"/>
          <w:lang w:val="en-US" w:eastAsia="zh-CN" w:bidi="ar-SA"/>
        </w:rPr>
        <w:t>并</w:t>
      </w:r>
      <w:r>
        <w:rPr>
          <w:rFonts w:hint="default" w:ascii="Times New Roman" w:hAnsi="Times New Roman" w:eastAsia="宋体" w:cs="Times New Roman"/>
          <w:sz w:val="21"/>
          <w:szCs w:val="21"/>
          <w:lang w:val="en-US" w:eastAsia="zh-CN" w:bidi="ar-SA"/>
        </w:rPr>
        <w:t>按照时间线罗列具体任务，</w:t>
      </w:r>
      <w:r>
        <w:rPr>
          <w:rFonts w:hint="eastAsia" w:ascii="Times New Roman" w:hAnsi="Times New Roman" w:eastAsia="宋体" w:cs="Times New Roman"/>
          <w:sz w:val="21"/>
          <w:szCs w:val="21"/>
          <w:lang w:val="en-US" w:eastAsia="zh-CN" w:bidi="ar-SA"/>
        </w:rPr>
        <w:t>做</w:t>
      </w:r>
      <w:r>
        <w:rPr>
          <w:rFonts w:hint="default" w:ascii="Times New Roman" w:hAnsi="Times New Roman" w:eastAsia="宋体" w:cs="Times New Roman"/>
          <w:sz w:val="21"/>
          <w:szCs w:val="21"/>
          <w:lang w:val="en-US" w:eastAsia="zh-CN" w:bidi="ar-SA"/>
        </w:rPr>
        <w:t>阶段性总结。</w:t>
      </w:r>
    </w:p>
    <w:p>
      <w:pPr>
        <w:pStyle w:val="4"/>
        <w:keepNext w:val="0"/>
        <w:keepLines w:val="0"/>
        <w:numPr>
          <w:ilvl w:val="1"/>
          <w:numId w:val="1"/>
        </w:numPr>
        <w:spacing w:before="0" w:line="360" w:lineRule="auto"/>
        <w:ind w:leftChars="0"/>
        <w:rPr>
          <w:rFonts w:hint="default" w:ascii="Times New Roman" w:hAnsi="Times New Roman" w:eastAsia="黑体" w:cs="Times New Roman"/>
        </w:rPr>
      </w:pPr>
      <w:bookmarkStart w:id="6" w:name="_Toc25169"/>
      <w:r>
        <w:rPr>
          <w:rFonts w:hint="default" w:ascii="Times New Roman" w:hAnsi="Times New Roman" w:eastAsia="黑体" w:cs="Times New Roman"/>
        </w:rPr>
        <w:t>实习</w:t>
      </w:r>
      <w:r>
        <w:rPr>
          <w:rFonts w:hint="default" w:ascii="Times New Roman" w:hAnsi="Times New Roman" w:eastAsia="黑体" w:cs="Times New Roman"/>
          <w:lang w:val="en-US" w:eastAsia="zh-CN"/>
        </w:rPr>
        <w:t>公司</w:t>
      </w:r>
      <w:r>
        <w:rPr>
          <w:rFonts w:hint="default" w:ascii="Times New Roman" w:hAnsi="Times New Roman" w:eastAsia="黑体" w:cs="Times New Roman"/>
        </w:rPr>
        <w:t>情况和岗位职责</w:t>
      </w:r>
      <w:bookmarkEnd w:id="6"/>
    </w:p>
    <w:p>
      <w:pPr>
        <w:pStyle w:val="4"/>
        <w:keepNext w:val="0"/>
        <w:keepLines w:val="0"/>
        <w:numPr>
          <w:ilvl w:val="2"/>
          <w:numId w:val="1"/>
        </w:numPr>
        <w:spacing w:before="0" w:line="360" w:lineRule="auto"/>
        <w:ind w:left="0" w:leftChars="0" w:firstLine="0" w:firstLineChars="0"/>
        <w:rPr>
          <w:rFonts w:hint="default" w:ascii="Times New Roman" w:hAnsi="Times New Roman" w:eastAsia="黑体" w:cs="Times New Roman"/>
          <w:sz w:val="24"/>
          <w:szCs w:val="24"/>
          <w:lang w:val="en-US" w:eastAsia="zh-CN"/>
        </w:rPr>
      </w:pPr>
      <w:bookmarkStart w:id="7" w:name="_Toc5340"/>
      <w:r>
        <w:rPr>
          <w:rFonts w:hint="default" w:ascii="Times New Roman" w:hAnsi="Times New Roman" w:eastAsia="黑体" w:cs="Times New Roman"/>
          <w:sz w:val="24"/>
          <w:szCs w:val="24"/>
          <w:lang w:val="en-US" w:eastAsia="zh-CN"/>
        </w:rPr>
        <w:t>公司</w:t>
      </w:r>
      <w:r>
        <w:rPr>
          <w:rFonts w:hint="default" w:ascii="Times New Roman" w:hAnsi="Times New Roman" w:eastAsia="黑体" w:cs="Times New Roman"/>
          <w:sz w:val="24"/>
          <w:szCs w:val="24"/>
        </w:rPr>
        <w:t>情况</w:t>
      </w:r>
      <w:bookmarkEnd w:id="7"/>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本人实习单位，成都中科合迅科技有限公司，成立于2013年，总部位于成都市高新区科园南路1号海特国际广场4号楼7-8层，注册资本2766万元，现有员工300余人。是专业从事自主安全可控军用软件研发和网络空间军事装备研制的高科技企业。公司在北京、上海、武汉、西安设有分支机构，全国有超过50家的军队、军工科研客户。</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公司的口号是“铸造军工品质，磨砺国产匠心”。国家目前的军工行业现状分析主要有三点。第一，一带一路、走出国门，必须建设能打胜仗的全球化现代军队，国家军队体制改革孕育重大行业发展机会。第二，现有科研体系无法满足国家强国强军梦想“军民融合、民参军”，给民营科技企业提供历史发展机遇；西方主要发达国家军民通用技术已超过80%，军事专用技术已不到15%。第三，我国国防军费2017年突破万亿大关，武器装备建设有望持续加速，战略空军、远洋海军、国防信息化成为军队建设的重中之重。</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公司就在这样的背景下成立与发展，至今已过十年。公司的发展阶段大致可分三个阶段。第一个阶段，2013年到2017年，是基础能力建设阶段，主要成绩有军工二级保密资格，GJB9001C-2017质量管理体系，国家级高新技术产业等。第二个阶段，2017年到2020年，是核心能力聚焦阶段，主要成绩有第二批国家级专精特新“小巨人”，四川省瞪羚企业，连续四年成都市新经济百强企业等。第三个阶段，2020年至今，是核心业务产品化阶段，主要成绩有四川省雁阵企业——省发改委定向培育，四川省首批30家“新经济示范”四川省计算机学会科学技术一等奖等8个省、部级奖项等。</w:t>
      </w:r>
      <w:r>
        <w:rPr>
          <w:rFonts w:hint="eastAsia" w:ascii="Times New Roman" w:hAnsi="Times New Roman" w:eastAsia="宋体" w:cs="Times New Roman"/>
          <w:sz w:val="21"/>
          <w:szCs w:val="21"/>
          <w:lang w:val="en-US" w:eastAsia="zh-CN" w:bidi="ar-SA"/>
        </w:rPr>
        <w:t>公司还获得了很多其他的资质与荣誉，见图</w:t>
      </w:r>
      <w:r>
        <w:rPr>
          <w:rFonts w:hint="default" w:ascii="Times New Roman" w:hAnsi="Times New Roman" w:eastAsia="宋体" w:cs="Times New Roman"/>
          <w:sz w:val="21"/>
          <w:szCs w:val="21"/>
          <w:lang w:val="en-US" w:eastAsia="zh-CN" w:bidi="ar-SA"/>
        </w:rPr>
        <w:t>1-1</w:t>
      </w:r>
      <w:r>
        <w:rPr>
          <w:rFonts w:hint="eastAsia" w:ascii="Times New Roman" w:hAnsi="Times New Roman" w:eastAsia="宋体" w:cs="Times New Roman"/>
          <w:sz w:val="21"/>
          <w:szCs w:val="21"/>
          <w:lang w:val="en-US" w:eastAsia="zh-CN" w:bidi="ar-SA"/>
        </w:rPr>
        <w:t>：</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right="0" w:rightChars="0"/>
        <w:jc w:val="center"/>
        <w:textAlignment w:val="auto"/>
        <w:outlineLvl w:val="9"/>
        <w:rPr>
          <w:rFonts w:hint="default" w:ascii="Times New Roman" w:hAnsi="Times New Roman" w:eastAsia="宋体" w:cs="Times New Roman"/>
          <w:sz w:val="21"/>
          <w:szCs w:val="21"/>
          <w:lang w:val="en-US" w:eastAsia="zh-CN" w:bidi="ar-SA"/>
        </w:rPr>
      </w:pPr>
      <w:r>
        <w:drawing>
          <wp:inline distT="0" distB="0" distL="114300" distR="114300">
            <wp:extent cx="4752340" cy="2762885"/>
            <wp:effectExtent l="0" t="0" r="2540" b="1079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1"/>
                    <a:stretch>
                      <a:fillRect/>
                    </a:stretch>
                  </pic:blipFill>
                  <pic:spPr>
                    <a:xfrm>
                      <a:off x="0" y="0"/>
                      <a:ext cx="4752340" cy="2762885"/>
                    </a:xfrm>
                    <a:prstGeom prst="rect">
                      <a:avLst/>
                    </a:prstGeom>
                    <a:noFill/>
                    <a:ln w="9525">
                      <a:noFill/>
                    </a:ln>
                  </pic:spPr>
                </pic:pic>
              </a:graphicData>
            </a:graphic>
          </wp:inline>
        </w:drawing>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360" w:lineRule="auto"/>
        <w:ind w:right="0" w:rightChars="0"/>
        <w:jc w:val="center"/>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 1</w:t>
      </w:r>
      <w:r>
        <w:rPr>
          <w:rFonts w:hint="default" w:ascii="Times New Roman" w:hAnsi="Times New Roman" w:eastAsia="宋体" w:cs="Times New Roman"/>
          <w:sz w:val="21"/>
          <w:szCs w:val="21"/>
          <w:lang w:val="en-US" w:eastAsia="zh-CN"/>
        </w:rPr>
        <w:t>-1</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360" w:lineRule="auto"/>
        <w:ind w:right="0" w:rightChars="0"/>
        <w:jc w:val="center"/>
        <w:textAlignment w:val="auto"/>
        <w:outlineLvl w:val="9"/>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br w:type="page"/>
      </w:r>
    </w:p>
    <w:p>
      <w:pPr>
        <w:pStyle w:val="4"/>
        <w:keepNext w:val="0"/>
        <w:keepLines w:val="0"/>
        <w:numPr>
          <w:ilvl w:val="2"/>
          <w:numId w:val="1"/>
        </w:numPr>
        <w:spacing w:before="0" w:line="360" w:lineRule="auto"/>
        <w:ind w:left="0" w:leftChars="0" w:firstLine="0" w:firstLineChars="0"/>
        <w:rPr>
          <w:rFonts w:hint="default" w:ascii="Times New Roman" w:hAnsi="Times New Roman" w:eastAsia="黑体" w:cs="Times New Roman"/>
          <w:sz w:val="24"/>
          <w:szCs w:val="24"/>
          <w:lang w:val="en-US" w:eastAsia="zh-CN"/>
        </w:rPr>
      </w:pPr>
      <w:bookmarkStart w:id="8" w:name="_Toc1033"/>
      <w:r>
        <w:rPr>
          <w:rFonts w:hint="default" w:ascii="Times New Roman" w:hAnsi="Times New Roman" w:eastAsia="黑体" w:cs="Times New Roman"/>
          <w:sz w:val="24"/>
          <w:szCs w:val="24"/>
          <w:lang w:val="en-US" w:eastAsia="zh-CN"/>
        </w:rPr>
        <w:t>岗位职责</w:t>
      </w:r>
      <w:bookmarkEnd w:id="8"/>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公司的核心业务可以简单概括为“一个核心产品，两个基本能力，两个数字化方向”。具体见图1-2：</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drawing>
          <wp:inline distT="0" distB="0" distL="114300" distR="114300">
            <wp:extent cx="5566410" cy="2172335"/>
            <wp:effectExtent l="0" t="0" r="1143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2"/>
                    <a:stretch>
                      <a:fillRect/>
                    </a:stretch>
                  </pic:blipFill>
                  <pic:spPr>
                    <a:xfrm>
                      <a:off x="0" y="0"/>
                      <a:ext cx="5566410" cy="2172335"/>
                    </a:xfrm>
                    <a:prstGeom prst="rect">
                      <a:avLst/>
                    </a:prstGeom>
                    <a:noFill/>
                    <a:ln w="9525">
                      <a:noFill/>
                    </a:ln>
                  </pic:spPr>
                </pic:pic>
              </a:graphicData>
            </a:graphic>
          </wp:inline>
        </w:drawing>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图 1</w:t>
      </w:r>
      <w:r>
        <w:rPr>
          <w:rFonts w:hint="default" w:ascii="Times New Roman" w:hAnsi="Times New Roman" w:eastAsia="宋体" w:cs="Times New Roman"/>
          <w:sz w:val="21"/>
          <w:szCs w:val="21"/>
          <w:lang w:val="en-US" w:eastAsia="zh-CN" w:bidi="ar-SA"/>
        </w:rPr>
        <w:t>-2</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我目前参与在合迅智灵的产品研发</w:t>
      </w:r>
      <w:r>
        <w:rPr>
          <w:rFonts w:hint="eastAsia" w:ascii="Times New Roman" w:hAnsi="Times New Roman" w:eastAsia="宋体" w:cs="Times New Roman"/>
          <w:sz w:val="21"/>
          <w:szCs w:val="21"/>
          <w:lang w:val="en-US" w:eastAsia="zh-CN" w:bidi="ar-SA"/>
        </w:rPr>
        <w:t>中</w:t>
      </w:r>
      <w:r>
        <w:rPr>
          <w:rFonts w:hint="default" w:ascii="Times New Roman" w:hAnsi="Times New Roman" w:eastAsia="宋体" w:cs="Times New Roman"/>
          <w:sz w:val="21"/>
          <w:szCs w:val="21"/>
          <w:lang w:val="en-US" w:eastAsia="zh-CN" w:bidi="ar-SA"/>
        </w:rPr>
        <w:t>，这也是公司的核心产品。合迅智灵产品完成了在国产化软硬件环境下多平台的全覆盖，支持桌面、移动、嵌入式等多种平台，满足了军工科研院所适用的更高要求，并与银河麒麟、元心OS、锐华Reworks等公司签订了战略合作协议，目前合迅智灵已进入国防科工局国产化工具软件推广应用目录。</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以下是合迅智灵产品的功能架构，</w:t>
      </w:r>
      <w:r>
        <w:rPr>
          <w:rFonts w:hint="eastAsia" w:ascii="Times New Roman" w:hAnsi="Times New Roman" w:eastAsia="宋体" w:cs="Times New Roman"/>
          <w:sz w:val="21"/>
          <w:szCs w:val="21"/>
          <w:lang w:val="en-US" w:eastAsia="zh-CN" w:bidi="ar-SA"/>
        </w:rPr>
        <w:t>见图1</w:t>
      </w:r>
      <w:r>
        <w:rPr>
          <w:rFonts w:hint="default" w:ascii="Times New Roman" w:hAnsi="Times New Roman" w:eastAsia="宋体" w:cs="Times New Roman"/>
          <w:sz w:val="21"/>
          <w:szCs w:val="21"/>
          <w:lang w:val="en-US" w:eastAsia="zh-CN" w:bidi="ar-SA"/>
        </w:rPr>
        <w:t>-3</w:t>
      </w:r>
      <w:r>
        <w:rPr>
          <w:rFonts w:hint="eastAsia" w:ascii="Times New Roman" w:hAnsi="Times New Roman" w:eastAsia="宋体" w:cs="Times New Roman"/>
          <w:sz w:val="21"/>
          <w:szCs w:val="21"/>
          <w:lang w:val="en-US" w:eastAsia="zh-CN" w:bidi="ar-SA"/>
        </w:rPr>
        <w:t>。</w:t>
      </w:r>
      <w:r>
        <w:rPr>
          <w:rFonts w:hint="default" w:ascii="Times New Roman" w:hAnsi="Times New Roman" w:eastAsia="宋体" w:cs="Times New Roman"/>
          <w:sz w:val="21"/>
          <w:szCs w:val="21"/>
          <w:lang w:val="en-US" w:eastAsia="zh-CN" w:bidi="ar-SA"/>
        </w:rPr>
        <w:t>进入公司以后我所在项目组一直在进行基础平台的研发工作</w:t>
      </w:r>
      <w:r>
        <w:rPr>
          <w:rFonts w:hint="eastAsia" w:ascii="Times New Roman" w:hAnsi="Times New Roman" w:eastAsia="宋体" w:cs="Times New Roman"/>
          <w:sz w:val="21"/>
          <w:szCs w:val="21"/>
          <w:lang w:val="en-US" w:eastAsia="zh-CN" w:bidi="ar-SA"/>
        </w:rPr>
        <w:t>。</w:t>
      </w:r>
      <w:r>
        <w:rPr>
          <w:rFonts w:hint="default" w:ascii="Times New Roman" w:hAnsi="Times New Roman" w:eastAsia="宋体" w:cs="Times New Roman"/>
          <w:sz w:val="21"/>
          <w:szCs w:val="21"/>
          <w:lang w:val="en-US" w:eastAsia="zh-CN" w:bidi="ar-SA"/>
        </w:rPr>
        <w:t>这一部分的具体工作将在</w:t>
      </w:r>
      <w:r>
        <w:rPr>
          <w:rFonts w:hint="eastAsia" w:ascii="Times New Roman" w:hAnsi="Times New Roman" w:eastAsia="宋体" w:cs="Times New Roman"/>
          <w:sz w:val="21"/>
          <w:szCs w:val="21"/>
          <w:lang w:val="en-US" w:eastAsia="zh-CN" w:bidi="ar-SA"/>
        </w:rPr>
        <w:t>具体任务部分具体</w:t>
      </w:r>
      <w:r>
        <w:rPr>
          <w:rFonts w:hint="default" w:ascii="Times New Roman" w:hAnsi="Times New Roman" w:eastAsia="宋体" w:cs="Times New Roman"/>
          <w:sz w:val="21"/>
          <w:szCs w:val="21"/>
          <w:lang w:val="en-US" w:eastAsia="zh-CN" w:bidi="ar-SA"/>
        </w:rPr>
        <w:t>阐述。</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drawing>
          <wp:inline distT="0" distB="0" distL="114300" distR="114300">
            <wp:extent cx="5459095" cy="2807970"/>
            <wp:effectExtent l="0" t="0" r="1206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3"/>
                    <a:stretch>
                      <a:fillRect/>
                    </a:stretch>
                  </pic:blipFill>
                  <pic:spPr>
                    <a:xfrm>
                      <a:off x="0" y="0"/>
                      <a:ext cx="5459095" cy="2807970"/>
                    </a:xfrm>
                    <a:prstGeom prst="rect">
                      <a:avLst/>
                    </a:prstGeom>
                    <a:noFill/>
                    <a:ln w="9525">
                      <a:noFill/>
                    </a:ln>
                  </pic:spPr>
                </pic:pic>
              </a:graphicData>
            </a:graphic>
          </wp:inline>
        </w:drawing>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图 1</w:t>
      </w:r>
      <w:r>
        <w:rPr>
          <w:rFonts w:hint="default" w:ascii="Times New Roman" w:hAnsi="Times New Roman" w:eastAsia="宋体" w:cs="Times New Roman"/>
          <w:sz w:val="21"/>
          <w:szCs w:val="21"/>
          <w:lang w:val="en-US" w:eastAsia="zh-CN" w:bidi="ar-SA"/>
        </w:rPr>
        <w:t>-3</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br w:type="page"/>
      </w:r>
    </w:p>
    <w:p>
      <w:pPr>
        <w:pStyle w:val="4"/>
        <w:keepNext w:val="0"/>
        <w:keepLines w:val="0"/>
        <w:numPr>
          <w:ilvl w:val="1"/>
          <w:numId w:val="1"/>
        </w:numPr>
        <w:spacing w:before="0" w:line="360" w:lineRule="auto"/>
        <w:ind w:leftChars="0"/>
        <w:rPr>
          <w:rFonts w:hint="default" w:ascii="Times New Roman" w:hAnsi="Times New Roman" w:eastAsia="黑体" w:cs="Times New Roman"/>
          <w:sz w:val="28"/>
        </w:rPr>
      </w:pPr>
      <w:bookmarkStart w:id="9" w:name="_Toc12360"/>
      <w:r>
        <w:rPr>
          <w:rFonts w:hint="default" w:ascii="Times New Roman" w:hAnsi="Times New Roman" w:eastAsia="黑体" w:cs="Times New Roman"/>
          <w:lang w:val="en-US" w:eastAsia="zh-CN"/>
        </w:rPr>
        <w:t>实习目标和具体任务</w:t>
      </w:r>
      <w:bookmarkEnd w:id="9"/>
    </w:p>
    <w:p>
      <w:pPr>
        <w:pStyle w:val="4"/>
        <w:keepNext w:val="0"/>
        <w:keepLines w:val="0"/>
        <w:numPr>
          <w:ilvl w:val="2"/>
          <w:numId w:val="1"/>
        </w:numPr>
        <w:spacing w:before="0" w:line="360" w:lineRule="auto"/>
        <w:ind w:left="0" w:leftChars="0" w:firstLine="0" w:firstLineChars="0"/>
        <w:rPr>
          <w:rFonts w:hint="default" w:ascii="Times New Roman" w:hAnsi="Times New Roman" w:eastAsia="黑体" w:cs="Times New Roman"/>
          <w:sz w:val="24"/>
          <w:szCs w:val="24"/>
        </w:rPr>
      </w:pPr>
      <w:bookmarkStart w:id="10" w:name="_Toc21415"/>
      <w:r>
        <w:rPr>
          <w:rFonts w:hint="default" w:ascii="Times New Roman" w:hAnsi="Times New Roman" w:eastAsia="黑体" w:cs="Times New Roman"/>
          <w:sz w:val="24"/>
          <w:szCs w:val="24"/>
        </w:rPr>
        <w:t>实习目标</w:t>
      </w:r>
      <w:bookmarkEnd w:id="10"/>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对于实习目标，我将其分为公司目标和个人目标。对于公司目标，</w:t>
      </w:r>
      <w:r>
        <w:rPr>
          <w:rFonts w:hint="eastAsia" w:ascii="Times New Roman" w:hAnsi="Times New Roman" w:eastAsia="宋体" w:cs="Times New Roman"/>
          <w:sz w:val="21"/>
          <w:szCs w:val="21"/>
          <w:lang w:val="en-US" w:eastAsia="zh-CN" w:bidi="ar-SA"/>
        </w:rPr>
        <w:t>我希望</w:t>
      </w:r>
      <w:r>
        <w:rPr>
          <w:rFonts w:hint="default" w:ascii="Times New Roman" w:hAnsi="Times New Roman" w:eastAsia="宋体" w:cs="Times New Roman"/>
          <w:sz w:val="21"/>
          <w:szCs w:val="21"/>
          <w:lang w:val="en-US" w:eastAsia="zh-CN" w:bidi="ar-SA"/>
        </w:rPr>
        <w:t>严格按照公司的安排，</w:t>
      </w:r>
      <w:r>
        <w:rPr>
          <w:rFonts w:hint="eastAsia" w:ascii="Times New Roman" w:hAnsi="Times New Roman" w:eastAsia="宋体" w:cs="Times New Roman"/>
          <w:sz w:val="21"/>
          <w:szCs w:val="21"/>
          <w:lang w:val="en-US" w:eastAsia="zh-CN" w:bidi="ar-SA"/>
        </w:rPr>
        <w:t>全身心投入</w:t>
      </w:r>
      <w:r>
        <w:rPr>
          <w:rFonts w:hint="default" w:ascii="Times New Roman" w:hAnsi="Times New Roman" w:eastAsia="宋体" w:cs="Times New Roman"/>
          <w:sz w:val="21"/>
          <w:szCs w:val="21"/>
          <w:lang w:val="en-US" w:eastAsia="zh-CN" w:bidi="ar-SA"/>
        </w:rPr>
        <w:t>完成合迅智灵基础平台的研发。对于个人目标，我希望能在实习期间，</w:t>
      </w:r>
      <w:r>
        <w:rPr>
          <w:rFonts w:hint="eastAsia" w:ascii="Times New Roman" w:hAnsi="Times New Roman" w:eastAsia="宋体" w:cs="Times New Roman"/>
          <w:sz w:val="21"/>
          <w:szCs w:val="21"/>
          <w:lang w:val="en-US" w:eastAsia="zh-CN" w:bidi="ar-SA"/>
        </w:rPr>
        <w:t>能</w:t>
      </w:r>
      <w:r>
        <w:rPr>
          <w:rFonts w:hint="default" w:ascii="Times New Roman" w:hAnsi="Times New Roman" w:eastAsia="宋体" w:cs="Times New Roman"/>
          <w:sz w:val="21"/>
          <w:szCs w:val="21"/>
          <w:lang w:val="en-US" w:eastAsia="zh-CN" w:bidi="ar-SA"/>
        </w:rPr>
        <w:t>跟随前辈的脚步，保质保量完成好安排到的工作，</w:t>
      </w:r>
      <w:r>
        <w:rPr>
          <w:rFonts w:hint="eastAsia" w:ascii="Times New Roman" w:hAnsi="Times New Roman" w:eastAsia="宋体" w:cs="Times New Roman"/>
          <w:sz w:val="21"/>
          <w:szCs w:val="21"/>
          <w:lang w:val="en-US" w:eastAsia="zh-CN" w:bidi="ar-SA"/>
        </w:rPr>
        <w:t>同时</w:t>
      </w:r>
      <w:r>
        <w:rPr>
          <w:rFonts w:hint="default" w:ascii="Times New Roman" w:hAnsi="Times New Roman" w:eastAsia="宋体" w:cs="Times New Roman"/>
          <w:sz w:val="21"/>
          <w:szCs w:val="21"/>
          <w:lang w:val="en-US" w:eastAsia="zh-CN" w:bidi="ar-SA"/>
        </w:rPr>
        <w:t>能够在实习期间学到更多知识和技术，以学习为主，以功利为辅</w:t>
      </w:r>
      <w:r>
        <w:rPr>
          <w:rFonts w:hint="eastAsia" w:ascii="Times New Roman" w:hAnsi="Times New Roman" w:eastAsia="宋体" w:cs="Times New Roman"/>
          <w:sz w:val="21"/>
          <w:szCs w:val="21"/>
          <w:lang w:val="en-US" w:eastAsia="zh-CN" w:bidi="ar-SA"/>
        </w:rPr>
        <w:t>，提升培养自己的技术和能力</w:t>
      </w:r>
      <w:r>
        <w:rPr>
          <w:rFonts w:hint="default" w:ascii="Times New Roman" w:hAnsi="Times New Roman" w:eastAsia="宋体" w:cs="Times New Roman"/>
          <w:sz w:val="21"/>
          <w:szCs w:val="21"/>
          <w:lang w:val="en-US" w:eastAsia="zh-CN" w:bidi="ar-SA"/>
        </w:rPr>
        <w:t>。</w:t>
      </w:r>
    </w:p>
    <w:p>
      <w:pPr>
        <w:pStyle w:val="4"/>
        <w:keepNext w:val="0"/>
        <w:keepLines w:val="0"/>
        <w:numPr>
          <w:ilvl w:val="2"/>
          <w:numId w:val="1"/>
        </w:numPr>
        <w:spacing w:before="0" w:line="360" w:lineRule="auto"/>
        <w:ind w:left="0" w:leftChars="0" w:firstLine="0" w:firstLineChars="0"/>
        <w:rPr>
          <w:rFonts w:hint="default" w:ascii="Times New Roman" w:hAnsi="Times New Roman" w:eastAsia="黑体" w:cs="Times New Roman"/>
          <w:sz w:val="24"/>
          <w:szCs w:val="24"/>
        </w:rPr>
      </w:pPr>
      <w:bookmarkStart w:id="11" w:name="_Toc28902"/>
      <w:r>
        <w:rPr>
          <w:rFonts w:hint="default" w:ascii="Times New Roman" w:hAnsi="Times New Roman" w:eastAsia="黑体" w:cs="Times New Roman"/>
          <w:sz w:val="24"/>
          <w:szCs w:val="24"/>
          <w:lang w:val="en-US" w:eastAsia="zh-CN"/>
        </w:rPr>
        <w:t>具体任务</w:t>
      </w:r>
      <w:bookmarkEnd w:id="11"/>
    </w:p>
    <w:p>
      <w:pPr>
        <w:pStyle w:val="4"/>
        <w:keepNext w:val="0"/>
        <w:keepLines w:val="0"/>
        <w:numPr>
          <w:ilvl w:val="3"/>
          <w:numId w:val="1"/>
        </w:numPr>
        <w:spacing w:before="0" w:line="360" w:lineRule="auto"/>
        <w:ind w:left="0" w:leftChars="0" w:firstLine="0" w:firstLineChars="0"/>
        <w:rPr>
          <w:rFonts w:hint="default" w:ascii="Times New Roman" w:hAnsi="Times New Roman" w:cs="Times New Roman" w:eastAsiaTheme="minorEastAsia"/>
          <w:sz w:val="21"/>
          <w:szCs w:val="21"/>
          <w:lang w:val="en-US" w:eastAsia="zh-CN"/>
        </w:rPr>
      </w:pPr>
      <w:bookmarkStart w:id="12" w:name="_Toc17414"/>
      <w:r>
        <w:rPr>
          <w:rFonts w:hint="default" w:ascii="Times New Roman" w:hAnsi="Times New Roman" w:eastAsia="黑体" w:cs="Times New Roman"/>
          <w:sz w:val="21"/>
          <w:szCs w:val="21"/>
          <w:lang w:val="en-US" w:eastAsia="zh-CN"/>
        </w:rPr>
        <w:t>LarkSDK</w:t>
      </w:r>
      <w:bookmarkEnd w:id="12"/>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前面提到，我目前参与在合迅智灵基础平台的产品研发当中，下面我对该基础平台的业务进行相关介绍。</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合迅智灵</w:t>
      </w:r>
      <w:r>
        <w:rPr>
          <w:rFonts w:hint="default" w:ascii="Times New Roman" w:hAnsi="Times New Roman" w:eastAsia="宋体" w:cs="Times New Roman"/>
          <w:sz w:val="21"/>
          <w:szCs w:val="21"/>
          <w:lang w:val="en-US" w:eastAsia="zh-CN" w:bidi="ar-SA"/>
        </w:rPr>
        <w:t>基础平台</w:t>
      </w:r>
      <w:r>
        <w:rPr>
          <w:rFonts w:hint="eastAsia" w:ascii="Times New Roman" w:hAnsi="Times New Roman" w:eastAsia="宋体" w:cs="Times New Roman"/>
          <w:sz w:val="21"/>
          <w:szCs w:val="21"/>
          <w:lang w:val="en-US" w:eastAsia="zh-CN" w:bidi="ar-SA"/>
        </w:rPr>
        <w:t>，</w:t>
      </w:r>
      <w:r>
        <w:rPr>
          <w:rFonts w:hint="default" w:ascii="Times New Roman" w:hAnsi="Times New Roman" w:eastAsia="宋体" w:cs="Times New Roman"/>
          <w:sz w:val="21"/>
          <w:szCs w:val="21"/>
          <w:lang w:val="en-US" w:eastAsia="zh-CN" w:bidi="ar-SA"/>
        </w:rPr>
        <w:t>全称叫合迅智灵国产化基础开发套件，英文名叫LarkSDK（后面用SDK简写）。SDK是合迅智灵产品LarkStudio5的核心部件，是一套跨平台的C++基础开发库。</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LarkSDK对标QtSDK</w:t>
      </w:r>
      <w:r>
        <w:rPr>
          <w:rFonts w:hint="eastAsia" w:ascii="Times New Roman" w:hAnsi="Times New Roman" w:eastAsia="宋体" w:cs="Times New Roman"/>
          <w:sz w:val="21"/>
          <w:szCs w:val="21"/>
          <w:lang w:val="en-US" w:eastAsia="zh-CN" w:bidi="ar-SA"/>
        </w:rPr>
        <w:t>。</w:t>
      </w:r>
      <w:r>
        <w:rPr>
          <w:rFonts w:hint="default" w:ascii="Times New Roman" w:hAnsi="Times New Roman" w:eastAsia="宋体" w:cs="Times New Roman"/>
          <w:sz w:val="21"/>
          <w:szCs w:val="21"/>
          <w:lang w:val="en-US" w:eastAsia="zh-CN" w:bidi="ar-SA"/>
        </w:rPr>
        <w:t>Qt是一款历史悠久，发展稳定的跨平台C++基础开发库，</w:t>
      </w:r>
      <w:r>
        <w:rPr>
          <w:rFonts w:hint="eastAsia" w:ascii="Times New Roman" w:hAnsi="Times New Roman" w:eastAsia="宋体" w:cs="Times New Roman"/>
          <w:sz w:val="21"/>
          <w:szCs w:val="21"/>
          <w:lang w:val="en-US" w:eastAsia="zh-CN" w:bidi="ar-SA"/>
        </w:rPr>
        <w:t>在全世界被广泛使用，</w:t>
      </w:r>
      <w:r>
        <w:rPr>
          <w:rFonts w:hint="default" w:ascii="Times New Roman" w:hAnsi="Times New Roman" w:eastAsia="宋体" w:cs="Times New Roman"/>
          <w:sz w:val="21"/>
          <w:szCs w:val="21"/>
          <w:lang w:val="en-US" w:eastAsia="zh-CN" w:bidi="ar-SA"/>
        </w:rPr>
        <w:t>但</w:t>
      </w:r>
      <w:r>
        <w:rPr>
          <w:rFonts w:hint="eastAsia" w:ascii="Times New Roman" w:hAnsi="Times New Roman" w:eastAsia="宋体" w:cs="Times New Roman"/>
          <w:sz w:val="21"/>
          <w:szCs w:val="21"/>
          <w:lang w:val="en-US" w:eastAsia="zh-CN" w:bidi="ar-SA"/>
        </w:rPr>
        <w:t>美中不足的是，该产品并不是</w:t>
      </w:r>
      <w:r>
        <w:rPr>
          <w:rFonts w:hint="default" w:ascii="Times New Roman" w:hAnsi="Times New Roman" w:eastAsia="宋体" w:cs="Times New Roman"/>
          <w:sz w:val="21"/>
          <w:szCs w:val="21"/>
          <w:lang w:val="en-US" w:eastAsia="zh-CN" w:bidi="ar-SA"/>
        </w:rPr>
        <w:t>国人</w:t>
      </w:r>
      <w:r>
        <w:rPr>
          <w:rFonts w:hint="eastAsia" w:ascii="Times New Roman" w:hAnsi="Times New Roman" w:eastAsia="宋体" w:cs="Times New Roman"/>
          <w:sz w:val="21"/>
          <w:szCs w:val="21"/>
          <w:lang w:val="en-US" w:eastAsia="zh-CN" w:bidi="ar-SA"/>
        </w:rPr>
        <w:t>开发</w:t>
      </w:r>
      <w:r>
        <w:rPr>
          <w:rFonts w:hint="default" w:ascii="Times New Roman" w:hAnsi="Times New Roman" w:eastAsia="宋体" w:cs="Times New Roman"/>
          <w:sz w:val="21"/>
          <w:szCs w:val="21"/>
          <w:lang w:val="en-US" w:eastAsia="zh-CN" w:bidi="ar-SA"/>
        </w:rPr>
        <w:t>。为顺应军工国产化的大趋势，公司在2020年</w:t>
      </w:r>
      <w:r>
        <w:rPr>
          <w:rFonts w:hint="eastAsia" w:ascii="Times New Roman" w:hAnsi="Times New Roman" w:eastAsia="宋体" w:cs="Times New Roman"/>
          <w:sz w:val="21"/>
          <w:szCs w:val="21"/>
          <w:lang w:val="en-US" w:eastAsia="zh-CN" w:bidi="ar-SA"/>
        </w:rPr>
        <w:t>起</w:t>
      </w:r>
      <w:r>
        <w:rPr>
          <w:rFonts w:hint="default" w:ascii="Times New Roman" w:hAnsi="Times New Roman" w:eastAsia="宋体" w:cs="Times New Roman"/>
          <w:sz w:val="21"/>
          <w:szCs w:val="21"/>
          <w:lang w:val="en-US" w:eastAsia="zh-CN" w:bidi="ar-SA"/>
        </w:rPr>
        <w:t>进入合迅智灵产品的研发，其中SDK的部分</w:t>
      </w:r>
      <w:r>
        <w:rPr>
          <w:rFonts w:hint="eastAsia" w:ascii="Times New Roman" w:hAnsi="Times New Roman" w:eastAsia="宋体" w:cs="Times New Roman"/>
          <w:sz w:val="21"/>
          <w:szCs w:val="21"/>
          <w:lang w:val="en-US" w:eastAsia="zh-CN" w:bidi="ar-SA"/>
        </w:rPr>
        <w:t>作为基础平台，</w:t>
      </w:r>
      <w:r>
        <w:rPr>
          <w:rFonts w:hint="default" w:ascii="Times New Roman" w:hAnsi="Times New Roman" w:eastAsia="宋体" w:cs="Times New Roman"/>
          <w:sz w:val="21"/>
          <w:szCs w:val="21"/>
          <w:lang w:val="en-US" w:eastAsia="zh-CN" w:bidi="ar-SA"/>
        </w:rPr>
        <w:t>又是重中之重。</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SDK分为以下三个主要子模块和三个扩展模块。</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三个主要子模块：</w:t>
      </w:r>
    </w:p>
    <w:p>
      <w:pPr>
        <w:keepNext w:val="0"/>
        <w:keepLines w:val="0"/>
        <w:pageBreakBefore w:val="0"/>
        <w:numPr>
          <w:ilvl w:val="0"/>
          <w:numId w:val="2"/>
        </w:numPr>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LarkSDK-Core (larkcore)：核心类库，包含对象模型、事件机制、线程管理和主程序框架等。</w:t>
      </w:r>
    </w:p>
    <w:p>
      <w:pPr>
        <w:keepNext w:val="0"/>
        <w:keepLines w:val="0"/>
        <w:pageBreakBefore w:val="0"/>
        <w:numPr>
          <w:ilvl w:val="0"/>
          <w:numId w:val="2"/>
        </w:numPr>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LarkSDK-Util (larkutil)：实用跨平台工具类库，包含常用的数据结构和算法。</w:t>
      </w:r>
    </w:p>
    <w:p>
      <w:pPr>
        <w:keepNext w:val="0"/>
        <w:keepLines w:val="0"/>
        <w:pageBreakBefore w:val="0"/>
        <w:numPr>
          <w:ilvl w:val="0"/>
          <w:numId w:val="2"/>
        </w:numPr>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LarkSDK-GUI (larkgui)：图形绘制类库，包含跨平台图形绘制接口、基础窗体和常用组件，以及多绘图引擎支持支持等。</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三个扩展模块：</w:t>
      </w:r>
    </w:p>
    <w:p>
      <w:pPr>
        <w:keepNext w:val="0"/>
        <w:keepLines w:val="0"/>
        <w:pageBreakBefore w:val="0"/>
        <w:numPr>
          <w:ilvl w:val="0"/>
          <w:numId w:val="3"/>
        </w:numPr>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LarkSDK-DB (larkdb)：数据库支持模块。</w:t>
      </w:r>
    </w:p>
    <w:p>
      <w:pPr>
        <w:keepNext w:val="0"/>
        <w:keepLines w:val="0"/>
        <w:pageBreakBefore w:val="0"/>
        <w:numPr>
          <w:ilvl w:val="0"/>
          <w:numId w:val="3"/>
        </w:numPr>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LarkSDK-Network (larknetwork)：网络编程支持模块。</w:t>
      </w:r>
    </w:p>
    <w:p>
      <w:pPr>
        <w:keepNext w:val="0"/>
        <w:keepLines w:val="0"/>
        <w:pageBreakBefore w:val="0"/>
        <w:numPr>
          <w:ilvl w:val="0"/>
          <w:numId w:val="3"/>
        </w:numPr>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LarkSDK-XML (larkxml)：XML支持模块。</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公司与本校本院某实验室在2021年末达成了合作，校方开始了SDK部分的初步编写。到23年末为止已经经过一期和二期的阶段，已初步完成开发。但由于学校</w:t>
      </w:r>
      <w:r>
        <w:rPr>
          <w:rFonts w:hint="eastAsia" w:ascii="Times New Roman" w:hAnsi="Times New Roman" w:eastAsia="宋体" w:cs="Times New Roman"/>
          <w:sz w:val="21"/>
          <w:szCs w:val="21"/>
          <w:lang w:val="en-US" w:eastAsia="zh-CN" w:bidi="ar-SA"/>
        </w:rPr>
        <w:t>学生</w:t>
      </w:r>
      <w:r>
        <w:rPr>
          <w:rFonts w:hint="default" w:ascii="Times New Roman" w:hAnsi="Times New Roman" w:eastAsia="宋体" w:cs="Times New Roman"/>
          <w:sz w:val="21"/>
          <w:szCs w:val="21"/>
          <w:lang w:val="en-US" w:eastAsia="zh-CN" w:bidi="ar-SA"/>
        </w:rPr>
        <w:t>对实际工程的接触较少以及理论知识不牢固，编写的代码是存在很多问题的。在我进入公司以前，公司的前辈们就针对部分问题进行了优化重构，但是整体来看仍难以达到标准。</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因此在进入公司以后，我的第一份任务就是进行代码走查。何为代码走查？简单来讲就是读别人的代码发现问题，但是这其中的工作量和难度也是不小的。领导对我们的要求是对于该部分涉及到的内容，包括</w:t>
      </w:r>
      <w:r>
        <w:rPr>
          <w:rFonts w:hint="eastAsia" w:ascii="Times New Roman" w:hAnsi="Times New Roman" w:eastAsia="宋体" w:cs="Times New Roman"/>
          <w:sz w:val="21"/>
          <w:szCs w:val="21"/>
          <w:lang w:val="en-US" w:eastAsia="zh-CN" w:bidi="ar-SA"/>
        </w:rPr>
        <w:t>涉及到的其他</w:t>
      </w:r>
      <w:r>
        <w:rPr>
          <w:rFonts w:hint="default" w:ascii="Times New Roman" w:hAnsi="Times New Roman" w:eastAsia="宋体" w:cs="Times New Roman"/>
          <w:sz w:val="21"/>
          <w:szCs w:val="21"/>
          <w:lang w:val="en-US" w:eastAsia="zh-CN" w:bidi="ar-SA"/>
        </w:rPr>
        <w:t>代码，都要阅读</w:t>
      </w:r>
      <w:r>
        <w:rPr>
          <w:rFonts w:hint="eastAsia" w:ascii="Times New Roman" w:hAnsi="Times New Roman" w:eastAsia="宋体" w:cs="Times New Roman"/>
          <w:sz w:val="21"/>
          <w:szCs w:val="21"/>
          <w:lang w:val="en-US" w:eastAsia="zh-CN" w:bidi="ar-SA"/>
        </w:rPr>
        <w:t>和</w:t>
      </w:r>
      <w:r>
        <w:rPr>
          <w:rFonts w:hint="default" w:ascii="Times New Roman" w:hAnsi="Times New Roman" w:eastAsia="宋体" w:cs="Times New Roman"/>
          <w:sz w:val="21"/>
          <w:szCs w:val="21"/>
          <w:lang w:val="en-US" w:eastAsia="zh-CN" w:bidi="ar-SA"/>
        </w:rPr>
        <w:t>理解，然后汇报。虽然枯燥</w:t>
      </w:r>
      <w:r>
        <w:rPr>
          <w:rFonts w:hint="eastAsia" w:ascii="Times New Roman" w:hAnsi="Times New Roman" w:eastAsia="宋体" w:cs="Times New Roman"/>
          <w:sz w:val="21"/>
          <w:szCs w:val="21"/>
          <w:lang w:val="en-US" w:eastAsia="zh-CN" w:bidi="ar-SA"/>
        </w:rPr>
        <w:t>甚至有些难</w:t>
      </w:r>
      <w:r>
        <w:rPr>
          <w:rFonts w:hint="default" w:ascii="Times New Roman" w:hAnsi="Times New Roman" w:eastAsia="宋体" w:cs="Times New Roman"/>
          <w:sz w:val="21"/>
          <w:szCs w:val="21"/>
          <w:lang w:val="en-US" w:eastAsia="zh-CN" w:bidi="ar-SA"/>
        </w:rPr>
        <w:t>，但</w:t>
      </w:r>
      <w:r>
        <w:rPr>
          <w:rFonts w:hint="eastAsia" w:ascii="Times New Roman" w:hAnsi="Times New Roman" w:eastAsia="宋体" w:cs="Times New Roman"/>
          <w:sz w:val="21"/>
          <w:szCs w:val="21"/>
          <w:lang w:val="en-US" w:eastAsia="zh-CN" w:bidi="ar-SA"/>
        </w:rPr>
        <w:t>我</w:t>
      </w:r>
      <w:r>
        <w:rPr>
          <w:rFonts w:hint="default" w:ascii="Times New Roman" w:hAnsi="Times New Roman" w:eastAsia="宋体" w:cs="Times New Roman"/>
          <w:sz w:val="21"/>
          <w:szCs w:val="21"/>
          <w:lang w:val="en-US" w:eastAsia="zh-CN" w:bidi="ar-SA"/>
        </w:rPr>
        <w:t>确实学到了很多知识和技巧。我的老总</w:t>
      </w:r>
      <w:r>
        <w:rPr>
          <w:rFonts w:hint="eastAsia" w:ascii="Times New Roman" w:hAnsi="Times New Roman" w:eastAsia="宋体" w:cs="Times New Roman"/>
          <w:sz w:val="21"/>
          <w:szCs w:val="21"/>
          <w:lang w:val="en-US" w:eastAsia="zh-CN" w:bidi="ar-SA"/>
        </w:rPr>
        <w:t>曾经</w:t>
      </w:r>
      <w:r>
        <w:rPr>
          <w:rFonts w:hint="default" w:ascii="Times New Roman" w:hAnsi="Times New Roman" w:eastAsia="宋体" w:cs="Times New Roman"/>
          <w:sz w:val="21"/>
          <w:szCs w:val="21"/>
          <w:lang w:val="en-US" w:eastAsia="zh-CN" w:bidi="ar-SA"/>
        </w:rPr>
        <w:t>说过：“提升技术的最好办法就是阅读代码。”我觉得说的有理，阅读别人的代码，首先是理解别人的思路，然后延申思考，思考他这里为什么写得好，写得不好，想想如果是自己该如何构思，如何下笔，这对一个问题从0到1的剖析是非常有帮助的，而我在学习的过程中，不仅要学习知识和技术，更重要的是培养工程上的思维和方法。</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以下列出到目前为止的代码走查表</w:t>
      </w:r>
      <w:r>
        <w:rPr>
          <w:rFonts w:hint="eastAsia" w:ascii="Times New Roman" w:hAnsi="Times New Roman" w:eastAsia="宋体" w:cs="Times New Roman"/>
          <w:sz w:val="21"/>
          <w:szCs w:val="21"/>
          <w:lang w:val="en-US" w:eastAsia="zh-CN" w:bidi="ar-SA"/>
        </w:rPr>
        <w:t>1</w:t>
      </w:r>
      <w:r>
        <w:rPr>
          <w:rFonts w:hint="default" w:ascii="Times New Roman" w:hAnsi="Times New Roman" w:eastAsia="宋体" w:cs="Times New Roman"/>
          <w:sz w:val="21"/>
          <w:szCs w:val="21"/>
          <w:lang w:val="en-US" w:eastAsia="zh-CN" w:bidi="ar-SA"/>
        </w:rPr>
        <w:t>-1：（</w:t>
      </w:r>
      <w:r>
        <w:rPr>
          <w:rFonts w:hint="eastAsia" w:ascii="Times New Roman" w:hAnsi="Times New Roman" w:eastAsia="宋体" w:cs="Times New Roman"/>
          <w:sz w:val="21"/>
          <w:szCs w:val="21"/>
          <w:lang w:val="en-US" w:eastAsia="zh-CN" w:bidi="ar-SA"/>
        </w:rPr>
        <w:t>注：</w:t>
      </w:r>
      <w:r>
        <w:rPr>
          <w:rFonts w:hint="default" w:ascii="Times New Roman" w:hAnsi="Times New Roman" w:eastAsia="宋体" w:cs="Times New Roman"/>
          <w:sz w:val="21"/>
          <w:szCs w:val="21"/>
          <w:lang w:val="en-US" w:eastAsia="zh-CN" w:bidi="ar-SA"/>
        </w:rPr>
        <w:t>公司两周为一个迭代，因此任务都是按迭代划分的）</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表 1</w:t>
      </w:r>
      <w:r>
        <w:rPr>
          <w:rFonts w:hint="default" w:ascii="Times New Roman" w:hAnsi="Times New Roman" w:eastAsia="宋体" w:cs="Times New Roman"/>
          <w:sz w:val="21"/>
          <w:szCs w:val="21"/>
          <w:lang w:val="en-US" w:eastAsia="zh-CN" w:bidi="ar-SA"/>
        </w:rPr>
        <w:t>-1</w:t>
      </w:r>
    </w:p>
    <w:tbl>
      <w:tblPr>
        <w:tblStyle w:val="29"/>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迭代时间</w:t>
            </w:r>
          </w:p>
        </w:tc>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走查代码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1.15 - 1.26</w:t>
            </w:r>
          </w:p>
        </w:tc>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LStack、LQueue、LByteArray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1.29 - 2.8</w:t>
            </w:r>
          </w:p>
        </w:tc>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LObject、LApplication、LSignal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2.19 - 3.1</w:t>
            </w:r>
          </w:p>
        </w:tc>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线程管理、线程数据、互斥锁、读写锁部分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3.4 - 3.15</w:t>
            </w:r>
          </w:p>
        </w:tc>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LPen、LBrush、LLinearGradient、LMenu、LMenuItem、LMenuItemSeparator</w:t>
            </w:r>
          </w:p>
        </w:tc>
      </w:tr>
    </w:tbl>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既然做了代码走查，那么</w:t>
      </w:r>
      <w:r>
        <w:rPr>
          <w:rFonts w:hint="eastAsia" w:ascii="Times New Roman" w:hAnsi="Times New Roman" w:eastAsia="宋体" w:cs="Times New Roman"/>
          <w:sz w:val="21"/>
          <w:szCs w:val="21"/>
          <w:lang w:val="en-US" w:eastAsia="zh-CN" w:bidi="ar-SA"/>
        </w:rPr>
        <w:t>必然</w:t>
      </w:r>
      <w:r>
        <w:rPr>
          <w:rFonts w:hint="default" w:ascii="Times New Roman" w:hAnsi="Times New Roman" w:eastAsia="宋体" w:cs="Times New Roman"/>
          <w:sz w:val="21"/>
          <w:szCs w:val="21"/>
          <w:lang w:val="en-US" w:eastAsia="zh-CN" w:bidi="ar-SA"/>
        </w:rPr>
        <w:t>需要记录，后续修改。目前公司已经完成对三大核心模块的代码走查，并慢慢开始优化重构。在上述时间期间，我的第二份任务就是优化重构部分代码，包括重构LStack、LQueue等；优化</w:t>
      </w:r>
      <w:r>
        <w:rPr>
          <w:rFonts w:hint="eastAsia" w:ascii="Times New Roman" w:hAnsi="Times New Roman" w:eastAsia="宋体" w:cs="Times New Roman"/>
          <w:sz w:val="21"/>
          <w:szCs w:val="21"/>
          <w:lang w:val="en-US" w:eastAsia="zh-CN" w:bidi="ar-SA"/>
        </w:rPr>
        <w:t>修改</w:t>
      </w:r>
      <w:r>
        <w:rPr>
          <w:rFonts w:hint="default" w:ascii="Times New Roman" w:hAnsi="Times New Roman" w:eastAsia="宋体" w:cs="Times New Roman"/>
          <w:sz w:val="21"/>
          <w:szCs w:val="21"/>
          <w:lang w:val="en-US" w:eastAsia="zh-CN" w:bidi="ar-SA"/>
        </w:rPr>
        <w:t>线程部分</w:t>
      </w:r>
      <w:r>
        <w:rPr>
          <w:rFonts w:hint="eastAsia" w:ascii="Times New Roman" w:hAnsi="Times New Roman" w:eastAsia="宋体" w:cs="Times New Roman"/>
          <w:sz w:val="21"/>
          <w:szCs w:val="21"/>
          <w:lang w:val="en-US" w:eastAsia="zh-CN" w:bidi="ar-SA"/>
        </w:rPr>
        <w:t>代码</w:t>
      </w:r>
      <w:r>
        <w:rPr>
          <w:rFonts w:hint="default" w:ascii="Times New Roman" w:hAnsi="Times New Roman" w:eastAsia="宋体" w:cs="Times New Roman"/>
          <w:sz w:val="21"/>
          <w:szCs w:val="21"/>
          <w:lang w:val="en-US" w:eastAsia="zh-CN" w:bidi="ar-SA"/>
        </w:rPr>
        <w:t>、LPen、LBrush等。但是由于公司其他项目比较紧急，该部分的优化重构并未作为</w:t>
      </w:r>
      <w:r>
        <w:rPr>
          <w:rFonts w:hint="eastAsia" w:ascii="Times New Roman" w:hAnsi="Times New Roman" w:eastAsia="宋体" w:cs="Times New Roman"/>
          <w:sz w:val="21"/>
          <w:szCs w:val="21"/>
          <w:lang w:val="en-US" w:eastAsia="zh-CN" w:bidi="ar-SA"/>
        </w:rPr>
        <w:t>主要</w:t>
      </w:r>
      <w:r>
        <w:rPr>
          <w:rFonts w:hint="default" w:ascii="Times New Roman" w:hAnsi="Times New Roman" w:eastAsia="宋体" w:cs="Times New Roman"/>
          <w:sz w:val="21"/>
          <w:szCs w:val="21"/>
          <w:lang w:val="en-US" w:eastAsia="zh-CN" w:bidi="ar-SA"/>
        </w:rPr>
        <w:t>迭代任务。</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在SDK中，除了源代码，还有针对源代码的测试代码。以下是项目的文件架构图，其中src是源代码部分，snippet是研发人员存放自己测试代码的地方，test是单元测试部分，具体见图</w:t>
      </w:r>
      <w:r>
        <w:rPr>
          <w:rFonts w:hint="eastAsia" w:ascii="Times New Roman" w:hAnsi="Times New Roman" w:eastAsia="宋体" w:cs="Times New Roman"/>
          <w:sz w:val="21"/>
          <w:szCs w:val="21"/>
          <w:lang w:val="en-US" w:eastAsia="zh-CN" w:bidi="ar-SA"/>
        </w:rPr>
        <w:t>1</w:t>
      </w:r>
      <w:r>
        <w:rPr>
          <w:rFonts w:hint="default" w:ascii="Times New Roman" w:hAnsi="Times New Roman" w:eastAsia="宋体" w:cs="Times New Roman"/>
          <w:sz w:val="21"/>
          <w:szCs w:val="21"/>
          <w:lang w:val="en-US" w:eastAsia="zh-CN" w:bidi="ar-SA"/>
        </w:rPr>
        <w:t>-4：</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229485" cy="3051810"/>
            <wp:effectExtent l="0" t="0" r="10795" b="1143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4"/>
                    <a:stretch>
                      <a:fillRect/>
                    </a:stretch>
                  </pic:blipFill>
                  <pic:spPr>
                    <a:xfrm>
                      <a:off x="0" y="0"/>
                      <a:ext cx="2229485" cy="305181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图 1</w:t>
      </w:r>
      <w:r>
        <w:rPr>
          <w:rFonts w:hint="default" w:ascii="Times New Roman" w:hAnsi="Times New Roman" w:eastAsia="宋体" w:cs="Times New Roman"/>
          <w:sz w:val="21"/>
          <w:szCs w:val="21"/>
          <w:lang w:val="en-US" w:eastAsia="zh-CN" w:bidi="ar-SA"/>
        </w:rPr>
        <w:t>-4</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单元测试test，其中的测试代码采用googleTest架构编写，这部分的测试代码会在gitlab后台每次commit的时候自动</w:t>
      </w:r>
      <w:r>
        <w:rPr>
          <w:rFonts w:hint="eastAsia" w:ascii="Times New Roman" w:hAnsi="Times New Roman" w:eastAsia="宋体" w:cs="Times New Roman"/>
          <w:sz w:val="21"/>
          <w:szCs w:val="21"/>
          <w:lang w:val="en-US" w:eastAsia="zh-CN" w:bidi="ar-SA"/>
        </w:rPr>
        <w:t>通过CI</w:t>
      </w:r>
      <w:r>
        <w:rPr>
          <w:rFonts w:hint="default" w:ascii="Times New Roman" w:hAnsi="Times New Roman" w:eastAsia="宋体" w:cs="Times New Roman"/>
          <w:sz w:val="21"/>
          <w:szCs w:val="21"/>
          <w:lang w:val="en-US" w:eastAsia="zh-CN" w:bidi="ar-SA"/>
        </w:rPr>
        <w:t>调用脚本运行，称之为scan。scan之后会通过某种技术分析出本次运行之后的结果，包括编译、运行是否报错，跑通的代码占整个代码的比例等，其中跑通的代码占整个代码的比例称之为代码覆盖率。代码覆盖率有效的反映了源代码当中实际起作用的代码比例，有助于对冗杂代码的优化修改，这也是验收的一个重要标准。因此我的第三个任务就是负责util部分和network部分的单元测试，编写测试样例，</w:t>
      </w:r>
      <w:r>
        <w:rPr>
          <w:rFonts w:hint="eastAsia" w:ascii="Times New Roman" w:hAnsi="Times New Roman" w:eastAsia="宋体" w:cs="Times New Roman"/>
          <w:sz w:val="21"/>
          <w:szCs w:val="21"/>
          <w:lang w:val="en-US" w:eastAsia="zh-CN" w:bidi="ar-SA"/>
        </w:rPr>
        <w:t>维持</w:t>
      </w:r>
      <w:r>
        <w:rPr>
          <w:rFonts w:hint="default" w:ascii="Times New Roman" w:hAnsi="Times New Roman" w:eastAsia="宋体" w:cs="Times New Roman"/>
          <w:sz w:val="21"/>
          <w:szCs w:val="21"/>
          <w:lang w:val="en-US" w:eastAsia="zh-CN" w:bidi="ar-SA"/>
        </w:rPr>
        <w:t>流程，并且提高覆盖率。以下是</w:t>
      </w:r>
      <w:r>
        <w:rPr>
          <w:rFonts w:hint="eastAsia" w:ascii="Times New Roman" w:hAnsi="Times New Roman" w:eastAsia="宋体" w:cs="Times New Roman"/>
          <w:sz w:val="21"/>
          <w:szCs w:val="21"/>
          <w:lang w:val="en-US" w:eastAsia="zh-CN" w:bidi="ar-SA"/>
        </w:rPr>
        <w:t>代码</w:t>
      </w:r>
      <w:r>
        <w:rPr>
          <w:rFonts w:hint="default" w:ascii="Times New Roman" w:hAnsi="Times New Roman" w:eastAsia="宋体" w:cs="Times New Roman"/>
          <w:sz w:val="21"/>
          <w:szCs w:val="21"/>
          <w:lang w:val="en-US" w:eastAsia="zh-CN" w:bidi="ar-SA"/>
        </w:rPr>
        <w:t>覆盖率的变化</w:t>
      </w:r>
      <w:r>
        <w:rPr>
          <w:rFonts w:hint="eastAsia" w:ascii="Times New Roman" w:hAnsi="Times New Roman" w:eastAsia="宋体" w:cs="Times New Roman"/>
          <w:sz w:val="21"/>
          <w:szCs w:val="21"/>
          <w:lang w:val="en-US" w:eastAsia="zh-CN" w:bidi="ar-SA"/>
        </w:rPr>
        <w:t>趋势</w:t>
      </w:r>
      <w:r>
        <w:rPr>
          <w:rFonts w:hint="default" w:ascii="Times New Roman" w:hAnsi="Times New Roman" w:eastAsia="宋体" w:cs="Times New Roman"/>
          <w:sz w:val="21"/>
          <w:szCs w:val="21"/>
          <w:lang w:val="en-US" w:eastAsia="zh-CN" w:bidi="ar-SA"/>
        </w:rPr>
        <w:t>图</w:t>
      </w:r>
      <w:r>
        <w:rPr>
          <w:rFonts w:hint="eastAsia" w:ascii="Times New Roman" w:hAnsi="Times New Roman" w:eastAsia="宋体" w:cs="Times New Roman"/>
          <w:sz w:val="21"/>
          <w:szCs w:val="21"/>
          <w:lang w:val="en-US" w:eastAsia="zh-CN" w:bidi="ar-SA"/>
        </w:rPr>
        <w:t>1</w:t>
      </w:r>
      <w:r>
        <w:rPr>
          <w:rFonts w:hint="default" w:ascii="Times New Roman" w:hAnsi="Times New Roman" w:eastAsia="宋体" w:cs="Times New Roman"/>
          <w:sz w:val="21"/>
          <w:szCs w:val="21"/>
          <w:lang w:val="en-US" w:eastAsia="zh-CN" w:bidi="ar-SA"/>
        </w:rPr>
        <w:t>-5：</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drawing>
          <wp:inline distT="0" distB="0" distL="114300" distR="114300">
            <wp:extent cx="4445635" cy="2560320"/>
            <wp:effectExtent l="0" t="0" r="44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4445635" cy="256032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图 1</w:t>
      </w:r>
      <w:r>
        <w:rPr>
          <w:rFonts w:hint="default" w:ascii="Times New Roman" w:hAnsi="Times New Roman" w:eastAsia="宋体" w:cs="Times New Roman"/>
          <w:sz w:val="21"/>
          <w:szCs w:val="21"/>
          <w:lang w:val="en-US" w:eastAsia="zh-CN" w:bidi="ar-SA"/>
        </w:rPr>
        <w:t>-5</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可以看出在一二月的时间覆盖行的个数到达了顶峰，在这期间我针对util和network部分进行了单元测试代码的编写，分为将覆盖率提升到了75%和90%，基本达到了80%的标准。但是由于后面领导对代码结构的调整和修复紧急bug等，加上我本身有其他工作，因此后续的单元测试覆盖率有所下降，但是在整个过程中，我一直维持单元测试的流程，让其不会在流程上编译或者运行失败。</w:t>
      </w:r>
    </w:p>
    <w:p>
      <w:pPr>
        <w:pStyle w:val="4"/>
        <w:keepNext w:val="0"/>
        <w:keepLines w:val="0"/>
        <w:numPr>
          <w:ilvl w:val="3"/>
          <w:numId w:val="1"/>
        </w:numPr>
        <w:spacing w:before="0" w:line="360" w:lineRule="auto"/>
        <w:ind w:left="0" w:leftChars="0" w:firstLine="0" w:firstLineChars="0"/>
        <w:rPr>
          <w:rFonts w:hint="default" w:ascii="Times New Roman" w:hAnsi="Times New Roman" w:cs="Times New Roman"/>
          <w:sz w:val="21"/>
          <w:szCs w:val="21"/>
          <w:lang w:val="en-US" w:eastAsia="zh-CN"/>
        </w:rPr>
      </w:pPr>
      <w:bookmarkStart w:id="13" w:name="_Toc18237"/>
      <w:r>
        <w:rPr>
          <w:rFonts w:hint="default" w:ascii="Times New Roman" w:hAnsi="Times New Roman" w:eastAsia="黑体" w:cs="Times New Roman"/>
          <w:sz w:val="21"/>
          <w:szCs w:val="21"/>
          <w:lang w:val="en-US" w:eastAsia="zh-CN"/>
        </w:rPr>
        <w:t>LarkTestKit</w:t>
      </w:r>
      <w:bookmarkEnd w:id="13"/>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LarkSDK作为一个跨平台的C++基础开发库，前面的单元测试提到</w:t>
      </w:r>
      <w:r>
        <w:rPr>
          <w:rFonts w:hint="eastAsia" w:ascii="Times New Roman" w:hAnsi="Times New Roman" w:eastAsia="宋体" w:cs="Times New Roman"/>
          <w:sz w:val="21"/>
          <w:szCs w:val="21"/>
          <w:lang w:val="en-US" w:eastAsia="zh-CN" w:bidi="ar-SA"/>
        </w:rPr>
        <w:t>，</w:t>
      </w:r>
      <w:r>
        <w:rPr>
          <w:rFonts w:hint="default" w:ascii="Times New Roman" w:hAnsi="Times New Roman" w:eastAsia="宋体" w:cs="Times New Roman"/>
          <w:sz w:val="21"/>
          <w:szCs w:val="21"/>
          <w:lang w:val="en-US" w:eastAsia="zh-CN" w:bidi="ar-SA"/>
        </w:rPr>
        <w:t>我们是采用googleTest开源框架进行测试的，为了做到国产化适配，故提出了自动化测试框架LarkTestKit的需求。该部分源代码交由校方某同学负责，并在3月19日提交了初版，我的任务是审核该部分代码，与校方同学和测试沟通，并设计编写测试用例，具体如图</w:t>
      </w:r>
      <w:r>
        <w:rPr>
          <w:rFonts w:hint="eastAsia" w:ascii="Times New Roman" w:hAnsi="Times New Roman" w:eastAsia="宋体" w:cs="Times New Roman"/>
          <w:sz w:val="21"/>
          <w:szCs w:val="21"/>
          <w:lang w:val="en-US" w:eastAsia="zh-CN" w:bidi="ar-SA"/>
        </w:rPr>
        <w:t>1</w:t>
      </w:r>
      <w:r>
        <w:rPr>
          <w:rFonts w:hint="default" w:ascii="Times New Roman" w:hAnsi="Times New Roman" w:eastAsia="宋体" w:cs="Times New Roman"/>
          <w:sz w:val="21"/>
          <w:szCs w:val="21"/>
          <w:lang w:val="en-US" w:eastAsia="zh-CN" w:bidi="ar-SA"/>
        </w:rPr>
        <w:t>-6：</w:t>
      </w:r>
    </w:p>
    <w:p>
      <w:pPr>
        <w:jc w:val="both"/>
        <w:rPr>
          <w:rFonts w:hint="default" w:ascii="Times New Roman" w:hAnsi="Times New Roman" w:eastAsia="宋体" w:cs="Times New Roman"/>
          <w:sz w:val="21"/>
          <w:szCs w:val="21"/>
          <w:lang w:val="en-US" w:eastAsia="zh-CN" w:bidi="ar-SA"/>
        </w:rPr>
      </w:pPr>
      <w:r>
        <w:rPr>
          <w:rFonts w:hint="default" w:ascii="Times New Roman" w:hAnsi="Times New Roman" w:cs="Times New Roman"/>
        </w:rPr>
        <w:drawing>
          <wp:inline distT="0" distB="0" distL="114300" distR="114300">
            <wp:extent cx="5273675" cy="1721485"/>
            <wp:effectExtent l="0" t="0" r="14605"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6"/>
                    <a:stretch>
                      <a:fillRect/>
                    </a:stretch>
                  </pic:blipFill>
                  <pic:spPr>
                    <a:xfrm>
                      <a:off x="0" y="0"/>
                      <a:ext cx="5273675" cy="1721485"/>
                    </a:xfrm>
                    <a:prstGeom prst="rect">
                      <a:avLst/>
                    </a:prstGeom>
                    <a:noFill/>
                    <a:ln w="9525">
                      <a:noFill/>
                    </a:ln>
                  </pic:spPr>
                </pic:pic>
              </a:graphicData>
            </a:graphic>
          </wp:inline>
        </w:drawing>
      </w:r>
    </w:p>
    <w:p>
      <w:pPr>
        <w:ind w:firstLine="420" w:firstLineChars="0"/>
        <w:jc w:val="center"/>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图 1</w:t>
      </w:r>
      <w:r>
        <w:rPr>
          <w:rFonts w:hint="default" w:ascii="Times New Roman" w:hAnsi="Times New Roman" w:eastAsia="宋体" w:cs="Times New Roman"/>
          <w:sz w:val="21"/>
          <w:szCs w:val="21"/>
          <w:lang w:val="en-US" w:eastAsia="zh-CN" w:bidi="ar-SA"/>
        </w:rPr>
        <w:t>-6</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cs="Times New Roman"/>
          <w:lang w:val="en-US" w:eastAsia="zh-CN"/>
        </w:rPr>
      </w:pPr>
      <w:r>
        <w:rPr>
          <w:rFonts w:hint="default" w:ascii="Times New Roman" w:hAnsi="Times New Roman" w:eastAsia="宋体" w:cs="Times New Roman"/>
          <w:sz w:val="21"/>
          <w:szCs w:val="21"/>
          <w:lang w:val="en-US" w:eastAsia="zh-CN" w:bidi="ar-SA"/>
        </w:rPr>
        <w:t>当我接手的时候，LarkTestKit代码库还是初始化的状态。这意味着我需要编写配置文件将本地编译运行流程跑通。同时由于需要同LarkSDK一样，需要走自动化打包</w:t>
      </w:r>
      <w:r>
        <w:rPr>
          <w:rFonts w:hint="eastAsia" w:ascii="Times New Roman" w:hAnsi="Times New Roman" w:eastAsia="宋体" w:cs="Times New Roman"/>
          <w:sz w:val="21"/>
          <w:szCs w:val="21"/>
          <w:lang w:val="en-US" w:eastAsia="zh-CN" w:bidi="ar-SA"/>
        </w:rPr>
        <w:t>和静态扫描</w:t>
      </w:r>
      <w:r>
        <w:rPr>
          <w:rFonts w:hint="default" w:ascii="Times New Roman" w:hAnsi="Times New Roman" w:eastAsia="宋体" w:cs="Times New Roman"/>
          <w:sz w:val="21"/>
          <w:szCs w:val="21"/>
          <w:lang w:val="en-US" w:eastAsia="zh-CN" w:bidi="ar-SA"/>
        </w:rPr>
        <w:t>的流程，因此我还需要编写自动化脚本实现这部分工作。具体的细节</w:t>
      </w:r>
      <w:r>
        <w:rPr>
          <w:rFonts w:hint="eastAsia" w:ascii="Times New Roman" w:hAnsi="Times New Roman" w:eastAsia="宋体" w:cs="Times New Roman"/>
          <w:sz w:val="21"/>
          <w:szCs w:val="21"/>
          <w:lang w:val="en-US" w:eastAsia="zh-CN" w:bidi="ar-SA"/>
        </w:rPr>
        <w:t>第二部分</w:t>
      </w:r>
      <w:r>
        <w:rPr>
          <w:rFonts w:hint="default" w:ascii="Times New Roman" w:hAnsi="Times New Roman" w:eastAsia="宋体" w:cs="Times New Roman"/>
          <w:sz w:val="21"/>
          <w:szCs w:val="21"/>
          <w:lang w:val="en-US" w:eastAsia="zh-CN" w:bidi="ar-SA"/>
        </w:rPr>
        <w:t>会提到。</w:t>
      </w:r>
    </w:p>
    <w:p>
      <w:pPr>
        <w:pStyle w:val="4"/>
        <w:keepNext w:val="0"/>
        <w:keepLines w:val="0"/>
        <w:numPr>
          <w:ilvl w:val="3"/>
          <w:numId w:val="1"/>
        </w:numPr>
        <w:spacing w:before="0" w:line="360" w:lineRule="auto"/>
        <w:ind w:left="0" w:leftChars="0" w:firstLine="0" w:firstLineChars="0"/>
        <w:rPr>
          <w:rFonts w:hint="default" w:ascii="Times New Roman" w:hAnsi="Times New Roman" w:cs="Times New Roman"/>
          <w:sz w:val="21"/>
          <w:szCs w:val="21"/>
          <w:lang w:val="en-US" w:eastAsia="zh-CN"/>
        </w:rPr>
      </w:pPr>
      <w:bookmarkStart w:id="14" w:name="_Toc4162"/>
      <w:r>
        <w:rPr>
          <w:rFonts w:hint="default" w:ascii="Times New Roman" w:hAnsi="Times New Roman" w:eastAsia="黑体" w:cs="Times New Roman"/>
          <w:sz w:val="21"/>
          <w:szCs w:val="21"/>
          <w:lang w:val="en-US" w:eastAsia="zh-CN"/>
        </w:rPr>
        <w:t>总结</w:t>
      </w:r>
      <w:bookmarkEnd w:id="14"/>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总结一下，我将截止到目前的任务按照迭代周期时间线汇总到表格当中，</w:t>
      </w:r>
      <w:r>
        <w:rPr>
          <w:rFonts w:hint="eastAsia" w:ascii="Times New Roman" w:hAnsi="Times New Roman" w:eastAsia="宋体" w:cs="Times New Roman"/>
          <w:sz w:val="21"/>
          <w:szCs w:val="21"/>
          <w:lang w:val="en-US" w:eastAsia="zh-CN" w:bidi="ar-SA"/>
        </w:rPr>
        <w:t>见表1</w:t>
      </w:r>
      <w:r>
        <w:rPr>
          <w:rFonts w:hint="default" w:ascii="Times New Roman" w:hAnsi="Times New Roman" w:eastAsia="宋体" w:cs="Times New Roman"/>
          <w:sz w:val="21"/>
          <w:szCs w:val="21"/>
          <w:lang w:val="en-US" w:eastAsia="zh-CN" w:bidi="ar-SA"/>
        </w:rPr>
        <w:t>-2：</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cs="Times New Roman"/>
          <w:lang w:val="en-US" w:eastAsia="zh-CN"/>
        </w:rPr>
        <w:t>表 1</w:t>
      </w:r>
      <w:r>
        <w:rPr>
          <w:rFonts w:hint="default" w:ascii="Times New Roman" w:hAnsi="Times New Roman" w:cs="Times New Roman"/>
          <w:lang w:val="en-US" w:eastAsia="zh-CN"/>
        </w:rPr>
        <w:t>-2</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迭代周期</w:t>
            </w:r>
          </w:p>
        </w:tc>
        <w:tc>
          <w:tcPr>
            <w:tcW w:w="4261"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具体完成工作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1.15 - 1.26</w:t>
            </w:r>
          </w:p>
        </w:tc>
        <w:tc>
          <w:tcPr>
            <w:tcW w:w="4261" w:type="dxa"/>
            <w:vAlign w:val="center"/>
          </w:tcPr>
          <w:p>
            <w:pPr>
              <w:keepNext w:val="0"/>
              <w:keepLines w:val="0"/>
              <w:pageBreakBefore w:val="0"/>
              <w:widowControl w:val="0"/>
              <w:numPr>
                <w:ilvl w:val="0"/>
                <w:numId w:val="4"/>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走查代码LStack、LQueue、LByteArray</w:t>
            </w:r>
          </w:p>
          <w:p>
            <w:pPr>
              <w:keepNext w:val="0"/>
              <w:keepLines w:val="0"/>
              <w:pageBreakBefore w:val="0"/>
              <w:widowControl w:val="0"/>
              <w:numPr>
                <w:ilvl w:val="0"/>
                <w:numId w:val="4"/>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编写单元测试内容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1.29 - 2.8</w:t>
            </w:r>
          </w:p>
        </w:tc>
        <w:tc>
          <w:tcPr>
            <w:tcW w:w="4261" w:type="dxa"/>
            <w:vAlign w:val="center"/>
          </w:tcPr>
          <w:p>
            <w:pPr>
              <w:keepNext w:val="0"/>
              <w:keepLines w:val="0"/>
              <w:pageBreakBefore w:val="0"/>
              <w:widowControl w:val="0"/>
              <w:numPr>
                <w:ilvl w:val="0"/>
                <w:numId w:val="5"/>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重构代码LStack、LQueue</w:t>
            </w:r>
          </w:p>
          <w:p>
            <w:pPr>
              <w:keepNext w:val="0"/>
              <w:keepLines w:val="0"/>
              <w:pageBreakBefore w:val="0"/>
              <w:widowControl w:val="0"/>
              <w:numPr>
                <w:ilvl w:val="0"/>
                <w:numId w:val="5"/>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走查代码LObject，LApplication，LSignal</w:t>
            </w:r>
          </w:p>
          <w:p>
            <w:pPr>
              <w:keepNext w:val="0"/>
              <w:keepLines w:val="0"/>
              <w:pageBreakBefore w:val="0"/>
              <w:widowControl w:val="0"/>
              <w:numPr>
                <w:ilvl w:val="0"/>
                <w:numId w:val="5"/>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编写单元测试内容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2.19 - 3.1</w:t>
            </w:r>
          </w:p>
        </w:tc>
        <w:tc>
          <w:tcPr>
            <w:tcW w:w="4261" w:type="dxa"/>
            <w:vAlign w:val="center"/>
          </w:tcPr>
          <w:p>
            <w:pPr>
              <w:keepNext w:val="0"/>
              <w:keepLines w:val="0"/>
              <w:pageBreakBefore w:val="0"/>
              <w:widowControl w:val="0"/>
              <w:numPr>
                <w:ilvl w:val="0"/>
                <w:numId w:val="6"/>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走查线程与同步相关部分代码</w:t>
            </w:r>
          </w:p>
          <w:p>
            <w:pPr>
              <w:keepNext w:val="0"/>
              <w:keepLines w:val="0"/>
              <w:pageBreakBefore w:val="0"/>
              <w:widowControl w:val="0"/>
              <w:numPr>
                <w:ilvl w:val="0"/>
                <w:numId w:val="6"/>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优化修改线程部分代码</w:t>
            </w:r>
          </w:p>
          <w:p>
            <w:pPr>
              <w:keepNext w:val="0"/>
              <w:keepLines w:val="0"/>
              <w:pageBreakBefore w:val="0"/>
              <w:widowControl w:val="0"/>
              <w:numPr>
                <w:ilvl w:val="0"/>
                <w:numId w:val="6"/>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编写单元测试内容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3.4 - 3.15</w:t>
            </w:r>
          </w:p>
        </w:tc>
        <w:tc>
          <w:tcPr>
            <w:tcW w:w="4261" w:type="dxa"/>
            <w:vAlign w:val="center"/>
          </w:tcPr>
          <w:p>
            <w:pPr>
              <w:keepNext w:val="0"/>
              <w:keepLines w:val="0"/>
              <w:pageBreakBefore w:val="0"/>
              <w:widowControl w:val="0"/>
              <w:numPr>
                <w:ilvl w:val="0"/>
                <w:numId w:val="7"/>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走查代码LPen、LBrush、LLinearGradient、LMenu、LMenuItem、LMenuSeperator</w:t>
            </w:r>
          </w:p>
          <w:p>
            <w:pPr>
              <w:keepNext w:val="0"/>
              <w:keepLines w:val="0"/>
              <w:pageBreakBefore w:val="0"/>
              <w:widowControl w:val="0"/>
              <w:numPr>
                <w:ilvl w:val="0"/>
                <w:numId w:val="7"/>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优化修改画笔、画刷、菜单部分代码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3.18 - 3.29</w:t>
            </w:r>
          </w:p>
        </w:tc>
        <w:tc>
          <w:tcPr>
            <w:tcW w:w="4261" w:type="dxa"/>
            <w:vAlign w:val="center"/>
          </w:tcPr>
          <w:p>
            <w:pPr>
              <w:keepNext w:val="0"/>
              <w:keepLines w:val="0"/>
              <w:pageBreakBefore w:val="0"/>
              <w:widowControl w:val="0"/>
              <w:numPr>
                <w:ilvl w:val="0"/>
                <w:numId w:val="8"/>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审核LarkTestKit代码</w:t>
            </w:r>
          </w:p>
          <w:p>
            <w:pPr>
              <w:keepNext w:val="0"/>
              <w:keepLines w:val="0"/>
              <w:pageBreakBefore w:val="0"/>
              <w:widowControl w:val="0"/>
              <w:numPr>
                <w:ilvl w:val="0"/>
                <w:numId w:val="8"/>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构建代码库流程，包括本地跑通、CI自动化打包等</w:t>
            </w:r>
          </w:p>
          <w:p>
            <w:pPr>
              <w:keepNext w:val="0"/>
              <w:keepLines w:val="0"/>
              <w:pageBreakBefore w:val="0"/>
              <w:widowControl w:val="0"/>
              <w:numPr>
                <w:ilvl w:val="0"/>
                <w:numId w:val="8"/>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与测试进行沟通，编写部分测试样例</w:t>
            </w:r>
          </w:p>
        </w:tc>
      </w:tr>
    </w:tbl>
    <w:p>
      <w:pPr>
        <w:rPr>
          <w:rFonts w:hint="default" w:ascii="Times New Roman" w:hAnsi="Times New Roman" w:cs="Times New Roman"/>
          <w:lang w:val="en-US" w:eastAsia="zh-CN"/>
        </w:rPr>
      </w:pPr>
      <w:r>
        <w:rPr>
          <w:rFonts w:hint="default" w:ascii="Times New Roman" w:hAnsi="Times New Roman" w:cs="Times New Roman"/>
          <w:lang w:val="en-US" w:eastAsia="zh-CN"/>
        </w:rPr>
        <w:br w:type="page"/>
      </w:r>
    </w:p>
    <w:p>
      <w:pPr>
        <w:pStyle w:val="4"/>
        <w:keepNext w:val="0"/>
        <w:keepLines w:val="0"/>
        <w:numPr>
          <w:ilvl w:val="0"/>
          <w:numId w:val="1"/>
        </w:numPr>
        <w:spacing w:before="0" w:line="360" w:lineRule="auto"/>
        <w:ind w:left="0" w:leftChars="0" w:firstLine="0" w:firstLineChars="0"/>
        <w:rPr>
          <w:rFonts w:hint="default" w:ascii="Times New Roman" w:hAnsi="Times New Roman" w:cs="Times New Roman"/>
        </w:rPr>
      </w:pPr>
      <w:bookmarkStart w:id="15" w:name="_Toc9189"/>
      <w:r>
        <w:rPr>
          <w:rFonts w:hint="default" w:ascii="Times New Roman" w:hAnsi="Times New Roman" w:eastAsia="黑体" w:cs="Times New Roman"/>
          <w:sz w:val="30"/>
          <w:szCs w:val="30"/>
          <w:lang w:val="en-US" w:eastAsia="zh-CN"/>
        </w:rPr>
        <w:t>复杂工程问题和解决方案</w:t>
      </w:r>
      <w:bookmarkEnd w:id="15"/>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cs="Times New Roman"/>
        </w:rPr>
      </w:pPr>
      <w:r>
        <w:rPr>
          <w:rFonts w:hint="default" w:ascii="Times New Roman" w:hAnsi="Times New Roman" w:eastAsia="宋体" w:cs="Times New Roman"/>
          <w:lang w:val="en-US" w:eastAsia="zh-CN"/>
        </w:rPr>
        <w:t>本部分将针对上述具体任务当中的某个环节、某个步骤遇到的工程问题出发，分析问题的来龙去脉，并设计合理的解决方案应对，总结于此。</w:t>
      </w:r>
    </w:p>
    <w:p>
      <w:pPr>
        <w:pStyle w:val="4"/>
        <w:keepNext w:val="0"/>
        <w:keepLines w:val="0"/>
        <w:numPr>
          <w:ilvl w:val="1"/>
          <w:numId w:val="1"/>
        </w:numPr>
        <w:spacing w:before="0" w:line="360" w:lineRule="auto"/>
        <w:ind w:left="0" w:leftChars="0" w:firstLine="0" w:firstLineChars="0"/>
        <w:rPr>
          <w:rFonts w:hint="default" w:ascii="Times New Roman" w:hAnsi="Times New Roman" w:eastAsia="黑体" w:cs="Times New Roman"/>
          <w:sz w:val="28"/>
          <w:szCs w:val="28"/>
        </w:rPr>
      </w:pPr>
      <w:bookmarkStart w:id="16" w:name="_Toc10454"/>
      <w:r>
        <w:rPr>
          <w:rFonts w:hint="eastAsia" w:ascii="Times New Roman" w:hAnsi="Times New Roman" w:eastAsia="黑体" w:cs="Times New Roman"/>
          <w:sz w:val="28"/>
          <w:szCs w:val="28"/>
          <w:lang w:val="en-US" w:eastAsia="zh-CN"/>
        </w:rPr>
        <w:t>LByteArray</w:t>
      </w:r>
      <w:r>
        <w:rPr>
          <w:rFonts w:hint="default" w:ascii="Times New Roman" w:hAnsi="Times New Roman" w:eastAsia="黑体" w:cs="Times New Roman"/>
          <w:sz w:val="28"/>
          <w:szCs w:val="28"/>
          <w:lang w:val="en-US" w:eastAsia="zh-CN"/>
        </w:rPr>
        <w:t>：内存管理问题</w:t>
      </w:r>
      <w:bookmarkEnd w:id="16"/>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这部分是在</w:t>
      </w:r>
      <w:r>
        <w:rPr>
          <w:rFonts w:hint="default" w:ascii="Times New Roman" w:hAnsi="Times New Roman" w:eastAsia="宋体" w:cs="Times New Roman"/>
          <w:sz w:val="21"/>
          <w:szCs w:val="21"/>
          <w:lang w:val="en-US" w:eastAsia="zh-CN" w:bidi="ar-SA"/>
        </w:rPr>
        <w:t>走查代码LByteArray的时候</w:t>
      </w:r>
      <w:r>
        <w:rPr>
          <w:rFonts w:hint="eastAsia" w:ascii="Times New Roman" w:hAnsi="Times New Roman" w:eastAsia="宋体" w:cs="Times New Roman"/>
          <w:sz w:val="21"/>
          <w:szCs w:val="21"/>
          <w:lang w:val="en-US" w:eastAsia="zh-CN" w:bidi="ar-SA"/>
        </w:rPr>
        <w:t>遇到</w:t>
      </w:r>
      <w:r>
        <w:rPr>
          <w:rFonts w:hint="default" w:ascii="Times New Roman" w:hAnsi="Times New Roman" w:eastAsia="宋体" w:cs="Times New Roman"/>
          <w:sz w:val="21"/>
          <w:szCs w:val="21"/>
          <w:lang w:val="en-US" w:eastAsia="zh-CN" w:bidi="ar-SA"/>
        </w:rPr>
        <w:t>的工程</w:t>
      </w:r>
      <w:r>
        <w:rPr>
          <w:rFonts w:hint="eastAsia" w:ascii="Times New Roman" w:hAnsi="Times New Roman" w:eastAsia="宋体" w:cs="Times New Roman"/>
          <w:sz w:val="21"/>
          <w:szCs w:val="21"/>
          <w:lang w:val="en-US" w:eastAsia="zh-CN" w:bidi="ar-SA"/>
        </w:rPr>
        <w:t>上的严重</w:t>
      </w:r>
      <w:r>
        <w:rPr>
          <w:rFonts w:hint="default" w:ascii="Times New Roman" w:hAnsi="Times New Roman" w:eastAsia="宋体" w:cs="Times New Roman"/>
          <w:sz w:val="21"/>
          <w:szCs w:val="21"/>
          <w:lang w:val="en-US" w:eastAsia="zh-CN" w:bidi="ar-SA"/>
        </w:rPr>
        <w:t>问题。</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先简单介绍下LByteArray，顾名思</w:t>
      </w:r>
      <w:r>
        <w:rPr>
          <w:rFonts w:hint="eastAsia" w:ascii="Times New Roman" w:hAnsi="Times New Roman" w:eastAsia="宋体" w:cs="Times New Roman"/>
          <w:sz w:val="21"/>
          <w:szCs w:val="21"/>
          <w:lang w:val="en-US" w:eastAsia="zh-CN" w:bidi="ar-SA"/>
        </w:rPr>
        <w:t>意</w:t>
      </w:r>
      <w:r>
        <w:rPr>
          <w:rFonts w:hint="default" w:ascii="Times New Roman" w:hAnsi="Times New Roman" w:eastAsia="宋体" w:cs="Times New Roman"/>
          <w:sz w:val="21"/>
          <w:szCs w:val="21"/>
          <w:lang w:val="en-US" w:eastAsia="zh-CN" w:bidi="ar-SA"/>
        </w:rPr>
        <w:t>，这是一个字节数组的工具类，可以将对二进制数据进行编码或者解码之后以字节为单位进行输出，提升了操作的便携性和安全性，尤其与字符串LString的联系非常紧密，可以与字符串之间进行相互转换。可以见得字节数组是一个非常底层的基础和重要的工具类，很多上层的类都需要依托于该类。因此这个类的设计和管理就非常重要。</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因此，在走查的时候，旧版本的内存管理一塌糊涂，以insert()函数为例，代码如下：</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LByteArray&amp; </w:t>
      </w:r>
      <w:r>
        <w:rPr>
          <w:rFonts w:hint="default" w:ascii="MonoLisa-Regular" w:hAnsi="MonoLisa-Regular" w:eastAsia="Consolas" w:cs="MonoLisa-Regular"/>
          <w:i w:val="0"/>
          <w:caps w:val="0"/>
          <w:color w:val="4078F2"/>
          <w:spacing w:val="0"/>
          <w:sz w:val="18"/>
          <w:szCs w:val="18"/>
          <w:shd w:val="clear" w:fill="F8F8F8"/>
        </w:rPr>
        <w:t>LByteArray::insert</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A626A4"/>
          <w:spacing w:val="0"/>
          <w:sz w:val="18"/>
          <w:szCs w:val="18"/>
          <w:shd w:val="clear" w:fill="F8F8F8"/>
        </w:rPr>
        <w:t>const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char</w:t>
      </w:r>
      <w:r>
        <w:rPr>
          <w:rFonts w:hint="default" w:ascii="MonoLisa-Regular" w:hAnsi="MonoLisa-Regular" w:eastAsia="Consolas" w:cs="MonoLisa-Regular"/>
          <w:i w:val="0"/>
          <w:caps w:val="0"/>
          <w:color w:val="5C5C5C"/>
          <w:spacing w:val="0"/>
          <w:sz w:val="18"/>
          <w:szCs w:val="18"/>
          <w:shd w:val="clear" w:fill="F8F8F8"/>
        </w:rPr>
        <w:t>* str, </w:t>
      </w:r>
      <w:r>
        <w:rPr>
          <w:rFonts w:hint="default" w:ascii="MonoLisa-Regular" w:hAnsi="MonoLisa-Regular" w:eastAsia="Consolas" w:cs="MonoLisa-Regular"/>
          <w:i w:val="0"/>
          <w:caps w:val="0"/>
          <w:color w:val="A626A4"/>
          <w:spacing w:val="0"/>
          <w:sz w:val="18"/>
          <w:szCs w:val="18"/>
          <w:shd w:val="clear" w:fill="F8F8F8"/>
        </w:rPr>
        <w:t>int</w:t>
      </w:r>
      <w:r>
        <w:rPr>
          <w:rFonts w:hint="default" w:ascii="MonoLisa-Regular" w:hAnsi="MonoLisa-Regular" w:eastAsia="Consolas" w:cs="MonoLisa-Regular"/>
          <w:i w:val="0"/>
          <w:caps w:val="0"/>
          <w:color w:val="5C5C5C"/>
          <w:spacing w:val="0"/>
          <w:sz w:val="18"/>
          <w:szCs w:val="18"/>
          <w:shd w:val="clear" w:fill="F8F8F8"/>
        </w:rPr>
        <w:t> len, </w:t>
      </w:r>
      <w:r>
        <w:rPr>
          <w:rFonts w:hint="default" w:ascii="MonoLisa-Regular" w:hAnsi="MonoLisa-Regular" w:eastAsia="Consolas" w:cs="MonoLisa-Regular"/>
          <w:i w:val="0"/>
          <w:caps w:val="0"/>
          <w:color w:val="A626A4"/>
          <w:spacing w:val="0"/>
          <w:sz w:val="18"/>
          <w:szCs w:val="18"/>
          <w:shd w:val="clear" w:fill="F8F8F8"/>
        </w:rPr>
        <w:t>int</w:t>
      </w:r>
      <w:r>
        <w:rPr>
          <w:rFonts w:hint="default" w:ascii="MonoLisa-Regular" w:hAnsi="MonoLisa-Regular" w:eastAsia="Consolas" w:cs="MonoLisa-Regular"/>
          <w:i w:val="0"/>
          <w:caps w:val="0"/>
          <w:color w:val="5C5C5C"/>
          <w:spacing w:val="0"/>
          <w:sz w:val="18"/>
          <w:szCs w:val="18"/>
          <w:shd w:val="clear" w:fill="F8F8F8"/>
        </w:rPr>
        <w:t> pos)</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cs="MonoLisa-Regular"/>
          <w:color w:val="5C5C5C"/>
          <w:sz w:val="18"/>
          <w:szCs w:val="18"/>
          <w:lang w:val="en-US" w:eastAsia="zh-CN"/>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caps w:val="0"/>
          <w:color w:val="A0A1A7"/>
          <w:spacing w:val="0"/>
          <w:sz w:val="18"/>
          <w:szCs w:val="18"/>
          <w:shd w:val="clear" w:fill="F8F8F8"/>
        </w:rPr>
        <w:t>// pos越界则直接返回</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if</w:t>
      </w:r>
      <w:r>
        <w:rPr>
          <w:rFonts w:hint="default" w:ascii="MonoLisa-Regular" w:hAnsi="MonoLisa-Regular" w:eastAsia="Consolas" w:cs="MonoLisa-Regular"/>
          <w:i w:val="0"/>
          <w:caps w:val="0"/>
          <w:color w:val="5C5C5C"/>
          <w:spacing w:val="0"/>
          <w:sz w:val="18"/>
          <w:szCs w:val="18"/>
          <w:shd w:val="clear" w:fill="FFFFFF"/>
        </w:rPr>
        <w:t> (pos &lt; </w:t>
      </w:r>
      <w:r>
        <w:rPr>
          <w:rFonts w:hint="default" w:ascii="MonoLisa-Regular" w:hAnsi="MonoLisa-Regular" w:eastAsia="Consolas" w:cs="MonoLisa-Regular"/>
          <w:i w:val="0"/>
          <w:caps w:val="0"/>
          <w:color w:val="986801"/>
          <w:spacing w:val="0"/>
          <w:sz w:val="18"/>
          <w:szCs w:val="18"/>
          <w:shd w:val="clear" w:fill="FFFFFF"/>
        </w:rPr>
        <w:t>0</w:t>
      </w:r>
      <w:r>
        <w:rPr>
          <w:rFonts w:hint="default" w:ascii="MonoLisa-Regular" w:hAnsi="MonoLisa-Regular" w:eastAsia="Consolas" w:cs="MonoLisa-Regular"/>
          <w:i w:val="0"/>
          <w:caps w:val="0"/>
          <w:color w:val="5C5C5C"/>
          <w:spacing w:val="0"/>
          <w:sz w:val="18"/>
          <w:szCs w:val="18"/>
          <w:shd w:val="clear" w:fill="FFFFFF"/>
        </w:rPr>
        <w:t> || pos &gt; m_size)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throw</w:t>
      </w:r>
      <w:r>
        <w:rPr>
          <w:rFonts w:hint="default" w:ascii="MonoLisa-Regular" w:hAnsi="MonoLisa-Regular" w:eastAsia="Consolas" w:cs="MonoLisa-Regular"/>
          <w:i w:val="0"/>
          <w:caps w:val="0"/>
          <w:color w:val="5C5C5C"/>
          <w:spacing w:val="0"/>
          <w:sz w:val="18"/>
          <w:szCs w:val="18"/>
          <w:shd w:val="clear" w:fill="FFFFFF"/>
        </w:rPr>
        <w:t> LException(</w:t>
      </w:r>
      <w:r>
        <w:rPr>
          <w:rFonts w:hint="default" w:ascii="MonoLisa-Regular" w:hAnsi="MonoLisa-Regular" w:eastAsia="Consolas" w:cs="MonoLisa-Regular"/>
          <w:i w:val="0"/>
          <w:caps w:val="0"/>
          <w:color w:val="50A14F"/>
          <w:spacing w:val="0"/>
          <w:sz w:val="18"/>
          <w:szCs w:val="18"/>
          <w:shd w:val="clear" w:fill="FFFFFF"/>
        </w:rPr>
        <w:t>"Invalid param:Pos index out of bounds!"</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return</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this</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if</w:t>
      </w:r>
      <w:r>
        <w:rPr>
          <w:rFonts w:hint="default" w:ascii="MonoLisa-Regular" w:hAnsi="MonoLisa-Regular" w:eastAsia="Consolas" w:cs="MonoLisa-Regular"/>
          <w:i w:val="0"/>
          <w:caps w:val="0"/>
          <w:color w:val="5C5C5C"/>
          <w:spacing w:val="0"/>
          <w:sz w:val="18"/>
          <w:szCs w:val="18"/>
          <w:shd w:val="clear" w:fill="F8F8F8"/>
        </w:rPr>
        <w:t> (len &lt; </w:t>
      </w:r>
      <w:r>
        <w:rPr>
          <w:rFonts w:hint="default" w:ascii="MonoLisa-Regular" w:hAnsi="MonoLisa-Regular" w:eastAsia="Consolas" w:cs="MonoLisa-Regular"/>
          <w:i w:val="0"/>
          <w:caps w:val="0"/>
          <w:color w:val="986801"/>
          <w:spacing w:val="0"/>
          <w:sz w:val="18"/>
          <w:szCs w:val="18"/>
          <w:shd w:val="clear" w:fill="F8F8F8"/>
        </w:rPr>
        <w:t>0</w:t>
      </w:r>
      <w:r>
        <w:rPr>
          <w:rFonts w:hint="default" w:ascii="MonoLisa-Regular" w:hAnsi="MonoLisa-Regular" w:eastAsia="Consolas" w:cs="MonoLisa-Regular"/>
          <w:i w:val="0"/>
          <w:caps w:val="0"/>
          <w:color w:val="5C5C5C"/>
          <w:spacing w:val="0"/>
          <w:sz w:val="18"/>
          <w:szCs w:val="18"/>
          <w:shd w:val="clear" w:fill="F8F8F8"/>
        </w:rPr>
        <w:t> || len &gt; </w:t>
      </w:r>
      <w:r>
        <w:rPr>
          <w:rFonts w:hint="default" w:ascii="MonoLisa-Regular" w:hAnsi="MonoLisa-Regular" w:eastAsia="Consolas" w:cs="MonoLisa-Regular"/>
          <w:i w:val="0"/>
          <w:caps w:val="0"/>
          <w:color w:val="C18401"/>
          <w:spacing w:val="0"/>
          <w:sz w:val="18"/>
          <w:szCs w:val="18"/>
          <w:shd w:val="clear" w:fill="F8F8F8"/>
        </w:rPr>
        <w:t>strlen</w:t>
      </w:r>
      <w:r>
        <w:rPr>
          <w:rFonts w:hint="default" w:ascii="MonoLisa-Regular" w:hAnsi="MonoLisa-Regular" w:eastAsia="Consolas" w:cs="MonoLisa-Regular"/>
          <w:i w:val="0"/>
          <w:caps w:val="0"/>
          <w:color w:val="5C5C5C"/>
          <w:spacing w:val="0"/>
          <w:sz w:val="18"/>
          <w:szCs w:val="18"/>
          <w:shd w:val="clear" w:fill="F8F8F8"/>
        </w:rPr>
        <w:t>(str) + </w:t>
      </w:r>
      <w:r>
        <w:rPr>
          <w:rFonts w:hint="default" w:ascii="MonoLisa-Regular" w:hAnsi="MonoLisa-Regular" w:eastAsia="Consolas" w:cs="MonoLisa-Regular"/>
          <w:i w:val="0"/>
          <w:caps w:val="0"/>
          <w:color w:val="986801"/>
          <w:spacing w:val="0"/>
          <w:sz w:val="18"/>
          <w:szCs w:val="18"/>
          <w:shd w:val="clear" w:fill="F8F8F8"/>
        </w:rPr>
        <w:t>1</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throw</w:t>
      </w:r>
      <w:r>
        <w:rPr>
          <w:rFonts w:hint="default" w:ascii="MonoLisa-Regular" w:hAnsi="MonoLisa-Regular" w:eastAsia="Consolas" w:cs="MonoLisa-Regular"/>
          <w:i w:val="0"/>
          <w:caps w:val="0"/>
          <w:color w:val="5C5C5C"/>
          <w:spacing w:val="0"/>
          <w:sz w:val="18"/>
          <w:szCs w:val="18"/>
          <w:shd w:val="clear" w:fill="F8F8F8"/>
        </w:rPr>
        <w:t> LException(</w:t>
      </w:r>
      <w:r>
        <w:rPr>
          <w:rFonts w:hint="default" w:ascii="MonoLisa-Regular" w:hAnsi="MonoLisa-Regular" w:eastAsia="Consolas" w:cs="MonoLisa-Regular"/>
          <w:i w:val="0"/>
          <w:caps w:val="0"/>
          <w:color w:val="50A14F"/>
          <w:spacing w:val="0"/>
          <w:sz w:val="18"/>
          <w:szCs w:val="18"/>
          <w:shd w:val="clear" w:fill="F8F8F8"/>
        </w:rPr>
        <w:t>"Invalid param:Length must be smaller than the string length and not be nagetive!"</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return</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this</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caps w:val="0"/>
          <w:color w:val="A0A1A7"/>
          <w:spacing w:val="0"/>
          <w:sz w:val="18"/>
          <w:szCs w:val="18"/>
          <w:shd w:val="clear" w:fill="FFFFFF"/>
        </w:rPr>
        <w:t>// 更新size的信息，开辟新内存</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m_size = m_size + len;</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unsigned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char</w:t>
      </w:r>
      <w:r>
        <w:rPr>
          <w:rFonts w:hint="default" w:ascii="MonoLisa-Regular" w:hAnsi="MonoLisa-Regular" w:eastAsia="Consolas" w:cs="MonoLisa-Regular"/>
          <w:i w:val="0"/>
          <w:caps w:val="0"/>
          <w:color w:val="5C5C5C"/>
          <w:spacing w:val="0"/>
          <w:sz w:val="18"/>
          <w:szCs w:val="18"/>
          <w:shd w:val="clear" w:fill="FFFFFF"/>
        </w:rPr>
        <w:t>* lc = </w:t>
      </w:r>
      <w:r>
        <w:rPr>
          <w:rFonts w:hint="default" w:ascii="MonoLisa-Regular" w:hAnsi="MonoLisa-Regular" w:eastAsia="Consolas" w:cs="MonoLisa-Regular"/>
          <w:i w:val="0"/>
          <w:caps w:val="0"/>
          <w:color w:val="A626A4"/>
          <w:spacing w:val="0"/>
          <w:sz w:val="18"/>
          <w:szCs w:val="18"/>
          <w:shd w:val="clear" w:fill="FFFFFF"/>
        </w:rPr>
        <w:t>new</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unsigned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char</w:t>
      </w:r>
      <w:r>
        <w:rPr>
          <w:rFonts w:hint="default" w:ascii="MonoLisa-Regular" w:hAnsi="MonoLisa-Regular" w:eastAsia="Consolas" w:cs="MonoLisa-Regular"/>
          <w:i w:val="0"/>
          <w:caps w:val="0"/>
          <w:color w:val="5C5C5C"/>
          <w:spacing w:val="0"/>
          <w:sz w:val="18"/>
          <w:szCs w:val="18"/>
          <w:shd w:val="clear" w:fill="FFFFFF"/>
        </w:rPr>
        <w:t>[m_size + </w:t>
      </w:r>
      <w:r>
        <w:rPr>
          <w:rFonts w:hint="default" w:ascii="MonoLisa-Regular" w:hAnsi="MonoLisa-Regular" w:eastAsia="Consolas" w:cs="MonoLisa-Regular"/>
          <w:i w:val="0"/>
          <w:caps w:val="0"/>
          <w:color w:val="986801"/>
          <w:spacing w:val="0"/>
          <w:sz w:val="18"/>
          <w:szCs w:val="18"/>
          <w:shd w:val="clear" w:fill="FFFFFF"/>
        </w:rPr>
        <w:t>1</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caps w:val="0"/>
          <w:color w:val="A0A1A7"/>
          <w:spacing w:val="0"/>
          <w:sz w:val="18"/>
          <w:szCs w:val="18"/>
          <w:shd w:val="clear" w:fill="F8F8F8"/>
        </w:rPr>
        <w:t>// 将插入点以前的内容复制到新内存中</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C18401"/>
          <w:spacing w:val="0"/>
          <w:sz w:val="18"/>
          <w:szCs w:val="18"/>
          <w:shd w:val="clear" w:fill="FFFFFF"/>
        </w:rPr>
        <w:t>memcpy</w:t>
      </w:r>
      <w:r>
        <w:rPr>
          <w:rFonts w:hint="default" w:ascii="MonoLisa-Regular" w:hAnsi="MonoLisa-Regular" w:eastAsia="Consolas" w:cs="MonoLisa-Regular"/>
          <w:i w:val="0"/>
          <w:caps w:val="0"/>
          <w:color w:val="5C5C5C"/>
          <w:spacing w:val="0"/>
          <w:sz w:val="18"/>
          <w:szCs w:val="18"/>
          <w:shd w:val="clear" w:fill="FFFFFF"/>
        </w:rPr>
        <w:t>(lc, m_pByte, (pos) * </w:t>
      </w:r>
      <w:r>
        <w:rPr>
          <w:rFonts w:hint="default" w:ascii="MonoLisa-Regular" w:hAnsi="MonoLisa-Regular" w:eastAsia="Consolas" w:cs="MonoLisa-Regular"/>
          <w:i w:val="0"/>
          <w:caps w:val="0"/>
          <w:color w:val="A626A4"/>
          <w:spacing w:val="0"/>
          <w:sz w:val="18"/>
          <w:szCs w:val="18"/>
          <w:shd w:val="clear" w:fill="FFFFFF"/>
        </w:rPr>
        <w:t>sizeof</w:t>
      </w:r>
      <w:r>
        <w:rPr>
          <w:rFonts w:hint="default" w:ascii="MonoLisa-Regular" w:hAnsi="MonoLisa-Regular" w:eastAsia="Consolas" w:cs="MonoLisa-Regular"/>
          <w:i w:val="0"/>
          <w:caps w:val="0"/>
          <w:color w:val="5C5C5C"/>
          <w:spacing w:val="0"/>
          <w:sz w:val="18"/>
          <w:szCs w:val="18"/>
          <w:shd w:val="clear" w:fill="FFFFFF"/>
        </w:rPr>
        <w:t>(</w:t>
      </w:r>
      <w:r>
        <w:rPr>
          <w:rFonts w:hint="default" w:ascii="MonoLisa-Regular" w:hAnsi="MonoLisa-Regular" w:eastAsia="Consolas" w:cs="MonoLisa-Regular"/>
          <w:i w:val="0"/>
          <w:caps w:val="0"/>
          <w:color w:val="A626A4"/>
          <w:spacing w:val="0"/>
          <w:sz w:val="18"/>
          <w:szCs w:val="18"/>
          <w:shd w:val="clear" w:fill="FFFFFF"/>
        </w:rPr>
        <w:t>unsigned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char</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caps w:val="0"/>
          <w:color w:val="A0A1A7"/>
          <w:spacing w:val="0"/>
          <w:sz w:val="18"/>
          <w:szCs w:val="18"/>
          <w:shd w:val="clear" w:fill="F8F8F8"/>
        </w:rPr>
        <w:t>// 复制要插入的内容到新内存中</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for</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int</w:t>
      </w:r>
      <w:r>
        <w:rPr>
          <w:rFonts w:hint="default" w:ascii="MonoLisa-Regular" w:hAnsi="MonoLisa-Regular" w:eastAsia="Consolas" w:cs="MonoLisa-Regular"/>
          <w:i w:val="0"/>
          <w:caps w:val="0"/>
          <w:color w:val="5C5C5C"/>
          <w:spacing w:val="0"/>
          <w:sz w:val="18"/>
          <w:szCs w:val="18"/>
          <w:shd w:val="clear" w:fill="FFFFFF"/>
        </w:rPr>
        <w:t> i = pos, j = </w:t>
      </w:r>
      <w:r>
        <w:rPr>
          <w:rFonts w:hint="default" w:ascii="MonoLisa-Regular" w:hAnsi="MonoLisa-Regular" w:eastAsia="Consolas" w:cs="MonoLisa-Regular"/>
          <w:i w:val="0"/>
          <w:caps w:val="0"/>
          <w:color w:val="986801"/>
          <w:spacing w:val="0"/>
          <w:sz w:val="18"/>
          <w:szCs w:val="18"/>
          <w:shd w:val="clear" w:fill="FFFFFF"/>
        </w:rPr>
        <w:t>0</w:t>
      </w:r>
      <w:r>
        <w:rPr>
          <w:rFonts w:hint="default" w:ascii="MonoLisa-Regular" w:hAnsi="MonoLisa-Regular" w:eastAsia="Consolas" w:cs="MonoLisa-Regular"/>
          <w:i w:val="0"/>
          <w:caps w:val="0"/>
          <w:color w:val="5C5C5C"/>
          <w:spacing w:val="0"/>
          <w:sz w:val="18"/>
          <w:szCs w:val="18"/>
          <w:shd w:val="clear" w:fill="FFFFFF"/>
        </w:rPr>
        <w:t>; i &lt; (pos + len); i++, j++)</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unsigned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char</w:t>
      </w:r>
      <w:r>
        <w:rPr>
          <w:rFonts w:hint="default" w:ascii="MonoLisa-Regular" w:hAnsi="MonoLisa-Regular" w:eastAsia="Consolas" w:cs="MonoLisa-Regular"/>
          <w:i w:val="0"/>
          <w:caps w:val="0"/>
          <w:color w:val="5C5C5C"/>
          <w:spacing w:val="0"/>
          <w:sz w:val="18"/>
          <w:szCs w:val="18"/>
          <w:shd w:val="clear" w:fill="FFFFFF"/>
        </w:rPr>
        <w:t> tempByte = </w:t>
      </w:r>
      <w:r>
        <w:rPr>
          <w:rFonts w:hint="default" w:ascii="MonoLisa-Regular" w:hAnsi="MonoLisa-Regular" w:eastAsia="Consolas" w:cs="MonoLisa-Regular"/>
          <w:i w:val="0"/>
          <w:caps w:val="0"/>
          <w:color w:val="986801"/>
          <w:spacing w:val="0"/>
          <w:sz w:val="18"/>
          <w:szCs w:val="18"/>
          <w:shd w:val="clear" w:fill="FFFFFF"/>
        </w:rPr>
        <w:t>0</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tempByte = (</w:t>
      </w:r>
      <w:r>
        <w:rPr>
          <w:rFonts w:hint="default" w:ascii="MonoLisa-Regular" w:hAnsi="MonoLisa-Regular" w:eastAsia="Consolas" w:cs="MonoLisa-Regular"/>
          <w:i w:val="0"/>
          <w:caps w:val="0"/>
          <w:color w:val="A626A4"/>
          <w:spacing w:val="0"/>
          <w:sz w:val="18"/>
          <w:szCs w:val="18"/>
          <w:shd w:val="clear" w:fill="F8F8F8"/>
        </w:rPr>
        <w:t>unsigned</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char</w:t>
      </w:r>
      <w:r>
        <w:rPr>
          <w:rFonts w:hint="default" w:ascii="MonoLisa-Regular" w:hAnsi="MonoLisa-Regular" w:eastAsia="Consolas" w:cs="MonoLisa-Regular"/>
          <w:i w:val="0"/>
          <w:caps w:val="0"/>
          <w:color w:val="5C5C5C"/>
          <w:spacing w:val="0"/>
          <w:sz w:val="18"/>
          <w:szCs w:val="18"/>
          <w:shd w:val="clear" w:fill="F8F8F8"/>
        </w:rPr>
        <w:t>)*(str + j);</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*(lc + i) = tempByte;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caps w:val="0"/>
          <w:color w:val="A0A1A7"/>
          <w:spacing w:val="0"/>
          <w:sz w:val="18"/>
          <w:szCs w:val="18"/>
          <w:shd w:val="clear" w:fill="FFFFFF"/>
        </w:rPr>
        <w:t>// 将插入点以后的内容复制到新内存中</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C18401"/>
          <w:spacing w:val="0"/>
          <w:sz w:val="18"/>
          <w:szCs w:val="18"/>
          <w:shd w:val="clear" w:fill="F8F8F8"/>
        </w:rPr>
        <w:t>memcpy</w:t>
      </w:r>
      <w:r>
        <w:rPr>
          <w:rFonts w:hint="default" w:ascii="MonoLisa-Regular" w:hAnsi="MonoLisa-Regular" w:eastAsia="Consolas" w:cs="MonoLisa-Regular"/>
          <w:i w:val="0"/>
          <w:caps w:val="0"/>
          <w:color w:val="5C5C5C"/>
          <w:spacing w:val="0"/>
          <w:sz w:val="18"/>
          <w:szCs w:val="18"/>
          <w:shd w:val="clear" w:fill="F8F8F8"/>
        </w:rPr>
        <w:t>(lc + pos + len, m_pByte + pos, (m_size - pos - len) * </w:t>
      </w:r>
      <w:r>
        <w:rPr>
          <w:rFonts w:hint="default" w:ascii="MonoLisa-Regular" w:hAnsi="MonoLisa-Regular" w:eastAsia="Consolas" w:cs="MonoLisa-Regular"/>
          <w:i w:val="0"/>
          <w:caps w:val="0"/>
          <w:color w:val="A626A4"/>
          <w:spacing w:val="0"/>
          <w:sz w:val="18"/>
          <w:szCs w:val="18"/>
          <w:shd w:val="clear" w:fill="F8F8F8"/>
        </w:rPr>
        <w:t>sizeof</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A626A4"/>
          <w:spacing w:val="0"/>
          <w:sz w:val="18"/>
          <w:szCs w:val="18"/>
          <w:shd w:val="clear" w:fill="F8F8F8"/>
        </w:rPr>
        <w:t>unsigned</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char</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caps w:val="0"/>
          <w:color w:val="A0A1A7"/>
          <w:spacing w:val="0"/>
          <w:sz w:val="18"/>
          <w:szCs w:val="18"/>
          <w:shd w:val="clear" w:fill="FFFFFF"/>
        </w:rPr>
        <w:t>// 将字节数组存放的数据指向新内存</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delete</w:t>
      </w:r>
      <w:r>
        <w:rPr>
          <w:rFonts w:hint="default" w:ascii="MonoLisa-Regular" w:hAnsi="MonoLisa-Regular" w:eastAsia="Consolas" w:cs="MonoLisa-Regular"/>
          <w:i w:val="0"/>
          <w:caps w:val="0"/>
          <w:color w:val="5C5C5C"/>
          <w:spacing w:val="0"/>
          <w:sz w:val="18"/>
          <w:szCs w:val="18"/>
          <w:shd w:val="clear" w:fill="F8F8F8"/>
        </w:rPr>
        <w:t>[] m_pByte;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m_pByte = lc;</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return</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this</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而它</w:t>
      </w:r>
      <w:r>
        <w:rPr>
          <w:rFonts w:hint="default" w:ascii="Times New Roman" w:hAnsi="Times New Roman" w:eastAsia="宋体" w:cs="Times New Roman"/>
          <w:sz w:val="21"/>
          <w:szCs w:val="21"/>
          <w:lang w:val="en-US" w:eastAsia="zh-CN" w:bidi="ar-SA"/>
        </w:rPr>
        <w:t>的数据区是这样存储的：</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8F8F8"/>
        </w:rPr>
        <w:t>private</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unsigned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char</w:t>
      </w:r>
      <w:r>
        <w:rPr>
          <w:rFonts w:hint="default" w:ascii="MonoLisa-Regular" w:hAnsi="MonoLisa-Regular" w:eastAsia="Consolas" w:cs="MonoLisa-Regular"/>
          <w:i w:val="0"/>
          <w:caps w:val="0"/>
          <w:color w:val="5C5C5C"/>
          <w:spacing w:val="0"/>
          <w:sz w:val="18"/>
          <w:szCs w:val="18"/>
          <w:shd w:val="clear" w:fill="FFFFFF"/>
        </w:rPr>
        <w:t> *m_pByte = </w:t>
      </w:r>
      <w:r>
        <w:rPr>
          <w:rFonts w:hint="default" w:ascii="MonoLisa-Regular" w:hAnsi="MonoLisa-Regular" w:eastAsia="Consolas" w:cs="MonoLisa-Regular"/>
          <w:i w:val="0"/>
          <w:caps w:val="0"/>
          <w:color w:val="0184BB"/>
          <w:spacing w:val="0"/>
          <w:sz w:val="18"/>
          <w:szCs w:val="18"/>
          <w:shd w:val="clear" w:fill="FFFFFF"/>
        </w:rPr>
        <w:t>nullptr</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caps w:val="0"/>
          <w:color w:val="A0A1A7"/>
          <w:spacing w:val="0"/>
          <w:sz w:val="18"/>
          <w:szCs w:val="18"/>
          <w:shd w:val="clear" w:fill="FFFFFF"/>
        </w:rPr>
        <w:t>///&lt; 数据存放</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C18401"/>
          <w:spacing w:val="0"/>
          <w:sz w:val="18"/>
          <w:szCs w:val="18"/>
          <w:shd w:val="clear" w:fill="F8F8F8"/>
        </w:rPr>
        <w:t>std</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A626A4"/>
          <w:spacing w:val="0"/>
          <w:sz w:val="18"/>
          <w:szCs w:val="18"/>
          <w:shd w:val="clear" w:fill="F8F8F8"/>
        </w:rPr>
        <w:t>size_t</w:t>
      </w:r>
      <w:r>
        <w:rPr>
          <w:rFonts w:hint="default" w:ascii="MonoLisa-Regular" w:hAnsi="MonoLisa-Regular" w:eastAsia="Consolas" w:cs="MonoLisa-Regular"/>
          <w:i w:val="0"/>
          <w:caps w:val="0"/>
          <w:color w:val="5C5C5C"/>
          <w:spacing w:val="0"/>
          <w:sz w:val="18"/>
          <w:szCs w:val="18"/>
          <w:shd w:val="clear" w:fill="F8F8F8"/>
        </w:rPr>
        <w:t> m_size = </w:t>
      </w:r>
      <w:r>
        <w:rPr>
          <w:rFonts w:hint="default" w:ascii="MonoLisa-Regular" w:hAnsi="MonoLisa-Regular" w:eastAsia="Consolas" w:cs="MonoLisa-Regular"/>
          <w:i w:val="0"/>
          <w:caps w:val="0"/>
          <w:color w:val="986801"/>
          <w:spacing w:val="0"/>
          <w:sz w:val="18"/>
          <w:szCs w:val="18"/>
          <w:shd w:val="clear" w:fill="F8F8F8"/>
        </w:rPr>
        <w:t>0</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caps w:val="0"/>
          <w:color w:val="A0A1A7"/>
          <w:spacing w:val="0"/>
          <w:sz w:val="18"/>
          <w:szCs w:val="18"/>
          <w:shd w:val="clear" w:fill="F8F8F8"/>
        </w:rPr>
        <w:t>///&lt; 字节数</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通过上面，我们可以发现，该类的数据存储是基于</w:t>
      </w:r>
      <w:r>
        <w:rPr>
          <w:rFonts w:hint="eastAsia" w:ascii="Times New Roman" w:hAnsi="Times New Roman" w:eastAsia="宋体" w:cs="Times New Roman"/>
          <w:sz w:val="21"/>
          <w:szCs w:val="21"/>
          <w:lang w:val="en-US" w:eastAsia="zh-CN" w:bidi="ar-SA"/>
        </w:rPr>
        <w:t>栈区</w:t>
      </w:r>
      <w:r>
        <w:rPr>
          <w:rFonts w:hint="default" w:ascii="Times New Roman" w:hAnsi="Times New Roman" w:eastAsia="宋体" w:cs="Times New Roman"/>
          <w:sz w:val="21"/>
          <w:szCs w:val="21"/>
          <w:lang w:val="en-US" w:eastAsia="zh-CN" w:bidi="ar-SA"/>
        </w:rPr>
        <w:t>指针指向堆内存的模型的。这是非常直观的想法，当要存储的空间很大的时候开辟在堆内存是没毛病的，例如C++标准库的std::vector就是这种模型，问题就在于开辟在堆内存以后的insert()操作，从代码中我们可以很明显的看出，假设我要插入几个字节的数据，插到原字节数组的某位置，先开辟一段新空间用于存放新内存，在把原字节数组分半，然后在调用三次memcpy把三段字节拷贝到新内存当中，最后删除掉原内存，返回新数据指针。这样的确能达到目的，测试也确实测不出任何问题。但是问题就在于这样做的效率太慢了。在堆上操作空间就会消耗大量的性能，何况是这里，查一次就开辟新空间，还进行三次的memcpy，这样得到的结果是绝对不可以接受的，因此经过评估，本类最后需要代码重构。</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lang w:val="en-US" w:eastAsia="zh-CN"/>
        </w:rPr>
        <w:t>解决方案定下来了，下一步就是如何处理</w:t>
      </w:r>
      <w:r>
        <w:rPr>
          <w:rFonts w:hint="default" w:ascii="Times New Roman" w:hAnsi="Times New Roman" w:eastAsia="宋体" w:cs="Times New Roman"/>
          <w:sz w:val="21"/>
          <w:szCs w:val="21"/>
          <w:lang w:val="en-US" w:eastAsia="zh-CN" w:bidi="ar-SA"/>
        </w:rPr>
        <w:t>了。由于字节数组LByteArray和字符串LString有很大的联系，本质上来讲字节数组就是一个一个的字节，只不过有一些编码和解码的算法而已。由于char是一个字节，因此字节数组完全可以考虑继承或者复合LVector&lt;char&gt;（在我进公司的时候，LVector已经完全重构了，功能上也比较完善了）。</w:t>
      </w:r>
      <w:r>
        <w:rPr>
          <w:rFonts w:hint="eastAsia" w:ascii="Times New Roman" w:hAnsi="Times New Roman" w:eastAsia="宋体" w:cs="Times New Roman"/>
          <w:sz w:val="21"/>
          <w:szCs w:val="21"/>
          <w:lang w:val="en-US" w:eastAsia="zh-CN" w:bidi="ar-SA"/>
        </w:rPr>
        <w:t>[1]</w:t>
      </w:r>
      <w:r>
        <w:rPr>
          <w:rFonts w:hint="default" w:ascii="Times New Roman" w:hAnsi="Times New Roman" w:eastAsia="宋体" w:cs="Times New Roman"/>
          <w:sz w:val="21"/>
          <w:szCs w:val="21"/>
          <w:lang w:val="en-US" w:eastAsia="zh-CN" w:bidi="ar-SA"/>
        </w:rPr>
        <w:t>简单来讲LVector和标准库的std::vector没有太大区别，我的前辈做了一个两端有预留空间的优化，但是最核心的的内存模型是一样的，都是栈区的一根指针指向堆区的数据区。和上面有什么不一样呢？显而易见，vector具有二倍扩容机制，并且采用更安全的分配器allocator来管理内存的声明和释放，这样就更安全和高效了，完全不需要每次insert都new新空间，再到处memcp</w:t>
      </w:r>
      <w:r>
        <w:rPr>
          <w:rFonts w:hint="eastAsia" w:ascii="Times New Roman" w:hAnsi="Times New Roman" w:eastAsia="宋体" w:cs="Times New Roman"/>
          <w:sz w:val="21"/>
          <w:szCs w:val="21"/>
          <w:lang w:val="en-US" w:eastAsia="zh-CN" w:bidi="ar-SA"/>
        </w:rPr>
        <w:t>y</w:t>
      </w:r>
      <w:r>
        <w:rPr>
          <w:rFonts w:hint="default" w:ascii="Times New Roman" w:hAnsi="Times New Roman" w:eastAsia="宋体" w:cs="Times New Roman"/>
          <w:sz w:val="21"/>
          <w:szCs w:val="21"/>
          <w:lang w:val="en-US" w:eastAsia="zh-CN" w:bidi="ar-SA"/>
        </w:rPr>
        <w:t>了。</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其次，除了工程上问题的解决，这一部分我学到了更重要的一点：代码复用。代码复用在工程上是非常重要的一点。我从两个方面解读。第一，减少代码工程量。从数据结构举例，任何的数据结构都是基于数组和链表延伸出来的，例如二叉树是链表，哈希表是数组加链表等。如果把这两个最基本的类实现好了，理论上来说其他类就在这些类的基础上实现就可以了。</w:t>
      </w:r>
      <w:r>
        <w:rPr>
          <w:rFonts w:hint="eastAsia" w:ascii="Times New Roman" w:hAnsi="Times New Roman" w:eastAsia="宋体" w:cs="Times New Roman"/>
          <w:sz w:val="21"/>
          <w:szCs w:val="21"/>
          <w:lang w:val="en-US" w:eastAsia="zh-CN" w:bidi="ar-SA"/>
        </w:rPr>
        <w:t>[2]</w:t>
      </w:r>
      <w:r>
        <w:rPr>
          <w:rFonts w:hint="default" w:ascii="Times New Roman" w:hAnsi="Times New Roman" w:eastAsia="宋体" w:cs="Times New Roman"/>
          <w:sz w:val="21"/>
          <w:szCs w:val="21"/>
          <w:lang w:val="en-US" w:eastAsia="zh-CN" w:bidi="ar-SA"/>
        </w:rPr>
        <w:t>当然实际过程中肯定有更多的细节需要讨论，这里只是阐述大体思路。并且在上层的类当中就不需要考虑类似内存管理这种偏底层的问题了，后续的开发也会轻松许多。第二，方便bug调试。很多功能之间是具有复用的可能的。例如append和prepend函数就完全可以直接调用insert函数，当我把最基本的那个函数功能实现没有问题的时候，其他的功能自然而然就好了。</w:t>
      </w:r>
      <w:r>
        <w:rPr>
          <w:rFonts w:hint="eastAsia" w:ascii="Times New Roman" w:hAnsi="Times New Roman" w:eastAsia="宋体" w:cs="Times New Roman"/>
          <w:sz w:val="21"/>
          <w:szCs w:val="21"/>
          <w:lang w:val="en-US" w:eastAsia="zh-CN" w:bidi="ar-SA"/>
        </w:rPr>
        <w:t>[3]</w:t>
      </w:r>
      <w:r>
        <w:rPr>
          <w:rFonts w:hint="default" w:ascii="Times New Roman" w:hAnsi="Times New Roman" w:eastAsia="宋体" w:cs="Times New Roman"/>
          <w:sz w:val="21"/>
          <w:szCs w:val="21"/>
          <w:lang w:val="en-US" w:eastAsia="zh-CN" w:bidi="ar-SA"/>
        </w:rPr>
        <w:t>如果每个功能都从头手写，那么当代码出了问题的时候，去进行调试是一件非常麻烦和棘手的事情，</w:t>
      </w:r>
      <w:r>
        <w:rPr>
          <w:rFonts w:hint="eastAsia" w:ascii="Times New Roman" w:hAnsi="Times New Roman" w:eastAsia="宋体" w:cs="Times New Roman"/>
          <w:sz w:val="21"/>
          <w:szCs w:val="21"/>
          <w:lang w:val="en-US" w:eastAsia="zh-CN" w:bidi="ar-SA"/>
        </w:rPr>
        <w:t>同时</w:t>
      </w:r>
      <w:r>
        <w:rPr>
          <w:rFonts w:hint="default" w:ascii="Times New Roman" w:hAnsi="Times New Roman" w:eastAsia="宋体" w:cs="Times New Roman"/>
          <w:sz w:val="21"/>
          <w:szCs w:val="21"/>
          <w:lang w:val="en-US" w:eastAsia="zh-CN" w:bidi="ar-SA"/>
        </w:rPr>
        <w:t>这也是为了开发效率做考虑。</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br w:type="page"/>
      </w:r>
    </w:p>
    <w:p>
      <w:pPr>
        <w:pStyle w:val="4"/>
        <w:keepNext w:val="0"/>
        <w:keepLines w:val="0"/>
        <w:numPr>
          <w:ilvl w:val="1"/>
          <w:numId w:val="1"/>
        </w:numPr>
        <w:spacing w:before="0" w:line="360" w:lineRule="auto"/>
        <w:ind w:left="0" w:leftChars="0" w:firstLine="0" w:firstLineChars="0"/>
        <w:rPr>
          <w:rFonts w:hint="default" w:ascii="Times New Roman" w:hAnsi="Times New Roman" w:eastAsia="黑体" w:cs="Times New Roman"/>
          <w:sz w:val="28"/>
          <w:szCs w:val="28"/>
        </w:rPr>
      </w:pPr>
      <w:bookmarkStart w:id="17" w:name="_Toc30374"/>
      <w:r>
        <w:rPr>
          <w:rFonts w:hint="default" w:ascii="Times New Roman" w:hAnsi="Times New Roman" w:eastAsia="黑体" w:cs="Times New Roman"/>
          <w:sz w:val="28"/>
          <w:szCs w:val="28"/>
          <w:lang w:val="en-US" w:eastAsia="zh-CN"/>
        </w:rPr>
        <w:t>LarktestKit：代码流程构建</w:t>
      </w:r>
      <w:bookmarkEnd w:id="17"/>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这部分是在审核LarkTestKit自动化测试框架的时候遇到的问题。</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首先简单说明一下项目的背景。自动化测试框架的需求是为了完善合迅智灵产品的功能，同时也是顺应国产化的趋势。框架参考了开源的googleTest，在基础上加入了其他的需求，例如模拟UI测试，最终得到的产品。而LarkTestKit代码库就是将源代码编译成为对应的静态库并做打包。目前在Linux环境下构建，后续功能齐全以后做windows适配。</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而如何构建项目并完成自动化打包和静态扫描流程就成了我的工作，也是我遇到的问题。这是源代码的src架构，见图2</w:t>
      </w:r>
      <w:r>
        <w:rPr>
          <w:rFonts w:hint="default" w:ascii="Times New Roman" w:hAnsi="Times New Roman" w:eastAsia="宋体" w:cs="Times New Roman"/>
          <w:sz w:val="21"/>
          <w:szCs w:val="21"/>
          <w:lang w:val="en-US" w:eastAsia="zh-CN" w:bidi="ar-SA"/>
        </w:rPr>
        <w:t>-1</w:t>
      </w:r>
      <w:r>
        <w:rPr>
          <w:rFonts w:hint="eastAsia" w:ascii="Times New Roman" w:hAnsi="Times New Roman" w:eastAsia="宋体" w:cs="Times New Roman"/>
          <w:sz w:val="21"/>
          <w:szCs w:val="21"/>
          <w:lang w:val="en-US" w:eastAsia="zh-CN" w:bidi="ar-SA"/>
        </w:rPr>
        <w:t>：</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pPr>
      <w:r>
        <w:drawing>
          <wp:inline distT="0" distB="0" distL="114300" distR="114300">
            <wp:extent cx="2771775" cy="1808480"/>
            <wp:effectExtent l="0" t="0" r="190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7"/>
                    <a:stretch>
                      <a:fillRect/>
                    </a:stretch>
                  </pic:blipFill>
                  <pic:spPr>
                    <a:xfrm>
                      <a:off x="0" y="0"/>
                      <a:ext cx="2771775" cy="180848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图2-1</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首先容易想到的就是，这不就是几个.h和.cpp文件嘛，既然目的是静态库，那我先用g++ -c编译成指定的.o文件但不链接，然后在使用Linux自带的ar命令不就行了嘛。[4]的确，最底层的做法确实是这样的，但是显然直接这样干是行不通的，因为还有其他的流程内容，例如写snippet测试，使用CI自动化打包等，因此需要一个工具来统筹这些内容。</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C++的工程当中，尤其是在Linux下，CMake就是一个非常好的工具了。它提供了丰富的语法配置（windows下使用VS全家桶比较好，当然CMake也是可以的），包括但不限于构建可执行文件，构建静态库、动态库等。[5]做好CMake配置以后，会自动生成Makefile文件，那就很显而易见了，使用make相关命令就能达到预期的效果了。关于这部分提到的工具的具体如何使用见第三部分知识技能学习情况。</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有了思路以后，查找相关文档，编写了如下的CMakeLists.txt：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cmake_minimum_required (VERSION 3.12)</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8F8F8"/>
        </w:rPr>
        <w:t>set</w:t>
      </w:r>
      <w:r>
        <w:rPr>
          <w:rFonts w:hint="default" w:ascii="MonoLisa-Regular" w:hAnsi="MonoLisa-Regular" w:eastAsia="Consolas" w:cs="MonoLisa-Regular"/>
          <w:i w:val="0"/>
          <w:caps w:val="0"/>
          <w:color w:val="5C5C5C"/>
          <w:spacing w:val="0"/>
          <w:sz w:val="18"/>
          <w:szCs w:val="18"/>
          <w:shd w:val="clear" w:fill="F8F8F8"/>
        </w:rPr>
        <w:t> (CMAKE_CXX_STANDARD 11)</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set</w:t>
      </w:r>
      <w:r>
        <w:rPr>
          <w:rFonts w:hint="default" w:ascii="MonoLisa-Regular" w:hAnsi="MonoLisa-Regular" w:eastAsia="Consolas" w:cs="MonoLisa-Regular"/>
          <w:i w:val="0"/>
          <w:caps w:val="0"/>
          <w:color w:val="5C5C5C"/>
          <w:spacing w:val="0"/>
          <w:sz w:val="18"/>
          <w:szCs w:val="18"/>
          <w:shd w:val="clear" w:fill="FFFFFF"/>
        </w:rPr>
        <w:t> (CMAKE_CXX_STANDARD_REQUIRED </w:t>
      </w:r>
      <w:r>
        <w:rPr>
          <w:rFonts w:hint="default" w:ascii="MonoLisa-Regular" w:hAnsi="MonoLisa-Regular" w:eastAsia="Consolas" w:cs="MonoLisa-Regular"/>
          <w:i w:val="0"/>
          <w:caps w:val="0"/>
          <w:color w:val="0184BB"/>
          <w:spacing w:val="0"/>
          <w:sz w:val="18"/>
          <w:szCs w:val="18"/>
          <w:shd w:val="clear" w:fill="FFFFFF"/>
        </w:rPr>
        <w:t>true</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FFFFF"/>
        </w:rPr>
        <w:t>if</w:t>
      </w:r>
      <w:r>
        <w:rPr>
          <w:rFonts w:hint="default" w:ascii="MonoLisa-Regular" w:hAnsi="MonoLisa-Regular" w:eastAsia="Consolas" w:cs="MonoLisa-Regular"/>
          <w:i w:val="0"/>
          <w:caps w:val="0"/>
          <w:color w:val="5C5C5C"/>
          <w:spacing w:val="0"/>
          <w:sz w:val="18"/>
          <w:szCs w:val="18"/>
          <w:shd w:val="clear" w:fill="FFFFFF"/>
        </w:rPr>
        <w:t> (NOT DEFINED PACKAGE_VERSION)</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message (</w:t>
      </w:r>
      <w:r>
        <w:rPr>
          <w:rFonts w:hint="default" w:ascii="MonoLisa-Regular" w:hAnsi="MonoLisa-Regular" w:eastAsia="Consolas" w:cs="MonoLisa-Regular"/>
          <w:i w:val="0"/>
          <w:caps w:val="0"/>
          <w:color w:val="50A14F"/>
          <w:spacing w:val="0"/>
          <w:sz w:val="18"/>
          <w:szCs w:val="18"/>
          <w:shd w:val="clear" w:fill="F8F8F8"/>
        </w:rPr>
        <w:t>"-- [LarkTestKit] WARNING: Package version is not defined, set as 0.0.0"</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C18401"/>
          <w:spacing w:val="0"/>
          <w:sz w:val="18"/>
          <w:szCs w:val="18"/>
          <w:shd w:val="clear" w:fill="FFFFFF"/>
        </w:rPr>
        <w:t>set</w:t>
      </w:r>
      <w:r>
        <w:rPr>
          <w:rFonts w:hint="default" w:ascii="MonoLisa-Regular" w:hAnsi="MonoLisa-Regular" w:eastAsia="Consolas" w:cs="MonoLisa-Regular"/>
          <w:i w:val="0"/>
          <w:caps w:val="0"/>
          <w:color w:val="5C5C5C"/>
          <w:spacing w:val="0"/>
          <w:sz w:val="18"/>
          <w:szCs w:val="18"/>
          <w:shd w:val="clear" w:fill="FFFFFF"/>
        </w:rPr>
        <w:t> (PACKAGE_VERSION </w:t>
      </w:r>
      <w:r>
        <w:rPr>
          <w:rFonts w:hint="default" w:ascii="MonoLisa-Regular" w:hAnsi="MonoLisa-Regular" w:eastAsia="Consolas" w:cs="MonoLisa-Regular"/>
          <w:i w:val="0"/>
          <w:caps w:val="0"/>
          <w:color w:val="50A14F"/>
          <w:spacing w:val="0"/>
          <w:sz w:val="18"/>
          <w:szCs w:val="18"/>
          <w:shd w:val="clear" w:fill="FFFFFF"/>
        </w:rPr>
        <w:t>"0.0.0"</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endif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project (</w:t>
      </w:r>
      <w:r>
        <w:rPr>
          <w:rFonts w:hint="default" w:ascii="MonoLisa-Regular" w:hAnsi="MonoLisa-Regular" w:eastAsia="Consolas" w:cs="MonoLisa-Regular"/>
          <w:i w:val="0"/>
          <w:caps w:val="0"/>
          <w:color w:val="50A14F"/>
          <w:spacing w:val="0"/>
          <w:sz w:val="18"/>
          <w:szCs w:val="18"/>
          <w:shd w:val="clear" w:fill="F8F8F8"/>
        </w:rPr>
        <w:t>"LarkTestKit"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VERSION </w:t>
      </w:r>
      <w:r>
        <w:rPr>
          <w:rFonts w:hint="default" w:ascii="MonoLisa-Regular" w:hAnsi="MonoLisa-Regular" w:eastAsia="Consolas" w:cs="MonoLisa-Regular"/>
          <w:i w:val="0"/>
          <w:caps w:val="0"/>
          <w:color w:val="986801"/>
          <w:spacing w:val="0"/>
          <w:sz w:val="18"/>
          <w:szCs w:val="18"/>
          <w:shd w:val="clear" w:fill="FFFFFF"/>
        </w:rPr>
        <w:t>${PACKAGE_VERSION}</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DESCRIPTION </w:t>
      </w:r>
      <w:r>
        <w:rPr>
          <w:rFonts w:hint="default" w:ascii="MonoLisa-Regular" w:hAnsi="MonoLisa-Regular" w:eastAsia="Consolas" w:cs="MonoLisa-Regular"/>
          <w:i w:val="0"/>
          <w:caps w:val="0"/>
          <w:color w:val="50A14F"/>
          <w:spacing w:val="0"/>
          <w:sz w:val="18"/>
          <w:szCs w:val="18"/>
          <w:shd w:val="clear" w:fill="F8F8F8"/>
        </w:rPr>
        <w:t>"合迅智灵 LarkStudio5 自动化测试框架"</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FFFFF"/>
        </w:rPr>
        <w:t># import conan libs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message (</w:t>
      </w:r>
      <w:r>
        <w:rPr>
          <w:rFonts w:hint="default" w:ascii="MonoLisa-Regular" w:hAnsi="MonoLisa-Regular" w:eastAsia="Consolas" w:cs="MonoLisa-Regular"/>
          <w:i w:val="0"/>
          <w:caps w:val="0"/>
          <w:color w:val="50A14F"/>
          <w:spacing w:val="0"/>
          <w:sz w:val="18"/>
          <w:szCs w:val="18"/>
          <w:shd w:val="clear" w:fill="F8F8F8"/>
        </w:rPr>
        <w:t>"-- [LarkTestKit] Start Configuring Conan ... "</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include (</w:t>
      </w:r>
      <w:r>
        <w:rPr>
          <w:rFonts w:hint="default" w:ascii="MonoLisa-Regular" w:hAnsi="MonoLisa-Regular" w:eastAsia="Consolas" w:cs="MonoLisa-Regular"/>
          <w:i w:val="0"/>
          <w:caps w:val="0"/>
          <w:color w:val="986801"/>
          <w:spacing w:val="0"/>
          <w:sz w:val="18"/>
          <w:szCs w:val="18"/>
          <w:shd w:val="clear" w:fill="FFFFFF"/>
        </w:rPr>
        <w:t>${PROJECT_BINARY_DIR}</w:t>
      </w:r>
      <w:r>
        <w:rPr>
          <w:rFonts w:hint="default" w:ascii="MonoLisa-Regular" w:hAnsi="MonoLisa-Regular" w:eastAsia="Consolas" w:cs="MonoLisa-Regular"/>
          <w:i w:val="0"/>
          <w:caps w:val="0"/>
          <w:color w:val="5C5C5C"/>
          <w:spacing w:val="0"/>
          <w:sz w:val="18"/>
          <w:szCs w:val="18"/>
          <w:shd w:val="clear" w:fill="FFFFFF"/>
        </w:rPr>
        <w:t>/conanbuildinfo.cmake)</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conan_basic_setup (NO_OUTPUT_DIRS)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message (</w:t>
      </w:r>
      <w:r>
        <w:rPr>
          <w:rFonts w:hint="default" w:ascii="MonoLisa-Regular" w:hAnsi="MonoLisa-Regular" w:eastAsia="Consolas" w:cs="MonoLisa-Regular"/>
          <w:i w:val="0"/>
          <w:caps w:val="0"/>
          <w:color w:val="50A14F"/>
          <w:spacing w:val="0"/>
          <w:sz w:val="18"/>
          <w:szCs w:val="18"/>
          <w:shd w:val="clear" w:fill="FFFFFF"/>
        </w:rPr>
        <w:t>"-- [LarkTestKit] Done configuring Conan."</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set</w:t>
      </w:r>
      <w:r>
        <w:rPr>
          <w:rFonts w:hint="default" w:ascii="MonoLisa-Regular" w:hAnsi="MonoLisa-Regular" w:eastAsia="Consolas" w:cs="MonoLisa-Regular"/>
          <w:i w:val="0"/>
          <w:caps w:val="0"/>
          <w:color w:val="5C5C5C"/>
          <w:spacing w:val="0"/>
          <w:sz w:val="18"/>
          <w:szCs w:val="18"/>
          <w:shd w:val="clear" w:fill="FFFFFF"/>
        </w:rPr>
        <w:t> (CMAKE_C_COMPILER </w:t>
      </w:r>
      <w:r>
        <w:rPr>
          <w:rFonts w:hint="default" w:ascii="MonoLisa-Regular" w:hAnsi="MonoLisa-Regular" w:eastAsia="Consolas" w:cs="MonoLisa-Regular"/>
          <w:i w:val="0"/>
          <w:caps w:val="0"/>
          <w:color w:val="50A14F"/>
          <w:spacing w:val="0"/>
          <w:sz w:val="18"/>
          <w:szCs w:val="18"/>
          <w:shd w:val="clear" w:fill="FFFFFF"/>
        </w:rPr>
        <w:t>"gcc"</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8F8F8"/>
        </w:rPr>
        <w:t>set</w:t>
      </w:r>
      <w:r>
        <w:rPr>
          <w:rFonts w:hint="default" w:ascii="MonoLisa-Regular" w:hAnsi="MonoLisa-Regular" w:eastAsia="Consolas" w:cs="MonoLisa-Regular"/>
          <w:i w:val="0"/>
          <w:caps w:val="0"/>
          <w:color w:val="5C5C5C"/>
          <w:spacing w:val="0"/>
          <w:sz w:val="18"/>
          <w:szCs w:val="18"/>
          <w:shd w:val="clear" w:fill="F8F8F8"/>
        </w:rPr>
        <w:t> (CMAKE_CXX_COMPILER </w:t>
      </w:r>
      <w:r>
        <w:rPr>
          <w:rFonts w:hint="default" w:ascii="MonoLisa-Regular" w:hAnsi="MonoLisa-Regular" w:eastAsia="Consolas" w:cs="MonoLisa-Regular"/>
          <w:i w:val="0"/>
          <w:caps w:val="0"/>
          <w:color w:val="50A14F"/>
          <w:spacing w:val="0"/>
          <w:sz w:val="18"/>
          <w:szCs w:val="18"/>
          <w:shd w:val="clear" w:fill="F8F8F8"/>
        </w:rPr>
        <w:t>"g++"</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message (</w:t>
      </w:r>
      <w:r>
        <w:rPr>
          <w:rFonts w:hint="default" w:ascii="MonoLisa-Regular" w:hAnsi="MonoLisa-Regular" w:eastAsia="Consolas" w:cs="MonoLisa-Regular"/>
          <w:i w:val="0"/>
          <w:caps w:val="0"/>
          <w:color w:val="50A14F"/>
          <w:spacing w:val="0"/>
          <w:sz w:val="18"/>
          <w:szCs w:val="18"/>
          <w:shd w:val="clear" w:fill="FFFFFF"/>
        </w:rPr>
        <w:t>"-- [LarkTestKit] Using C Compiler: </w:t>
      </w:r>
      <w:r>
        <w:rPr>
          <w:rFonts w:hint="default" w:ascii="MonoLisa-Regular" w:hAnsi="MonoLisa-Regular" w:eastAsia="Consolas" w:cs="MonoLisa-Regular"/>
          <w:i w:val="0"/>
          <w:caps w:val="0"/>
          <w:color w:val="986801"/>
          <w:spacing w:val="0"/>
          <w:sz w:val="18"/>
          <w:szCs w:val="18"/>
          <w:shd w:val="clear" w:fill="FFFFFF"/>
        </w:rPr>
        <w:t>${CMAKE_C_COMPILER}</w:t>
      </w:r>
      <w:r>
        <w:rPr>
          <w:rFonts w:hint="default" w:ascii="MonoLisa-Regular" w:hAnsi="MonoLisa-Regular" w:eastAsia="Consolas" w:cs="MonoLisa-Regular"/>
          <w:i w:val="0"/>
          <w:caps w:val="0"/>
          <w:color w:val="50A14F"/>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${CMAKE_C_COMPILER_VERSION}</w:t>
      </w:r>
      <w:r>
        <w:rPr>
          <w:rFonts w:hint="default" w:ascii="MonoLisa-Regular" w:hAnsi="MonoLisa-Regular" w:eastAsia="Consolas" w:cs="MonoLisa-Regular"/>
          <w:i w:val="0"/>
          <w:caps w:val="0"/>
          <w:color w:val="50A14F"/>
          <w:spacing w:val="0"/>
          <w:sz w:val="18"/>
          <w:szCs w:val="18"/>
          <w:shd w:val="clear" w:fill="FFFFFF"/>
        </w:rPr>
        <w:t>)"</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message (</w:t>
      </w:r>
      <w:r>
        <w:rPr>
          <w:rFonts w:hint="default" w:ascii="MonoLisa-Regular" w:hAnsi="MonoLisa-Regular" w:eastAsia="Consolas" w:cs="MonoLisa-Regular"/>
          <w:i w:val="0"/>
          <w:caps w:val="0"/>
          <w:color w:val="50A14F"/>
          <w:spacing w:val="0"/>
          <w:sz w:val="18"/>
          <w:szCs w:val="18"/>
          <w:shd w:val="clear" w:fill="F8F8F8"/>
        </w:rPr>
        <w:t>"-- [LarkTestKit] Using C++ Compiler: </w:t>
      </w:r>
      <w:r>
        <w:rPr>
          <w:rFonts w:hint="default" w:ascii="MonoLisa-Regular" w:hAnsi="MonoLisa-Regular" w:eastAsia="Consolas" w:cs="MonoLisa-Regular"/>
          <w:i w:val="0"/>
          <w:caps w:val="0"/>
          <w:color w:val="986801"/>
          <w:spacing w:val="0"/>
          <w:sz w:val="18"/>
          <w:szCs w:val="18"/>
          <w:shd w:val="clear" w:fill="F8F8F8"/>
        </w:rPr>
        <w:t>${CMAKE_CXX_COMPILER}</w:t>
      </w:r>
      <w:r>
        <w:rPr>
          <w:rFonts w:hint="default" w:ascii="MonoLisa-Regular" w:hAnsi="MonoLisa-Regular" w:eastAsia="Consolas" w:cs="MonoLisa-Regular"/>
          <w:i w:val="0"/>
          <w:caps w:val="0"/>
          <w:color w:val="50A14F"/>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${CMAKE_CXX_COMPILER_VERSION}</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8F8F8"/>
        </w:rPr>
        <w:t>set</w:t>
      </w:r>
      <w:r>
        <w:rPr>
          <w:rFonts w:hint="default" w:ascii="MonoLisa-Regular" w:hAnsi="MonoLisa-Regular" w:eastAsia="Consolas" w:cs="MonoLisa-Regular"/>
          <w:i w:val="0"/>
          <w:caps w:val="0"/>
          <w:color w:val="5C5C5C"/>
          <w:spacing w:val="0"/>
          <w:sz w:val="18"/>
          <w:szCs w:val="18"/>
          <w:shd w:val="clear" w:fill="F8F8F8"/>
        </w:rPr>
        <w:t>(SOURCES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src/larktestcore.cpp</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src/lassert.cpp</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src/luitest.cpp</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8F8F8"/>
        </w:rPr>
        <w:t># import header files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include_directories (src)</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FFFFF"/>
        </w:rPr>
        <w:t># build src into STATIC lib</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add_library (larktestkit STATIC </w:t>
      </w:r>
      <w:r>
        <w:rPr>
          <w:rFonts w:hint="default" w:ascii="MonoLisa-Regular" w:hAnsi="MonoLisa-Regular" w:eastAsia="Consolas" w:cs="MonoLisa-Regular"/>
          <w:i w:val="0"/>
          <w:caps w:val="0"/>
          <w:color w:val="986801"/>
          <w:spacing w:val="0"/>
          <w:sz w:val="18"/>
          <w:szCs w:val="18"/>
          <w:shd w:val="clear" w:fill="F8F8F8"/>
        </w:rPr>
        <w:t>${SOURCES}</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set_target_properties (larktestkit PROPERTIES ARCHIVE_OUTPUT_DIRECTORY </w:t>
      </w:r>
      <w:r>
        <w:rPr>
          <w:rFonts w:hint="default" w:ascii="MonoLisa-Regular" w:hAnsi="MonoLisa-Regular" w:eastAsia="Consolas" w:cs="MonoLisa-Regular"/>
          <w:i w:val="0"/>
          <w:caps w:val="0"/>
          <w:color w:val="986801"/>
          <w:spacing w:val="0"/>
          <w:sz w:val="18"/>
          <w:szCs w:val="18"/>
          <w:shd w:val="clear" w:fill="FFFFFF"/>
        </w:rPr>
        <w:t>${CMAKE_BINARY_DIR}</w:t>
      </w:r>
      <w:r>
        <w:rPr>
          <w:rFonts w:hint="default" w:ascii="MonoLisa-Regular" w:hAnsi="MonoLisa-Regular" w:eastAsia="Consolas" w:cs="MonoLisa-Regular"/>
          <w:i w:val="0"/>
          <w:caps w:val="0"/>
          <w:color w:val="5C5C5C"/>
          <w:spacing w:val="0"/>
          <w:sz w:val="18"/>
          <w:szCs w:val="18"/>
          <w:shd w:val="clear" w:fill="FFFFFF"/>
        </w:rPr>
        <w:t>/lib)</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FFFFF"/>
        </w:rPr>
        <w:t># build snippet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add_subdirectory (snippet)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8F8F8"/>
        </w:rPr>
        <w:t># make install</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set</w:t>
      </w:r>
      <w:r>
        <w:rPr>
          <w:rFonts w:hint="default" w:ascii="MonoLisa-Regular" w:hAnsi="MonoLisa-Regular" w:eastAsia="Consolas" w:cs="MonoLisa-Regular"/>
          <w:i w:val="0"/>
          <w:caps w:val="0"/>
          <w:color w:val="5C5C5C"/>
          <w:spacing w:val="0"/>
          <w:sz w:val="18"/>
          <w:szCs w:val="18"/>
          <w:shd w:val="clear" w:fill="FFFFFF"/>
        </w:rPr>
        <w:t> (CMAKE_INSTALL_PREFIX </w:t>
      </w:r>
      <w:r>
        <w:rPr>
          <w:rFonts w:hint="default" w:ascii="MonoLisa-Regular" w:hAnsi="MonoLisa-Regular" w:eastAsia="Consolas" w:cs="MonoLisa-Regular"/>
          <w:i w:val="0"/>
          <w:caps w:val="0"/>
          <w:color w:val="50A14F"/>
          <w:spacing w:val="0"/>
          <w:sz w:val="18"/>
          <w:szCs w:val="18"/>
          <w:shd w:val="clear" w:fill="FFFFFF"/>
        </w:rPr>
        <w:t>"</w:t>
      </w:r>
      <w:r>
        <w:rPr>
          <w:rFonts w:hint="default" w:ascii="MonoLisa-Regular" w:hAnsi="MonoLisa-Regular" w:eastAsia="Consolas" w:cs="MonoLisa-Regular"/>
          <w:i w:val="0"/>
          <w:caps w:val="0"/>
          <w:color w:val="986801"/>
          <w:spacing w:val="0"/>
          <w:sz w:val="18"/>
          <w:szCs w:val="18"/>
          <w:shd w:val="clear" w:fill="FFFFFF"/>
        </w:rPr>
        <w:t>${PROJECT_BINARY_DIR}</w:t>
      </w:r>
      <w:r>
        <w:rPr>
          <w:rFonts w:hint="default" w:ascii="MonoLisa-Regular" w:hAnsi="MonoLisa-Regular" w:eastAsia="Consolas" w:cs="MonoLisa-Regular"/>
          <w:i w:val="0"/>
          <w:caps w:val="0"/>
          <w:color w:val="50A14F"/>
          <w:spacing w:val="0"/>
          <w:sz w:val="18"/>
          <w:szCs w:val="18"/>
          <w:shd w:val="clear" w:fill="FFFFFF"/>
        </w:rPr>
        <w:t>/install"</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8F8F8"/>
        </w:rPr>
        <w:t>set</w:t>
      </w:r>
      <w:r>
        <w:rPr>
          <w:rFonts w:hint="default" w:ascii="MonoLisa-Regular" w:hAnsi="MonoLisa-Regular" w:eastAsia="Consolas" w:cs="MonoLisa-Regular"/>
          <w:i w:val="0"/>
          <w:caps w:val="0"/>
          <w:color w:val="5C5C5C"/>
          <w:spacing w:val="0"/>
          <w:sz w:val="18"/>
          <w:szCs w:val="18"/>
          <w:shd w:val="clear" w:fill="F8F8F8"/>
        </w:rPr>
        <w:t> (CMAKE_INSTALL_LIBDIR </w:t>
      </w:r>
      <w:r>
        <w:rPr>
          <w:rFonts w:hint="default" w:ascii="MonoLisa-Regular" w:hAnsi="MonoLisa-Regular" w:eastAsia="Consolas" w:cs="MonoLisa-Regular"/>
          <w:i w:val="0"/>
          <w:caps w:val="0"/>
          <w:color w:val="50A14F"/>
          <w:spacing w:val="0"/>
          <w:sz w:val="18"/>
          <w:szCs w:val="18"/>
          <w:shd w:val="clear" w:fill="F8F8F8"/>
        </w:rPr>
        <w:t>"lib"</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set</w:t>
      </w:r>
      <w:r>
        <w:rPr>
          <w:rFonts w:hint="default" w:ascii="MonoLisa-Regular" w:hAnsi="MonoLisa-Regular" w:eastAsia="Consolas" w:cs="MonoLisa-Regular"/>
          <w:i w:val="0"/>
          <w:caps w:val="0"/>
          <w:color w:val="5C5C5C"/>
          <w:spacing w:val="0"/>
          <w:sz w:val="18"/>
          <w:szCs w:val="18"/>
          <w:shd w:val="clear" w:fill="FFFFFF"/>
        </w:rPr>
        <w:t> (CMAKE_INSTALL_INCLUDEDIR </w:t>
      </w:r>
      <w:r>
        <w:rPr>
          <w:rFonts w:hint="default" w:ascii="MonoLisa-Regular" w:hAnsi="MonoLisa-Regular" w:eastAsia="Consolas" w:cs="MonoLisa-Regular"/>
          <w:i w:val="0"/>
          <w:caps w:val="0"/>
          <w:color w:val="50A14F"/>
          <w:spacing w:val="0"/>
          <w:sz w:val="18"/>
          <w:szCs w:val="18"/>
          <w:shd w:val="clear" w:fill="FFFFFF"/>
        </w:rPr>
        <w:t>"include"</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FFFFF"/>
        </w:rPr>
        <w:t># larktestkit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install (TARGETS larktestkit ARCHIVE DESTINATION </w:t>
      </w:r>
      <w:r>
        <w:rPr>
          <w:rFonts w:hint="default" w:ascii="MonoLisa-Regular" w:hAnsi="MonoLisa-Regular" w:eastAsia="Consolas" w:cs="MonoLisa-Regular"/>
          <w:i w:val="0"/>
          <w:caps w:val="0"/>
          <w:color w:val="986801"/>
          <w:spacing w:val="0"/>
          <w:sz w:val="18"/>
          <w:szCs w:val="18"/>
          <w:shd w:val="clear" w:fill="F8F8F8"/>
        </w:rPr>
        <w:t>${CMAKE_INSTALL_LIBDIR}</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8F8F8"/>
        </w:rPr>
        <w:t># headers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install (DIRECTORY </w:t>
      </w:r>
      <w:r>
        <w:rPr>
          <w:rFonts w:hint="default" w:ascii="MonoLisa-Regular" w:hAnsi="MonoLisa-Regular" w:eastAsia="Consolas" w:cs="MonoLisa-Regular"/>
          <w:i w:val="0"/>
          <w:caps w:val="0"/>
          <w:color w:val="986801"/>
          <w:spacing w:val="0"/>
          <w:sz w:val="18"/>
          <w:szCs w:val="18"/>
          <w:shd w:val="clear" w:fill="FFFFFF"/>
        </w:rPr>
        <w:t>${CMAKE_SOURCE_DIR}</w:t>
      </w:r>
      <w:r>
        <w:rPr>
          <w:rFonts w:hint="default" w:ascii="MonoLisa-Regular" w:hAnsi="MonoLisa-Regular" w:eastAsia="Consolas" w:cs="MonoLisa-Regular"/>
          <w:i w:val="0"/>
          <w:caps w:val="0"/>
          <w:color w:val="5C5C5C"/>
          <w:spacing w:val="0"/>
          <w:sz w:val="18"/>
          <w:szCs w:val="18"/>
          <w:shd w:val="clear" w:fill="FFFFFF"/>
        </w:rPr>
        <w:t>/src/ DESTINATION </w:t>
      </w:r>
      <w:r>
        <w:rPr>
          <w:rFonts w:hint="default" w:ascii="MonoLisa-Regular" w:hAnsi="MonoLisa-Regular" w:eastAsia="Consolas" w:cs="MonoLisa-Regular"/>
          <w:i w:val="0"/>
          <w:caps w:val="0"/>
          <w:color w:val="986801"/>
          <w:spacing w:val="0"/>
          <w:sz w:val="18"/>
          <w:szCs w:val="18"/>
          <w:shd w:val="clear" w:fill="FFFFFF"/>
        </w:rPr>
        <w:t>${CMAKE_INSTALL_INCLUDEDIR}</w:t>
      </w:r>
      <w:r>
        <w:rPr>
          <w:rFonts w:hint="default" w:ascii="MonoLisa-Regular" w:hAnsi="MonoLisa-Regular" w:eastAsia="Consolas" w:cs="MonoLisa-Regular"/>
          <w:i w:val="0"/>
          <w:caps w:val="0"/>
          <w:color w:val="5C5C5C"/>
          <w:spacing w:val="0"/>
          <w:sz w:val="18"/>
          <w:szCs w:val="18"/>
          <w:shd w:val="clear" w:fill="FFFFFF"/>
        </w:rPr>
        <w:t> FILES_MATCHING PATTERN </w:t>
      </w:r>
      <w:r>
        <w:rPr>
          <w:rFonts w:hint="default" w:ascii="MonoLisa-Regular" w:hAnsi="MonoLisa-Regular" w:eastAsia="Consolas" w:cs="MonoLisa-Regular"/>
          <w:i w:val="0"/>
          <w:caps w:val="0"/>
          <w:color w:val="50A14F"/>
          <w:spacing w:val="0"/>
          <w:sz w:val="18"/>
          <w:szCs w:val="18"/>
          <w:shd w:val="clear" w:fill="FFFFFF"/>
        </w:rPr>
        <w:t>"*.h"</w:t>
      </w:r>
      <w:r>
        <w:rPr>
          <w:rFonts w:hint="default" w:ascii="MonoLisa-Regular" w:hAnsi="MonoLisa-Regular" w:eastAsia="Consolas" w:cs="MonoLisa-Regular"/>
          <w:i w:val="0"/>
          <w:caps w:val="0"/>
          <w:color w:val="5C5C5C"/>
          <w:spacing w:val="0"/>
          <w:sz w:val="18"/>
          <w:szCs w:val="18"/>
          <w:shd w:val="clear" w:fill="FFFFFF"/>
        </w:rPr>
        <w:t>)</w:t>
      </w:r>
    </w:p>
    <w:p>
      <w:pPr>
        <w:keepNext w:val="0"/>
        <w:keepLines w:val="0"/>
        <w:pageBreakBefore w:val="0"/>
        <w:widowControl/>
        <w:kinsoku/>
        <w:wordWrap/>
        <w:overflowPunct/>
        <w:topLinePunct w:val="0"/>
        <w:autoSpaceDE/>
        <w:autoSpaceDN/>
        <w:bidi w:val="0"/>
        <w:adjustRightInd/>
        <w:snapToGrid/>
        <w:spacing w:after="160" w:line="20" w:lineRule="atLeast"/>
        <w:ind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同时为了跑自己写的snippet测试代码，同步编写了snippet/CMakeLists.txt：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8F8F8"/>
        </w:rPr>
        <w:t># Get a list of directories with a CMakeLists.txt inside</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file (GLOB ITEMS RELATIVE </w:t>
      </w:r>
      <w:r>
        <w:rPr>
          <w:rFonts w:hint="default" w:ascii="MonoLisa-Regular" w:hAnsi="MonoLisa-Regular" w:eastAsia="Consolas" w:cs="MonoLisa-Regular"/>
          <w:i w:val="0"/>
          <w:caps w:val="0"/>
          <w:color w:val="986801"/>
          <w:spacing w:val="0"/>
          <w:sz w:val="18"/>
          <w:szCs w:val="18"/>
          <w:shd w:val="clear" w:fill="F8F8F8"/>
        </w:rPr>
        <w:t>${CMAKE_CURRENT_LIST_DIR}</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${CMAKE_CURRENT_LIST_DIR}</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set</w:t>
      </w:r>
      <w:r>
        <w:rPr>
          <w:rFonts w:hint="default" w:ascii="MonoLisa-Regular" w:hAnsi="MonoLisa-Regular" w:eastAsia="Consolas" w:cs="MonoLisa-Regular"/>
          <w:i w:val="0"/>
          <w:caps w:val="0"/>
          <w:color w:val="5C5C5C"/>
          <w:spacing w:val="0"/>
          <w:sz w:val="18"/>
          <w:szCs w:val="18"/>
          <w:shd w:val="clear" w:fill="FFFFFF"/>
        </w:rPr>
        <w:t> (SUB_DIRS </w:t>
      </w:r>
      <w:r>
        <w:rPr>
          <w:rFonts w:hint="default" w:ascii="MonoLisa-Regular" w:hAnsi="MonoLisa-Regular" w:eastAsia="Consolas" w:cs="MonoLisa-Regular"/>
          <w:i w:val="0"/>
          <w:caps w:val="0"/>
          <w:color w:val="50A14F"/>
          <w:spacing w:val="0"/>
          <w:sz w:val="18"/>
          <w:szCs w:val="18"/>
          <w:shd w:val="clear" w:fill="FFFFFF"/>
        </w:rPr>
        <w:t>""</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foreach (ITEM </w:t>
      </w:r>
      <w:r>
        <w:rPr>
          <w:rFonts w:hint="default" w:ascii="MonoLisa-Regular" w:hAnsi="MonoLisa-Regular" w:eastAsia="Consolas" w:cs="MonoLisa-Regular"/>
          <w:i w:val="0"/>
          <w:caps w:val="0"/>
          <w:color w:val="986801"/>
          <w:spacing w:val="0"/>
          <w:sz w:val="18"/>
          <w:szCs w:val="18"/>
          <w:shd w:val="clear" w:fill="F8F8F8"/>
        </w:rPr>
        <w:t>${ITEMS}</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if</w:t>
      </w:r>
      <w:r>
        <w:rPr>
          <w:rFonts w:hint="default" w:ascii="MonoLisa-Regular" w:hAnsi="MonoLisa-Regular" w:eastAsia="Consolas" w:cs="MonoLisa-Regular"/>
          <w:i w:val="0"/>
          <w:caps w:val="0"/>
          <w:color w:val="5C5C5C"/>
          <w:spacing w:val="0"/>
          <w:sz w:val="18"/>
          <w:szCs w:val="18"/>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IS_DIRECTORY </w:t>
      </w:r>
      <w:r>
        <w:rPr>
          <w:rFonts w:hint="default" w:ascii="MonoLisa-Regular" w:hAnsi="MonoLisa-Regular" w:eastAsia="Consolas" w:cs="MonoLisa-Regular"/>
          <w:i w:val="0"/>
          <w:caps w:val="0"/>
          <w:color w:val="986801"/>
          <w:spacing w:val="0"/>
          <w:sz w:val="18"/>
          <w:szCs w:val="18"/>
          <w:shd w:val="clear" w:fill="F8F8F8"/>
        </w:rPr>
        <w:t>${CMAKE_CURRENT_LIST_DIR}</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986801"/>
          <w:spacing w:val="0"/>
          <w:sz w:val="18"/>
          <w:szCs w:val="18"/>
          <w:shd w:val="clear" w:fill="F8F8F8"/>
        </w:rPr>
        <w:t>${ITEM}</w:t>
      </w: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AND EXISTS </w:t>
      </w:r>
      <w:r>
        <w:rPr>
          <w:rFonts w:hint="default" w:ascii="MonoLisa-Regular" w:hAnsi="MonoLisa-Regular" w:eastAsia="Consolas" w:cs="MonoLisa-Regular"/>
          <w:i w:val="0"/>
          <w:caps w:val="0"/>
          <w:color w:val="986801"/>
          <w:spacing w:val="0"/>
          <w:sz w:val="18"/>
          <w:szCs w:val="18"/>
          <w:shd w:val="clear" w:fill="FFFFFF"/>
        </w:rPr>
        <w:t>${CMAKE_CURRENT_LIST_DIR}</w:t>
      </w:r>
      <w:r>
        <w:rPr>
          <w:rFonts w:hint="default" w:ascii="MonoLisa-Regular" w:hAnsi="MonoLisa-Regular" w:eastAsia="Consolas" w:cs="MonoLisa-Regular"/>
          <w:i w:val="0"/>
          <w:caps w:val="0"/>
          <w:color w:val="5C5C5C"/>
          <w:spacing w:val="0"/>
          <w:sz w:val="18"/>
          <w:szCs w:val="18"/>
          <w:shd w:val="clear" w:fill="FFFFFF"/>
        </w:rPr>
        <w:t>/</w:t>
      </w:r>
      <w:r>
        <w:rPr>
          <w:rFonts w:hint="default" w:ascii="MonoLisa-Regular" w:hAnsi="MonoLisa-Regular" w:eastAsia="Consolas" w:cs="MonoLisa-Regular"/>
          <w:i w:val="0"/>
          <w:caps w:val="0"/>
          <w:color w:val="986801"/>
          <w:spacing w:val="0"/>
          <w:sz w:val="18"/>
          <w:szCs w:val="18"/>
          <w:shd w:val="clear" w:fill="FFFFFF"/>
        </w:rPr>
        <w:t>${ITEM}</w:t>
      </w:r>
      <w:r>
        <w:rPr>
          <w:rFonts w:hint="default" w:ascii="MonoLisa-Regular" w:hAnsi="MonoLisa-Regular" w:eastAsia="Consolas" w:cs="MonoLisa-Regular"/>
          <w:i w:val="0"/>
          <w:caps w:val="0"/>
          <w:color w:val="5C5C5C"/>
          <w:spacing w:val="0"/>
          <w:sz w:val="18"/>
          <w:szCs w:val="18"/>
          <w:shd w:val="clear" w:fill="FFFFFF"/>
        </w:rPr>
        <w:t>/CMakeLists.txt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AND EXISTS </w:t>
      </w:r>
      <w:r>
        <w:rPr>
          <w:rFonts w:hint="default" w:ascii="MonoLisa-Regular" w:hAnsi="MonoLisa-Regular" w:eastAsia="Consolas" w:cs="MonoLisa-Regular"/>
          <w:i w:val="0"/>
          <w:caps w:val="0"/>
          <w:color w:val="986801"/>
          <w:spacing w:val="0"/>
          <w:sz w:val="18"/>
          <w:szCs w:val="18"/>
          <w:shd w:val="clear" w:fill="F8F8F8"/>
        </w:rPr>
        <w:t>${CMAKE_CURRENT_LIST_DIR}</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986801"/>
          <w:spacing w:val="0"/>
          <w:sz w:val="18"/>
          <w:szCs w:val="18"/>
          <w:shd w:val="clear" w:fill="F8F8F8"/>
        </w:rPr>
        <w:t>${ITEM}</w:t>
      </w:r>
      <w:r>
        <w:rPr>
          <w:rFonts w:hint="default" w:ascii="MonoLisa-Regular" w:hAnsi="MonoLisa-Regular" w:eastAsia="Consolas" w:cs="MonoLisa-Regular"/>
          <w:i w:val="0"/>
          <w:caps w:val="0"/>
          <w:color w:val="5C5C5C"/>
          <w:spacing w:val="0"/>
          <w:sz w:val="18"/>
          <w:szCs w:val="18"/>
          <w:shd w:val="clear" w:fill="F8F8F8"/>
        </w:rPr>
        <w:t>/.buildme</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list (APPEND SUB_DIRS </w:t>
      </w:r>
      <w:r>
        <w:rPr>
          <w:rFonts w:hint="default" w:ascii="MonoLisa-Regular" w:hAnsi="MonoLisa-Regular" w:eastAsia="Consolas" w:cs="MonoLisa-Regular"/>
          <w:i w:val="0"/>
          <w:caps w:val="0"/>
          <w:color w:val="986801"/>
          <w:spacing w:val="0"/>
          <w:sz w:val="18"/>
          <w:szCs w:val="18"/>
          <w:shd w:val="clear" w:fill="F8F8F8"/>
        </w:rPr>
        <w:t>${ITEM}</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endif()</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endforeach()</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get_property (PROP_GENERATOR_IS_MULTI_CONFIG GLOBAL PROPERTY GENERATOR_IS_MULTI_CONFIG)</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message (</w:t>
      </w:r>
      <w:r>
        <w:rPr>
          <w:rFonts w:hint="default" w:ascii="MonoLisa-Regular" w:hAnsi="MonoLisa-Regular" w:eastAsia="Consolas" w:cs="MonoLisa-Regular"/>
          <w:i w:val="0"/>
          <w:caps w:val="0"/>
          <w:color w:val="50A14F"/>
          <w:spacing w:val="0"/>
          <w:sz w:val="18"/>
          <w:szCs w:val="18"/>
          <w:shd w:val="clear" w:fill="FFFFFF"/>
        </w:rPr>
        <w:t>"-- [LarkTestKit] Multi-config generator flag: </w:t>
      </w:r>
      <w:r>
        <w:rPr>
          <w:rFonts w:hint="default" w:ascii="MonoLisa-Regular" w:hAnsi="MonoLisa-Regular" w:eastAsia="Consolas" w:cs="MonoLisa-Regular"/>
          <w:i w:val="0"/>
          <w:caps w:val="0"/>
          <w:color w:val="986801"/>
          <w:spacing w:val="0"/>
          <w:sz w:val="18"/>
          <w:szCs w:val="18"/>
          <w:shd w:val="clear" w:fill="FFFFFF"/>
        </w:rPr>
        <w:t>${PROP_GENERATOR_IS_MULTI_CONFIG}</w:t>
      </w:r>
      <w:r>
        <w:rPr>
          <w:rFonts w:hint="default" w:ascii="MonoLisa-Regular" w:hAnsi="MonoLisa-Regular" w:eastAsia="Consolas" w:cs="MonoLisa-Regular"/>
          <w:i w:val="0"/>
          <w:caps w:val="0"/>
          <w:color w:val="50A14F"/>
          <w:spacing w:val="0"/>
          <w:sz w:val="18"/>
          <w:szCs w:val="18"/>
          <w:shd w:val="clear" w:fill="FFFFFF"/>
        </w:rPr>
        <w:t>"</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8F8F8"/>
        </w:rPr>
        <w:t># Run add_subdirectory() for each</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foreach (SUB_DIR </w:t>
      </w:r>
      <w:r>
        <w:rPr>
          <w:rFonts w:hint="default" w:ascii="MonoLisa-Regular" w:hAnsi="MonoLisa-Regular" w:eastAsia="Consolas" w:cs="MonoLisa-Regular"/>
          <w:i w:val="0"/>
          <w:caps w:val="0"/>
          <w:color w:val="986801"/>
          <w:spacing w:val="0"/>
          <w:sz w:val="18"/>
          <w:szCs w:val="18"/>
          <w:shd w:val="clear" w:fill="F8F8F8"/>
        </w:rPr>
        <w:t>${SUB_DIRS}</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add_subdirectory (</w:t>
      </w:r>
      <w:r>
        <w:rPr>
          <w:rFonts w:hint="default" w:ascii="MonoLisa-Regular" w:hAnsi="MonoLisa-Regular" w:eastAsia="Consolas" w:cs="MonoLisa-Regular"/>
          <w:i w:val="0"/>
          <w:caps w:val="0"/>
          <w:color w:val="986801"/>
          <w:spacing w:val="0"/>
          <w:sz w:val="18"/>
          <w:szCs w:val="18"/>
          <w:shd w:val="clear" w:fill="FFFFFF"/>
        </w:rPr>
        <w:t>${SUB_DIR}</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file (GENERATE OUTPUT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986801"/>
          <w:spacing w:val="0"/>
          <w:sz w:val="18"/>
          <w:szCs w:val="18"/>
          <w:shd w:val="clear" w:fill="F8F8F8"/>
        </w:rPr>
        <w:t>${CMAKE_CURRENT_BINARY_DIR}</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986801"/>
          <w:spacing w:val="0"/>
          <w:sz w:val="18"/>
          <w:szCs w:val="18"/>
          <w:shd w:val="clear" w:fill="F8F8F8"/>
        </w:rPr>
        <w:t>${SUB_DIR}</w:t>
      </w:r>
      <w:r>
        <w:rPr>
          <w:rFonts w:hint="default" w:ascii="MonoLisa-Regular" w:hAnsi="MonoLisa-Regular" w:eastAsia="Consolas" w:cs="MonoLisa-Regular"/>
          <w:i w:val="0"/>
          <w:caps w:val="0"/>
          <w:color w:val="50A14F"/>
          <w:spacing w:val="0"/>
          <w:sz w:val="18"/>
          <w:szCs w:val="18"/>
          <w:shd w:val="clear" w:fill="F8F8F8"/>
        </w:rPr>
        <w:t>/$&lt;$&lt;BOOL:</w:t>
      </w:r>
      <w:r>
        <w:rPr>
          <w:rFonts w:hint="default" w:ascii="MonoLisa-Regular" w:hAnsi="MonoLisa-Regular" w:eastAsia="Consolas" w:cs="MonoLisa-Regular"/>
          <w:i w:val="0"/>
          <w:caps w:val="0"/>
          <w:color w:val="986801"/>
          <w:spacing w:val="0"/>
          <w:sz w:val="18"/>
          <w:szCs w:val="18"/>
          <w:shd w:val="clear" w:fill="F8F8F8"/>
        </w:rPr>
        <w:t>${PROP_GENERATOR_IS_MULTI_CONFIG}</w:t>
      </w:r>
      <w:r>
        <w:rPr>
          <w:rFonts w:hint="default" w:ascii="MonoLisa-Regular" w:hAnsi="MonoLisa-Regular" w:eastAsia="Consolas" w:cs="MonoLisa-Regular"/>
          <w:i w:val="0"/>
          <w:caps w:val="0"/>
          <w:color w:val="50A14F"/>
          <w:spacing w:val="0"/>
          <w:sz w:val="18"/>
          <w:szCs w:val="18"/>
          <w:shd w:val="clear" w:fill="F8F8F8"/>
        </w:rPr>
        <w:t>&gt;:$&lt;CONFIG&gt;/&gt;lark.config"</w:t>
      </w:r>
      <w:r>
        <w:rPr>
          <w:rFonts w:hint="default" w:ascii="MonoLisa-Regular" w:hAnsi="MonoLisa-Regular" w:eastAsia="Consolas" w:cs="MonoLisa-Regular"/>
          <w:i w:val="0"/>
          <w:caps w:val="0"/>
          <w:color w:val="5C5C5C"/>
          <w:spacing w:val="0"/>
          <w:sz w:val="18"/>
          <w:szCs w:val="18"/>
          <w:shd w:val="clear" w:fill="F8F8F8"/>
        </w:rPr>
        <w:t> CONTENT </w:t>
      </w:r>
      <w:r>
        <w:rPr>
          <w:rFonts w:hint="default" w:ascii="MonoLisa-Regular" w:hAnsi="MonoLisa-Regular" w:eastAsia="Consolas" w:cs="MonoLisa-Regular"/>
          <w:i w:val="0"/>
          <w:caps w:val="0"/>
          <w:color w:val="50A14F"/>
          <w:spacing w:val="0"/>
          <w:sz w:val="18"/>
          <w:szCs w:val="18"/>
          <w:shd w:val="clear" w:fill="F8F8F8"/>
        </w:rPr>
        <w:t>"SdkPath=</w:t>
      </w:r>
      <w:r>
        <w:rPr>
          <w:rFonts w:hint="default" w:ascii="MonoLisa-Regular" w:hAnsi="MonoLisa-Regular" w:eastAsia="Consolas" w:cs="MonoLisa-Regular"/>
          <w:i w:val="0"/>
          <w:caps w:val="0"/>
          <w:color w:val="986801"/>
          <w:spacing w:val="0"/>
          <w:sz w:val="18"/>
          <w:szCs w:val="18"/>
          <w:shd w:val="clear" w:fill="F8F8F8"/>
        </w:rPr>
        <w:t>${PROJECT_BINARY_DIR}</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endforeach()</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unset</w:t>
      </w:r>
      <w:r>
        <w:rPr>
          <w:rFonts w:hint="default" w:ascii="MonoLisa-Regular" w:hAnsi="MonoLisa-Regular" w:eastAsia="Consolas" w:cs="MonoLisa-Regular"/>
          <w:i w:val="0"/>
          <w:caps w:val="0"/>
          <w:color w:val="5C5C5C"/>
          <w:spacing w:val="0"/>
          <w:sz w:val="18"/>
          <w:szCs w:val="18"/>
          <w:shd w:val="clear" w:fill="FFFFFF"/>
        </w:rPr>
        <w:t> (PROP_GENERATOR_IS_MULTI_CONFIG)</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message (</w:t>
      </w:r>
      <w:r>
        <w:rPr>
          <w:rFonts w:hint="default" w:ascii="MonoLisa-Regular" w:hAnsi="MonoLisa-Regular" w:eastAsia="Consolas" w:cs="MonoLisa-Regular"/>
          <w:i w:val="0"/>
          <w:caps w:val="0"/>
          <w:color w:val="50A14F"/>
          <w:spacing w:val="0"/>
          <w:sz w:val="18"/>
          <w:szCs w:val="18"/>
          <w:shd w:val="clear" w:fill="FFFFFF"/>
        </w:rPr>
        <w:t>"-- [LarkTestKit] Done configuring snippets"</w:t>
      </w:r>
      <w:r>
        <w:rPr>
          <w:rFonts w:hint="default" w:ascii="MonoLisa-Regular" w:hAnsi="MonoLisa-Regular" w:eastAsia="Consolas" w:cs="MonoLisa-Regular"/>
          <w:i w:val="0"/>
          <w:caps w:val="0"/>
          <w:color w:val="5C5C5C"/>
          <w:spacing w:val="0"/>
          <w:sz w:val="18"/>
          <w:szCs w:val="18"/>
          <w:shd w:val="clear" w:fill="FFFFFF"/>
        </w:rPr>
        <w:t>)</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br w:type="page"/>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最后得到如下的执行效果，可以看到静态库成功构建，用于测试的可执行文件成功编译，见图2</w:t>
      </w:r>
      <w:r>
        <w:rPr>
          <w:rFonts w:hint="default" w:ascii="Times New Roman" w:hAnsi="Times New Roman" w:eastAsia="宋体" w:cs="Times New Roman"/>
          <w:lang w:val="en-US" w:eastAsia="zh-CN"/>
        </w:rPr>
        <w:t>-2</w:t>
      </w:r>
      <w:r>
        <w:rPr>
          <w:rFonts w:hint="eastAsia" w:ascii="Times New Roman" w:hAnsi="Times New Roman" w:eastAsia="宋体" w:cs="Times New Roman"/>
          <w:lang w:val="en-US" w:eastAsia="zh-CN"/>
        </w:rPr>
        <w:t>：</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jc w:val="center"/>
        <w:textAlignment w:val="auto"/>
        <w:outlineLvl w:val="9"/>
      </w:pPr>
      <w:r>
        <w:drawing>
          <wp:inline distT="0" distB="0" distL="114300" distR="114300">
            <wp:extent cx="5773420" cy="2469515"/>
            <wp:effectExtent l="0" t="0" r="2540" b="1460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8"/>
                    <a:stretch>
                      <a:fillRect/>
                    </a:stretch>
                  </pic:blipFill>
                  <pic:spPr>
                    <a:xfrm>
                      <a:off x="0" y="0"/>
                      <a:ext cx="5773420" cy="246951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 2</w:t>
      </w:r>
      <w:r>
        <w:rPr>
          <w:rFonts w:hint="default" w:ascii="Times New Roman" w:hAnsi="Times New Roman" w:eastAsia="宋体" w:cs="Times New Roman"/>
          <w:sz w:val="21"/>
          <w:szCs w:val="21"/>
          <w:lang w:val="en-US" w:eastAsia="zh-CN"/>
        </w:rPr>
        <w:t>-2</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解决了本地编译的流程问题，就剩下自动化打包</w:t>
      </w:r>
      <w:r>
        <w:rPr>
          <w:rFonts w:hint="eastAsia" w:ascii="Times New Roman" w:hAnsi="Times New Roman" w:eastAsia="宋体" w:cs="Times New Roman"/>
          <w:sz w:val="21"/>
          <w:szCs w:val="21"/>
          <w:lang w:val="en-US" w:eastAsia="zh-CN"/>
        </w:rPr>
        <w:t>和静态扫描</w:t>
      </w:r>
      <w:r>
        <w:rPr>
          <w:rFonts w:hint="default" w:ascii="Times New Roman" w:hAnsi="Times New Roman" w:eastAsia="宋体" w:cs="Times New Roman"/>
          <w:sz w:val="21"/>
          <w:szCs w:val="21"/>
          <w:lang w:val="en-US" w:eastAsia="zh-CN"/>
        </w:rPr>
        <w:t>的问题了</w:t>
      </w:r>
      <w:r>
        <w:rPr>
          <w:rFonts w:hint="eastAsia" w:ascii="Times New Roman" w:hAnsi="Times New Roman" w:eastAsia="宋体" w:cs="Times New Roman"/>
          <w:sz w:val="21"/>
          <w:szCs w:val="21"/>
          <w:lang w:val="en-US" w:eastAsia="zh-CN"/>
        </w:rPr>
        <w:t>。公司的git代码库使用的是gitlab，而gitlab每次的commit可以带有一个CI自动化脚本的功能，可以执行脚本命令，在Linux下面就是shell命令。因此对于自动化的问题，通过CI就解决了。而关于静态扫描，在公司的服务器上有扫描的可执行文件cppcheck，因此只用编写静态扫描的启动脚本即可。</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现在就只剩下打包的问题了。在实际开发的过程中，调用第三方库是一件非常普遍的事情，在前后端当中的开发当中尤其多。对于LarkTestKit和LarkSDK的研发，虽然使用的不多，仍然是需要一些开源的有协议的可以使用的第三方库的，例如LarkSDK中需要处理图片的libpng库，LarkTestKit中需要依赖LarkSDK的部分功能等。因此如何管理这些第三方库就是一个问题了。这部分公司做了统一，公司使用的是conan包管理器，conan是一个跨平台的可以管理c++包的工具，具体使用见第三部分。因此问题就解决了，把CMake构建出来的静态库文件liblarktestkit.a和头文件一起通过conan打包，再上传到公司的conan服务器上，就完成整个流程了。同时测试那边由于没有权限直接处理研发的代码库，因此只能通过拉取conan包的方式，下载头文件和静态库做相关测试，这也同时也统一了研发和测试的工作流程。[6]</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以下是conan的项目配置文件conanfile,py：</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from conans import ConanFile, CMake, tools</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FFFFF"/>
        </w:rPr>
        <w:t>class</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C18401"/>
          <w:spacing w:val="0"/>
          <w:sz w:val="18"/>
          <w:szCs w:val="18"/>
          <w:shd w:val="clear" w:fill="FFFFFF"/>
        </w:rPr>
        <w:t>LarkTestKitConan</w:t>
      </w:r>
      <w:r>
        <w:rPr>
          <w:rFonts w:hint="default" w:ascii="MonoLisa-Regular" w:hAnsi="MonoLisa-Regular" w:eastAsia="Consolas" w:cs="MonoLisa-Regular"/>
          <w:i w:val="0"/>
          <w:caps w:val="0"/>
          <w:color w:val="5C5C5C"/>
          <w:spacing w:val="0"/>
          <w:sz w:val="18"/>
          <w:szCs w:val="18"/>
          <w:shd w:val="clear" w:fill="FFFFFF"/>
        </w:rPr>
        <w:t>(</w:t>
      </w:r>
      <w:r>
        <w:rPr>
          <w:rFonts w:hint="default" w:ascii="MonoLisa-Regular" w:hAnsi="MonoLisa-Regular" w:eastAsia="Consolas" w:cs="MonoLisa-Regular"/>
          <w:i w:val="0"/>
          <w:caps w:val="0"/>
          <w:color w:val="C18401"/>
          <w:spacing w:val="0"/>
          <w:sz w:val="18"/>
          <w:szCs w:val="18"/>
          <w:shd w:val="clear" w:fill="FFFFFF"/>
        </w:rPr>
        <w:t>ConanFile</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name = </w:t>
      </w:r>
      <w:r>
        <w:rPr>
          <w:rFonts w:hint="default" w:ascii="MonoLisa-Regular" w:hAnsi="MonoLisa-Regular" w:eastAsia="Consolas" w:cs="MonoLisa-Regular"/>
          <w:i w:val="0"/>
          <w:caps w:val="0"/>
          <w:color w:val="50A14F"/>
          <w:spacing w:val="0"/>
          <w:sz w:val="18"/>
          <w:szCs w:val="18"/>
          <w:shd w:val="clear" w:fill="F8F8F8"/>
        </w:rPr>
        <w:t>"LarkTestKit"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version = </w:t>
      </w:r>
      <w:r>
        <w:rPr>
          <w:rFonts w:hint="default" w:ascii="MonoLisa-Regular" w:hAnsi="MonoLisa-Regular" w:eastAsia="Consolas" w:cs="MonoLisa-Regular"/>
          <w:i w:val="0"/>
          <w:caps w:val="0"/>
          <w:color w:val="50A14F"/>
          <w:spacing w:val="0"/>
          <w:sz w:val="18"/>
          <w:szCs w:val="18"/>
          <w:shd w:val="clear" w:fill="FFFFFF"/>
        </w:rPr>
        <w:t>"1.0.0"</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author = </w:t>
      </w:r>
      <w:r>
        <w:rPr>
          <w:rFonts w:hint="default" w:ascii="MonoLisa-Regular" w:hAnsi="MonoLisa-Regular" w:eastAsia="Consolas" w:cs="MonoLisa-Regular"/>
          <w:i w:val="0"/>
          <w:caps w:val="0"/>
          <w:color w:val="50A14F"/>
          <w:spacing w:val="0"/>
          <w:sz w:val="18"/>
          <w:szCs w:val="18"/>
          <w:shd w:val="clear" w:fill="F8F8F8"/>
        </w:rPr>
        <w:t>"liuzx01@sinux.com.cn"</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description = </w:t>
      </w:r>
      <w:r>
        <w:rPr>
          <w:rFonts w:hint="default" w:ascii="MonoLisa-Regular" w:hAnsi="MonoLisa-Regular" w:eastAsia="Consolas" w:cs="MonoLisa-Regular"/>
          <w:i w:val="0"/>
          <w:caps w:val="0"/>
          <w:color w:val="50A14F"/>
          <w:spacing w:val="0"/>
          <w:sz w:val="18"/>
          <w:szCs w:val="18"/>
          <w:shd w:val="clear" w:fill="FFFFFF"/>
        </w:rPr>
        <w:t>"合迅智灵国产 C++ 软件开发平台·自动化测试工具"</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url = </w:t>
      </w:r>
      <w:r>
        <w:rPr>
          <w:rFonts w:hint="default" w:ascii="MonoLisa-Regular" w:hAnsi="MonoLisa-Regular" w:eastAsia="Consolas" w:cs="MonoLisa-Regular"/>
          <w:i w:val="0"/>
          <w:caps w:val="0"/>
          <w:color w:val="50A14F"/>
          <w:spacing w:val="0"/>
          <w:sz w:val="18"/>
          <w:szCs w:val="18"/>
          <w:shd w:val="clear" w:fill="F8F8F8"/>
        </w:rPr>
        <w:t>"http://192.168.1.248/larkstudio/larktestkit"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homepage = </w:t>
      </w:r>
      <w:r>
        <w:rPr>
          <w:rFonts w:hint="default" w:ascii="MonoLisa-Regular" w:hAnsi="MonoLisa-Regular" w:eastAsia="Consolas" w:cs="MonoLisa-Regular"/>
          <w:i w:val="0"/>
          <w:caps w:val="0"/>
          <w:color w:val="50A14F"/>
          <w:spacing w:val="0"/>
          <w:sz w:val="18"/>
          <w:szCs w:val="18"/>
          <w:shd w:val="clear" w:fill="FFFFFF"/>
        </w:rPr>
        <w:t>"https://www.sinux.com.cn"</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license = </w:t>
      </w:r>
      <w:r>
        <w:rPr>
          <w:rFonts w:hint="default" w:ascii="MonoLisa-Regular" w:hAnsi="MonoLisa-Regular" w:eastAsia="Consolas" w:cs="MonoLisa-Regular"/>
          <w:i w:val="0"/>
          <w:caps w:val="0"/>
          <w:color w:val="50A14F"/>
          <w:spacing w:val="0"/>
          <w:sz w:val="18"/>
          <w:szCs w:val="18"/>
          <w:shd w:val="clear" w:fill="F8F8F8"/>
        </w:rPr>
        <w:t>"Sinux License"</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requires = </w:t>
      </w:r>
      <w:r>
        <w:rPr>
          <w:rFonts w:hint="default" w:ascii="MonoLisa-Regular" w:hAnsi="MonoLisa-Regular" w:eastAsia="Consolas" w:cs="MonoLisa-Regular"/>
          <w:i w:val="0"/>
          <w:caps w:val="0"/>
          <w:color w:val="50A14F"/>
          <w:spacing w:val="0"/>
          <w:sz w:val="18"/>
          <w:szCs w:val="18"/>
          <w:shd w:val="clear" w:fill="FFFFFF"/>
        </w:rPr>
        <w:t>"LarkSDK/5.2.0@sinux/dev"</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settings = </w:t>
      </w:r>
      <w:r>
        <w:rPr>
          <w:rFonts w:hint="default" w:ascii="MonoLisa-Regular" w:hAnsi="MonoLisa-Regular" w:eastAsia="Consolas" w:cs="MonoLisa-Regular"/>
          <w:i w:val="0"/>
          <w:caps w:val="0"/>
          <w:color w:val="50A14F"/>
          <w:spacing w:val="0"/>
          <w:sz w:val="18"/>
          <w:szCs w:val="18"/>
          <w:shd w:val="clear" w:fill="F8F8F8"/>
        </w:rPr>
        <w:t>"os"</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"compiler"</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"build_type"</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"arch"</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options = {</w:t>
      </w:r>
      <w:r>
        <w:rPr>
          <w:rFonts w:hint="default" w:ascii="MonoLisa-Regular" w:hAnsi="MonoLisa-Regular" w:eastAsia="Consolas" w:cs="MonoLisa-Regular"/>
          <w:i w:val="0"/>
          <w:caps w:val="0"/>
          <w:color w:val="50A14F"/>
          <w:spacing w:val="0"/>
          <w:sz w:val="18"/>
          <w:szCs w:val="18"/>
          <w:shd w:val="clear" w:fill="FFFFFF"/>
        </w:rPr>
        <w:t>"shared"</w:t>
      </w:r>
      <w:r>
        <w:rPr>
          <w:rFonts w:hint="default" w:ascii="MonoLisa-Regular" w:hAnsi="MonoLisa-Regular" w:eastAsia="Consolas" w:cs="MonoLisa-Regular"/>
          <w:i w:val="0"/>
          <w:caps w:val="0"/>
          <w:color w:val="5C5C5C"/>
          <w:spacing w:val="0"/>
          <w:sz w:val="18"/>
          <w:szCs w:val="18"/>
          <w:shd w:val="clear" w:fill="FFFFFF"/>
        </w:rPr>
        <w:t>: [True, False], </w:t>
      </w:r>
      <w:r>
        <w:rPr>
          <w:rFonts w:hint="default" w:ascii="MonoLisa-Regular" w:hAnsi="MonoLisa-Regular" w:eastAsia="Consolas" w:cs="MonoLisa-Regular"/>
          <w:i w:val="0"/>
          <w:caps w:val="0"/>
          <w:color w:val="50A14F"/>
          <w:spacing w:val="0"/>
          <w:sz w:val="18"/>
          <w:szCs w:val="18"/>
          <w:shd w:val="clear" w:fill="FFFFFF"/>
        </w:rPr>
        <w:t>"fPIC"</w:t>
      </w:r>
      <w:r>
        <w:rPr>
          <w:rFonts w:hint="default" w:ascii="MonoLisa-Regular" w:hAnsi="MonoLisa-Regular" w:eastAsia="Consolas" w:cs="MonoLisa-Regular"/>
          <w:i w:val="0"/>
          <w:caps w:val="0"/>
          <w:color w:val="5C5C5C"/>
          <w:spacing w:val="0"/>
          <w:sz w:val="18"/>
          <w:szCs w:val="18"/>
          <w:shd w:val="clear" w:fill="FFFFFF"/>
        </w:rPr>
        <w:t>: [True, False]}</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default_options = {</w:t>
      </w:r>
      <w:r>
        <w:rPr>
          <w:rFonts w:hint="default" w:ascii="MonoLisa-Regular" w:hAnsi="MonoLisa-Regular" w:eastAsia="Consolas" w:cs="MonoLisa-Regular"/>
          <w:i w:val="0"/>
          <w:caps w:val="0"/>
          <w:color w:val="50A14F"/>
          <w:spacing w:val="0"/>
          <w:sz w:val="18"/>
          <w:szCs w:val="18"/>
          <w:shd w:val="clear" w:fill="F8F8F8"/>
        </w:rPr>
        <w:t>"shared"</w:t>
      </w:r>
      <w:r>
        <w:rPr>
          <w:rFonts w:hint="default" w:ascii="MonoLisa-Regular" w:hAnsi="MonoLisa-Regular" w:eastAsia="Consolas" w:cs="MonoLisa-Regular"/>
          <w:i w:val="0"/>
          <w:caps w:val="0"/>
          <w:color w:val="5C5C5C"/>
          <w:spacing w:val="0"/>
          <w:sz w:val="18"/>
          <w:szCs w:val="18"/>
          <w:shd w:val="clear" w:fill="F8F8F8"/>
        </w:rPr>
        <w:t>: False, </w:t>
      </w:r>
      <w:r>
        <w:rPr>
          <w:rFonts w:hint="default" w:ascii="MonoLisa-Regular" w:hAnsi="MonoLisa-Regular" w:eastAsia="Consolas" w:cs="MonoLisa-Regular"/>
          <w:i w:val="0"/>
          <w:caps w:val="0"/>
          <w:color w:val="50A14F"/>
          <w:spacing w:val="0"/>
          <w:sz w:val="18"/>
          <w:szCs w:val="18"/>
          <w:shd w:val="clear" w:fill="F8F8F8"/>
        </w:rPr>
        <w:t>"fPIC"</w:t>
      </w:r>
      <w:r>
        <w:rPr>
          <w:rFonts w:hint="default" w:ascii="MonoLisa-Regular" w:hAnsi="MonoLisa-Regular" w:eastAsia="Consolas" w:cs="MonoLisa-Regular"/>
          <w:i w:val="0"/>
          <w:caps w:val="0"/>
          <w:color w:val="5C5C5C"/>
          <w:spacing w:val="0"/>
          <w:sz w:val="18"/>
          <w:szCs w:val="18"/>
          <w:shd w:val="clear" w:fill="F8F8F8"/>
        </w:rPr>
        <w:t>: True}</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generators = </w:t>
      </w:r>
      <w:r>
        <w:rPr>
          <w:rFonts w:hint="default" w:ascii="MonoLisa-Regular" w:hAnsi="MonoLisa-Regular" w:eastAsia="Consolas" w:cs="MonoLisa-Regular"/>
          <w:i w:val="0"/>
          <w:caps w:val="0"/>
          <w:color w:val="50A14F"/>
          <w:spacing w:val="0"/>
          <w:sz w:val="18"/>
          <w:szCs w:val="18"/>
          <w:shd w:val="clear" w:fill="FFFFFF"/>
        </w:rPr>
        <w:t>"cmake"</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exports_sources = </w:t>
      </w:r>
      <w:r>
        <w:rPr>
          <w:rFonts w:hint="default" w:ascii="MonoLisa-Regular" w:hAnsi="MonoLisa-Regular" w:eastAsia="Consolas" w:cs="MonoLisa-Regular"/>
          <w:i w:val="0"/>
          <w:caps w:val="0"/>
          <w:color w:val="50A14F"/>
          <w:spacing w:val="0"/>
          <w:sz w:val="18"/>
          <w:szCs w:val="18"/>
          <w:shd w:val="clear" w:fill="F8F8F8"/>
        </w:rPr>
        <w:t>"CMakeLists.txt"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"src/*"</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"snippet/CMakeLists.txt"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def</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get_defs</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defs = { </w:t>
      </w:r>
      <w:r>
        <w:rPr>
          <w:rFonts w:hint="default" w:ascii="MonoLisa-Regular" w:hAnsi="MonoLisa-Regular" w:eastAsia="Consolas" w:cs="MonoLisa-Regular"/>
          <w:i w:val="0"/>
          <w:caps w:val="0"/>
          <w:color w:val="50A14F"/>
          <w:spacing w:val="0"/>
          <w:sz w:val="18"/>
          <w:szCs w:val="18"/>
          <w:shd w:val="clear" w:fill="FFFFFF"/>
        </w:rPr>
        <w:t>"PACKAGE_VERSION"</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self</w:t>
      </w:r>
      <w:r>
        <w:rPr>
          <w:rFonts w:hint="default" w:ascii="MonoLisa-Regular" w:hAnsi="MonoLisa-Regular" w:eastAsia="Consolas" w:cs="MonoLisa-Regular"/>
          <w:i w:val="0"/>
          <w:caps w:val="0"/>
          <w:color w:val="5C5C5C"/>
          <w:spacing w:val="0"/>
          <w:sz w:val="18"/>
          <w:szCs w:val="18"/>
          <w:shd w:val="clear" w:fill="FFFFFF"/>
        </w:rPr>
        <w:t>.version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return</w:t>
      </w:r>
      <w:r>
        <w:rPr>
          <w:rFonts w:hint="default" w:ascii="MonoLisa-Regular" w:hAnsi="MonoLisa-Regular" w:eastAsia="Consolas" w:cs="MonoLisa-Regular"/>
          <w:i w:val="0"/>
          <w:caps w:val="0"/>
          <w:color w:val="5C5C5C"/>
          <w:spacing w:val="0"/>
          <w:sz w:val="18"/>
          <w:szCs w:val="18"/>
          <w:shd w:val="clear" w:fill="F8F8F8"/>
        </w:rPr>
        <w:t> defs</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def</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config_options</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if</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self</w:t>
      </w:r>
      <w:r>
        <w:rPr>
          <w:rFonts w:hint="default" w:ascii="MonoLisa-Regular" w:hAnsi="MonoLisa-Regular" w:eastAsia="Consolas" w:cs="MonoLisa-Regular"/>
          <w:i w:val="0"/>
          <w:caps w:val="0"/>
          <w:color w:val="5C5C5C"/>
          <w:spacing w:val="0"/>
          <w:sz w:val="18"/>
          <w:szCs w:val="18"/>
          <w:shd w:val="clear" w:fill="FFFFFF"/>
        </w:rPr>
        <w:t>.settings.os == </w:t>
      </w:r>
      <w:r>
        <w:rPr>
          <w:rFonts w:hint="default" w:ascii="MonoLisa-Regular" w:hAnsi="MonoLisa-Regular" w:eastAsia="Consolas" w:cs="MonoLisa-Regular"/>
          <w:i w:val="0"/>
          <w:caps w:val="0"/>
          <w:color w:val="50A14F"/>
          <w:spacing w:val="0"/>
          <w:sz w:val="18"/>
          <w:szCs w:val="18"/>
          <w:shd w:val="clear" w:fill="FFFFFF"/>
        </w:rPr>
        <w:t>"Windows"</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del </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.options.fPIC</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def</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configure</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self</w:t>
      </w:r>
      <w:r>
        <w:rPr>
          <w:rFonts w:hint="default" w:ascii="MonoLisa-Regular" w:hAnsi="MonoLisa-Regular" w:eastAsia="Consolas" w:cs="MonoLisa-Regular"/>
          <w:i w:val="0"/>
          <w:caps w:val="0"/>
          <w:color w:val="5C5C5C"/>
          <w:spacing w:val="0"/>
          <w:sz w:val="18"/>
          <w:szCs w:val="18"/>
          <w:shd w:val="clear" w:fill="FFFFFF"/>
        </w:rPr>
        <w:t>.settings.compiler.libcxx = </w:t>
      </w:r>
      <w:r>
        <w:rPr>
          <w:rFonts w:hint="default" w:ascii="MonoLisa-Regular" w:hAnsi="MonoLisa-Regular" w:eastAsia="Consolas" w:cs="MonoLisa-Regular"/>
          <w:i w:val="0"/>
          <w:caps w:val="0"/>
          <w:color w:val="50A14F"/>
          <w:spacing w:val="0"/>
          <w:sz w:val="18"/>
          <w:szCs w:val="18"/>
          <w:shd w:val="clear" w:fill="FFFFFF"/>
        </w:rPr>
        <w:t>"libstdc++11"</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.settings.compiler.cppstd = </w:t>
      </w:r>
      <w:r>
        <w:rPr>
          <w:rFonts w:hint="default" w:ascii="MonoLisa-Regular" w:hAnsi="MonoLisa-Regular" w:eastAsia="Consolas" w:cs="MonoLisa-Regular"/>
          <w:i w:val="0"/>
          <w:caps w:val="0"/>
          <w:color w:val="50A14F"/>
          <w:spacing w:val="0"/>
          <w:sz w:val="18"/>
          <w:szCs w:val="18"/>
          <w:shd w:val="clear" w:fill="F8F8F8"/>
        </w:rPr>
        <w:t>"11"</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def</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build</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cmake = CMake(</w:t>
      </w:r>
      <w:r>
        <w:rPr>
          <w:rFonts w:hint="default" w:ascii="MonoLisa-Regular" w:hAnsi="MonoLisa-Regular" w:eastAsia="Consolas" w:cs="MonoLisa-Regular"/>
          <w:i w:val="0"/>
          <w:caps w:val="0"/>
          <w:color w:val="A626A4"/>
          <w:spacing w:val="0"/>
          <w:sz w:val="18"/>
          <w:szCs w:val="18"/>
          <w:shd w:val="clear" w:fill="FFFFFF"/>
        </w:rPr>
        <w:t>self</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cmake.configure(build_folder = </w:t>
      </w:r>
      <w:r>
        <w:rPr>
          <w:rFonts w:hint="default" w:ascii="MonoLisa-Regular" w:hAnsi="MonoLisa-Regular" w:eastAsia="Consolas" w:cs="MonoLisa-Regular"/>
          <w:i w:val="0"/>
          <w:caps w:val="0"/>
          <w:color w:val="50A14F"/>
          <w:spacing w:val="0"/>
          <w:sz w:val="18"/>
          <w:szCs w:val="18"/>
          <w:shd w:val="clear" w:fill="F8F8F8"/>
        </w:rPr>
        <w:t>"build"</w:t>
      </w:r>
      <w:r>
        <w:rPr>
          <w:rFonts w:hint="default" w:ascii="MonoLisa-Regular" w:hAnsi="MonoLisa-Regular" w:eastAsia="Consolas" w:cs="MonoLisa-Regular"/>
          <w:i w:val="0"/>
          <w:caps w:val="0"/>
          <w:color w:val="5C5C5C"/>
          <w:spacing w:val="0"/>
          <w:sz w:val="18"/>
          <w:szCs w:val="18"/>
          <w:shd w:val="clear" w:fill="F8F8F8"/>
        </w:rPr>
        <w:t>, cache_build_folder =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defs = </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.get_defs())</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cmake.build()</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def</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4078F2"/>
          <w:spacing w:val="0"/>
          <w:sz w:val="18"/>
          <w:szCs w:val="18"/>
          <w:shd w:val="clear" w:fill="FFFFFF"/>
        </w:rPr>
        <w:t>package</w:t>
      </w:r>
      <w:r>
        <w:rPr>
          <w:rFonts w:hint="default" w:ascii="MonoLisa-Regular" w:hAnsi="MonoLisa-Regular" w:eastAsia="Consolas" w:cs="MonoLisa-Regular"/>
          <w:i w:val="0"/>
          <w:caps w:val="0"/>
          <w:color w:val="5C5C5C"/>
          <w:spacing w:val="0"/>
          <w:sz w:val="18"/>
          <w:szCs w:val="18"/>
          <w:shd w:val="clear" w:fill="FFFFFF"/>
        </w:rPr>
        <w:t>(</w:t>
      </w:r>
      <w:r>
        <w:rPr>
          <w:rFonts w:hint="default" w:ascii="MonoLisa-Regular" w:hAnsi="MonoLisa-Regular" w:eastAsia="Consolas" w:cs="MonoLisa-Regular"/>
          <w:i w:val="0"/>
          <w:caps w:val="0"/>
          <w:color w:val="A626A4"/>
          <w:spacing w:val="0"/>
          <w:sz w:val="18"/>
          <w:szCs w:val="18"/>
          <w:shd w:val="clear" w:fill="FFFFFF"/>
        </w:rPr>
        <w:t>self</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caps w:val="0"/>
          <w:color w:val="A0A1A7"/>
          <w:spacing w:val="0"/>
          <w:sz w:val="18"/>
          <w:szCs w:val="18"/>
          <w:shd w:val="clear" w:fill="F8F8F8"/>
        </w:rPr>
        <w:t># TODO use cmake install</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self</w:t>
      </w:r>
      <w:r>
        <w:rPr>
          <w:rFonts w:hint="default" w:ascii="MonoLisa-Regular" w:hAnsi="MonoLisa-Regular" w:eastAsia="Consolas" w:cs="MonoLisa-Regular"/>
          <w:i w:val="0"/>
          <w:caps w:val="0"/>
          <w:color w:val="5C5C5C"/>
          <w:spacing w:val="0"/>
          <w:sz w:val="18"/>
          <w:szCs w:val="18"/>
          <w:shd w:val="clear" w:fill="FFFFFF"/>
        </w:rPr>
        <w:t>.copy(</w:t>
      </w:r>
      <w:r>
        <w:rPr>
          <w:rFonts w:hint="default" w:ascii="MonoLisa-Regular" w:hAnsi="MonoLisa-Regular" w:eastAsia="Consolas" w:cs="MonoLisa-Regular"/>
          <w:i w:val="0"/>
          <w:caps w:val="0"/>
          <w:color w:val="50A14F"/>
          <w:spacing w:val="0"/>
          <w:sz w:val="18"/>
          <w:szCs w:val="18"/>
          <w:shd w:val="clear" w:fill="FFFFFF"/>
        </w:rPr>
        <w:t>"*.h"</w:t>
      </w:r>
      <w:r>
        <w:rPr>
          <w:rFonts w:hint="default" w:ascii="MonoLisa-Regular" w:hAnsi="MonoLisa-Regular" w:eastAsia="Consolas" w:cs="MonoLisa-Regular"/>
          <w:i w:val="0"/>
          <w:caps w:val="0"/>
          <w:color w:val="5C5C5C"/>
          <w:spacing w:val="0"/>
          <w:sz w:val="18"/>
          <w:szCs w:val="18"/>
          <w:shd w:val="clear" w:fill="FFFFFF"/>
        </w:rPr>
        <w:t>, dst = </w:t>
      </w:r>
      <w:r>
        <w:rPr>
          <w:rFonts w:hint="default" w:ascii="MonoLisa-Regular" w:hAnsi="MonoLisa-Regular" w:eastAsia="Consolas" w:cs="MonoLisa-Regular"/>
          <w:i w:val="0"/>
          <w:caps w:val="0"/>
          <w:color w:val="50A14F"/>
          <w:spacing w:val="0"/>
          <w:sz w:val="18"/>
          <w:szCs w:val="18"/>
          <w:shd w:val="clear" w:fill="FFFFFF"/>
        </w:rPr>
        <w:t>"include"</w:t>
      </w:r>
      <w:r>
        <w:rPr>
          <w:rFonts w:hint="default" w:ascii="MonoLisa-Regular" w:hAnsi="MonoLisa-Regular" w:eastAsia="Consolas" w:cs="MonoLisa-Regular"/>
          <w:i w:val="0"/>
          <w:caps w:val="0"/>
          <w:color w:val="5C5C5C"/>
          <w:spacing w:val="0"/>
          <w:sz w:val="18"/>
          <w:szCs w:val="18"/>
          <w:shd w:val="clear" w:fill="FFFFFF"/>
        </w:rPr>
        <w:t>, src = </w:t>
      </w:r>
      <w:r>
        <w:rPr>
          <w:rFonts w:hint="default" w:ascii="MonoLisa-Regular" w:hAnsi="MonoLisa-Regular" w:eastAsia="Consolas" w:cs="MonoLisa-Regular"/>
          <w:i w:val="0"/>
          <w:caps w:val="0"/>
          <w:color w:val="50A14F"/>
          <w:spacing w:val="0"/>
          <w:sz w:val="18"/>
          <w:szCs w:val="18"/>
          <w:shd w:val="clear" w:fill="FFFFFF"/>
        </w:rPr>
        <w:t>"src"</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.copy(</w:t>
      </w:r>
      <w:r>
        <w:rPr>
          <w:rFonts w:hint="default" w:ascii="MonoLisa-Regular" w:hAnsi="MonoLisa-Regular" w:eastAsia="Consolas" w:cs="MonoLisa-Regular"/>
          <w:i w:val="0"/>
          <w:caps w:val="0"/>
          <w:color w:val="50A14F"/>
          <w:spacing w:val="0"/>
          <w:sz w:val="18"/>
          <w:szCs w:val="18"/>
          <w:shd w:val="clear" w:fill="F8F8F8"/>
        </w:rPr>
        <w:t>"liblarktestkit.a"</w:t>
      </w:r>
      <w:r>
        <w:rPr>
          <w:rFonts w:hint="default" w:ascii="MonoLisa-Regular" w:hAnsi="MonoLisa-Regular" w:eastAsia="Consolas" w:cs="MonoLisa-Regular"/>
          <w:i w:val="0"/>
          <w:caps w:val="0"/>
          <w:color w:val="5C5C5C"/>
          <w:spacing w:val="0"/>
          <w:sz w:val="18"/>
          <w:szCs w:val="18"/>
          <w:shd w:val="clear" w:fill="F8F8F8"/>
        </w:rPr>
        <w:t>, dst = </w:t>
      </w:r>
      <w:r>
        <w:rPr>
          <w:rFonts w:hint="default" w:ascii="MonoLisa-Regular" w:hAnsi="MonoLisa-Regular" w:eastAsia="Consolas" w:cs="MonoLisa-Regular"/>
          <w:i w:val="0"/>
          <w:caps w:val="0"/>
          <w:color w:val="50A14F"/>
          <w:spacing w:val="0"/>
          <w:sz w:val="18"/>
          <w:szCs w:val="18"/>
          <w:shd w:val="clear" w:fill="F8F8F8"/>
        </w:rPr>
        <w:t>"lib"</w:t>
      </w:r>
      <w:r>
        <w:rPr>
          <w:rFonts w:hint="default" w:ascii="MonoLisa-Regular" w:hAnsi="MonoLisa-Regular" w:eastAsia="Consolas" w:cs="MonoLisa-Regular"/>
          <w:i w:val="0"/>
          <w:caps w:val="0"/>
          <w:color w:val="5C5C5C"/>
          <w:spacing w:val="0"/>
          <w:sz w:val="18"/>
          <w:szCs w:val="18"/>
          <w:shd w:val="clear" w:fill="F8F8F8"/>
        </w:rPr>
        <w:t>, src=</w:t>
      </w:r>
      <w:r>
        <w:rPr>
          <w:rFonts w:hint="default" w:ascii="MonoLisa-Regular" w:hAnsi="MonoLisa-Regular" w:eastAsia="Consolas" w:cs="MonoLisa-Regular"/>
          <w:i w:val="0"/>
          <w:caps w:val="0"/>
          <w:color w:val="50A14F"/>
          <w:spacing w:val="0"/>
          <w:sz w:val="18"/>
          <w:szCs w:val="18"/>
          <w:shd w:val="clear" w:fill="F8F8F8"/>
        </w:rPr>
        <w:t>"lib"</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caps w:val="0"/>
          <w:color w:val="A0A1A7"/>
          <w:spacing w:val="0"/>
          <w:sz w:val="18"/>
          <w:szCs w:val="18"/>
          <w:shd w:val="clear" w:fill="F8F8F8"/>
        </w:rPr>
        <w:t># cmake = CMake(self)</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caps w:val="0"/>
          <w:color w:val="A0A1A7"/>
          <w:spacing w:val="0"/>
          <w:sz w:val="18"/>
          <w:szCs w:val="18"/>
          <w:shd w:val="clear" w:fill="FFFFFF"/>
        </w:rPr>
        <w:t># cmake.configure(build_folder = "build", cache_build_folder = ".", defs = self.get_defs())</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caps w:val="0"/>
          <w:color w:val="A0A1A7"/>
          <w:spacing w:val="0"/>
          <w:sz w:val="18"/>
          <w:szCs w:val="18"/>
          <w:shd w:val="clear" w:fill="F8F8F8"/>
        </w:rPr>
        <w:t># cmake.install()</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def</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4078F2"/>
          <w:spacing w:val="0"/>
          <w:sz w:val="18"/>
          <w:szCs w:val="18"/>
          <w:shd w:val="clear" w:fill="FFFFFF"/>
        </w:rPr>
        <w:t>deploy</w:t>
      </w:r>
      <w:r>
        <w:rPr>
          <w:rFonts w:hint="default" w:ascii="MonoLisa-Regular" w:hAnsi="MonoLisa-Regular" w:eastAsia="Consolas" w:cs="MonoLisa-Regular"/>
          <w:i w:val="0"/>
          <w:caps w:val="0"/>
          <w:color w:val="5C5C5C"/>
          <w:spacing w:val="0"/>
          <w:sz w:val="18"/>
          <w:szCs w:val="18"/>
          <w:shd w:val="clear" w:fill="FFFFFF"/>
        </w:rPr>
        <w:t>(</w:t>
      </w:r>
      <w:r>
        <w:rPr>
          <w:rFonts w:hint="default" w:ascii="MonoLisa-Regular" w:hAnsi="MonoLisa-Regular" w:eastAsia="Consolas" w:cs="MonoLisa-Regular"/>
          <w:i w:val="0"/>
          <w:caps w:val="0"/>
          <w:color w:val="A626A4"/>
          <w:spacing w:val="0"/>
          <w:sz w:val="18"/>
          <w:szCs w:val="18"/>
          <w:shd w:val="clear" w:fill="FFFFFF"/>
        </w:rPr>
        <w:t>self</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.copy(</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dst = </w:t>
      </w:r>
      <w:r>
        <w:rPr>
          <w:rFonts w:hint="default" w:ascii="MonoLisa-Regular" w:hAnsi="MonoLisa-Regular" w:eastAsia="Consolas" w:cs="MonoLisa-Regular"/>
          <w:i w:val="0"/>
          <w:caps w:val="0"/>
          <w:color w:val="50A14F"/>
          <w:spacing w:val="0"/>
          <w:sz w:val="18"/>
          <w:szCs w:val="18"/>
          <w:shd w:val="clear" w:fill="F8F8F8"/>
        </w:rPr>
        <w:t>"LarkTestKit"</w:t>
      </w:r>
      <w:r>
        <w:rPr>
          <w:rFonts w:hint="default" w:ascii="MonoLisa-Regular" w:hAnsi="MonoLisa-Regular" w:eastAsia="Consolas" w:cs="MonoLisa-Regular"/>
          <w:i w:val="0"/>
          <w:caps w:val="0"/>
          <w:color w:val="5C5C5C"/>
          <w:spacing w:val="0"/>
          <w:sz w:val="18"/>
          <w:szCs w:val="18"/>
          <w:shd w:val="clear" w:fill="F8F8F8"/>
        </w:rPr>
        <w:t>, excludes = </w:t>
      </w:r>
      <w:r>
        <w:rPr>
          <w:rFonts w:hint="default" w:ascii="MonoLisa-Regular" w:hAnsi="MonoLisa-Regular" w:eastAsia="Consolas" w:cs="MonoLisa-Regular"/>
          <w:i w:val="0"/>
          <w:caps w:val="0"/>
          <w:color w:val="50A14F"/>
          <w:spacing w:val="0"/>
          <w:sz w:val="18"/>
          <w:szCs w:val="18"/>
          <w:shd w:val="clear" w:fill="F8F8F8"/>
        </w:rPr>
        <w:t>"*.txt"</w:t>
      </w:r>
      <w:r>
        <w:rPr>
          <w:rFonts w:hint="default" w:ascii="MonoLisa-Regular" w:hAnsi="MonoLisa-Regular" w:eastAsia="Consolas" w:cs="MonoLisa-Regular"/>
          <w:i w:val="0"/>
          <w:caps w:val="0"/>
          <w:color w:val="5C5C5C"/>
          <w:spacing w:val="0"/>
          <w:sz w:val="18"/>
          <w:szCs w:val="18"/>
          <w:shd w:val="clear" w:fill="F8F8F8"/>
        </w:rPr>
        <w:t>)</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以下是gitlab的CI配置文件：</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986801"/>
          <w:spacing w:val="0"/>
          <w:sz w:val="18"/>
          <w:szCs w:val="18"/>
          <w:shd w:val="clear" w:fill="F8F8F8"/>
        </w:rPr>
        <w:t>variables: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yml_project_dir:</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${CI_PROJECT_DIR}</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yml_commit_branch:</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${CI_COMMIT_BRANCH}</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yml_is_daily:</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${IS_DAILY}</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yml_short_sha:</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${CI_COMMIT_SHORT_SHA}</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986801"/>
          <w:spacing w:val="0"/>
          <w:sz w:val="18"/>
          <w:szCs w:val="18"/>
          <w:shd w:val="clear" w:fill="F8F8F8"/>
        </w:rPr>
        <w:t>include: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4078F2"/>
          <w:spacing w:val="0"/>
          <w:sz w:val="18"/>
          <w:szCs w:val="18"/>
          <w:shd w:val="clear" w:fill="FFFFFF"/>
        </w:rPr>
        <w:t>-</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project:</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'LarkStudio/LarkPri'</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ref:</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main</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file:</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'/CI/yml/lark5.yml'</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8F8F8"/>
        </w:rPr>
        <w:t># Build</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986801"/>
          <w:spacing w:val="0"/>
          <w:sz w:val="18"/>
          <w:szCs w:val="18"/>
          <w:shd w:val="clear" w:fill="F8F8F8"/>
        </w:rPr>
        <w:t>build_x86:</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variables: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script_file_name:</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./CI/build.sh</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extends: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.linux_gcc_x86_build_template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rules: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if:</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$CI_COMMIT_BRANCH</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"dev"</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$CI_COMMIT_BRANCH</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"main"</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$CI_COMMIT_BRANCH</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/^trial-.+/</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986801"/>
          <w:spacing w:val="0"/>
          <w:sz w:val="18"/>
          <w:szCs w:val="18"/>
          <w:shd w:val="clear" w:fill="F8F8F8"/>
        </w:rPr>
        <w:t>build_arm:</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variables: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script_file_name:</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./CI/build.sh</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extends: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.linux_gcc_arm_build_template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rules: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if:</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$CI_COMMIT_BRANCH</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"dev"</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$CI_COMMIT_BRANCH</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"main"</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$CI_COMMIT_BRANCH</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/^trial-.+/</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8F8F8"/>
        </w:rPr>
        <w:t># Scan</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986801"/>
          <w:spacing w:val="0"/>
          <w:sz w:val="18"/>
          <w:szCs w:val="18"/>
          <w:shd w:val="clear" w:fill="F8F8F8"/>
        </w:rPr>
        <w:t>scan:</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variables: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script_file_name:</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./CI/scan.sh</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extends: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.linux_sonarqube_template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rules: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if:</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$CI_COMMIT_BRANCH</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"dev"</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以下是自动化脚本build.sh和scan.sh：</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build.sh:</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4078F2"/>
          <w:spacing w:val="0"/>
          <w:sz w:val="18"/>
          <w:szCs w:val="18"/>
          <w:shd w:val="clear" w:fill="F8F8F8"/>
        </w:rPr>
        <w:t>#!/bin/bash</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project_dir=</w:t>
      </w:r>
      <w:r>
        <w:rPr>
          <w:rFonts w:hint="default" w:ascii="MonoLisa-Regular" w:hAnsi="MonoLisa-Regular" w:eastAsia="Consolas" w:cs="MonoLisa-Regular"/>
          <w:i w:val="0"/>
          <w:caps w:val="0"/>
          <w:color w:val="986801"/>
          <w:spacing w:val="0"/>
          <w:sz w:val="18"/>
          <w:szCs w:val="18"/>
          <w:shd w:val="clear" w:fill="F8F8F8"/>
        </w:rPr>
        <w:t>$yml_project_dir</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cd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$project_dir</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8F8F8"/>
        </w:rPr>
        <w:t>if</w:t>
      </w:r>
      <w:r>
        <w:rPr>
          <w:rFonts w:hint="default" w:ascii="MonoLisa-Regular" w:hAnsi="MonoLisa-Regular" w:eastAsia="Consolas" w:cs="MonoLisa-Regular"/>
          <w:i w:val="0"/>
          <w:caps w:val="0"/>
          <w:color w:val="5C5C5C"/>
          <w:spacing w:val="0"/>
          <w:sz w:val="18"/>
          <w:szCs w:val="18"/>
          <w:shd w:val="clear" w:fill="F8F8F8"/>
        </w:rPr>
        <w:t> [ </w:t>
      </w:r>
      <w:r>
        <w:rPr>
          <w:rFonts w:hint="default" w:ascii="MonoLisa-Regular" w:hAnsi="MonoLisa-Regular" w:eastAsia="Consolas" w:cs="MonoLisa-Regular"/>
          <w:i w:val="0"/>
          <w:caps w:val="0"/>
          <w:color w:val="986801"/>
          <w:spacing w:val="0"/>
          <w:sz w:val="18"/>
          <w:szCs w:val="18"/>
          <w:shd w:val="clear" w:fill="F8F8F8"/>
        </w:rPr>
        <w:t>$yml_commit_branch</w:t>
      </w:r>
      <w:r>
        <w:rPr>
          <w:rFonts w:hint="default" w:ascii="MonoLisa-Regular" w:hAnsi="MonoLisa-Regular" w:eastAsia="Consolas" w:cs="MonoLisa-Regular"/>
          <w:i w:val="0"/>
          <w:caps w:val="0"/>
          <w:color w:val="5C5C5C"/>
          <w:spacing w:val="0"/>
          <w:sz w:val="18"/>
          <w:szCs w:val="18"/>
          <w:shd w:val="clear" w:fill="F8F8F8"/>
        </w:rPr>
        <w:t> == </w:t>
      </w:r>
      <w:r>
        <w:rPr>
          <w:rFonts w:hint="default" w:ascii="MonoLisa-Regular" w:hAnsi="MonoLisa-Regular" w:eastAsia="Consolas" w:cs="MonoLisa-Regular"/>
          <w:i w:val="0"/>
          <w:caps w:val="0"/>
          <w:color w:val="50A14F"/>
          <w:spacing w:val="0"/>
          <w:sz w:val="18"/>
          <w:szCs w:val="18"/>
          <w:shd w:val="clear" w:fill="F8F8F8"/>
        </w:rPr>
        <w:t>"dev"</w:t>
      </w: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FFFFF"/>
        </w:rPr>
        <w:t>then</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if</w:t>
      </w:r>
      <w:r>
        <w:rPr>
          <w:rFonts w:hint="default" w:ascii="MonoLisa-Regular" w:hAnsi="MonoLisa-Regular" w:eastAsia="Consolas" w:cs="MonoLisa-Regular"/>
          <w:i w:val="0"/>
          <w:caps w:val="0"/>
          <w:color w:val="5C5C5C"/>
          <w:spacing w:val="0"/>
          <w:sz w:val="18"/>
          <w:szCs w:val="18"/>
          <w:shd w:val="clear" w:fill="FFFFFF"/>
        </w:rPr>
        <w:t> [[ -n </w:t>
      </w:r>
      <w:r>
        <w:rPr>
          <w:rFonts w:hint="default" w:ascii="MonoLisa-Regular" w:hAnsi="MonoLisa-Regular" w:eastAsia="Consolas" w:cs="MonoLisa-Regular"/>
          <w:i w:val="0"/>
          <w:caps w:val="0"/>
          <w:color w:val="986801"/>
          <w:spacing w:val="0"/>
          <w:sz w:val="18"/>
          <w:szCs w:val="18"/>
          <w:shd w:val="clear" w:fill="FFFFFF"/>
        </w:rPr>
        <w:t>$yml_is_daily</w:t>
      </w:r>
      <w:r>
        <w:rPr>
          <w:rFonts w:hint="default" w:ascii="MonoLisa-Regular" w:hAnsi="MonoLisa-Regular" w:eastAsia="Consolas" w:cs="MonoLisa-Regular"/>
          <w:i w:val="0"/>
          <w:caps w:val="0"/>
          <w:color w:val="5C5C5C"/>
          <w:spacing w:val="0"/>
          <w:sz w:val="18"/>
          <w:szCs w:val="18"/>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then</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build_config_name=</w:t>
      </w:r>
      <w:r>
        <w:rPr>
          <w:rFonts w:hint="default" w:ascii="MonoLisa-Regular" w:hAnsi="MonoLisa-Regular" w:eastAsia="Consolas" w:cs="MonoLisa-Regular"/>
          <w:i w:val="0"/>
          <w:caps w:val="0"/>
          <w:color w:val="50A14F"/>
          <w:spacing w:val="0"/>
          <w:sz w:val="18"/>
          <w:szCs w:val="18"/>
          <w:shd w:val="clear" w:fill="FFFFFF"/>
        </w:rPr>
        <w:t>"daily"</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else</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build_config_name=</w:t>
      </w:r>
      <w:r>
        <w:rPr>
          <w:rFonts w:hint="default" w:ascii="MonoLisa-Regular" w:hAnsi="MonoLisa-Regular" w:eastAsia="Consolas" w:cs="MonoLisa-Regular"/>
          <w:i w:val="0"/>
          <w:caps w:val="0"/>
          <w:color w:val="50A14F"/>
          <w:spacing w:val="0"/>
          <w:sz w:val="18"/>
          <w:szCs w:val="18"/>
          <w:shd w:val="clear" w:fill="F8F8F8"/>
        </w:rPr>
        <w:t>"dev"</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fi</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8F8F8"/>
        </w:rPr>
        <w:t>elif</w:t>
      </w:r>
      <w:r>
        <w:rPr>
          <w:rFonts w:hint="default" w:ascii="MonoLisa-Regular" w:hAnsi="MonoLisa-Regular" w:eastAsia="Consolas" w:cs="MonoLisa-Regular"/>
          <w:i w:val="0"/>
          <w:caps w:val="0"/>
          <w:color w:val="5C5C5C"/>
          <w:spacing w:val="0"/>
          <w:sz w:val="18"/>
          <w:szCs w:val="18"/>
          <w:shd w:val="clear" w:fill="F8F8F8"/>
        </w:rPr>
        <w:t> [ </w:t>
      </w:r>
      <w:r>
        <w:rPr>
          <w:rFonts w:hint="default" w:ascii="MonoLisa-Regular" w:hAnsi="MonoLisa-Regular" w:eastAsia="Consolas" w:cs="MonoLisa-Regular"/>
          <w:i w:val="0"/>
          <w:caps w:val="0"/>
          <w:color w:val="986801"/>
          <w:spacing w:val="0"/>
          <w:sz w:val="18"/>
          <w:szCs w:val="18"/>
          <w:shd w:val="clear" w:fill="F8F8F8"/>
        </w:rPr>
        <w:t>$yml_commit_branch</w:t>
      </w:r>
      <w:r>
        <w:rPr>
          <w:rFonts w:hint="default" w:ascii="MonoLisa-Regular" w:hAnsi="MonoLisa-Regular" w:eastAsia="Consolas" w:cs="MonoLisa-Regular"/>
          <w:i w:val="0"/>
          <w:caps w:val="0"/>
          <w:color w:val="5C5C5C"/>
          <w:spacing w:val="0"/>
          <w:sz w:val="18"/>
          <w:szCs w:val="18"/>
          <w:shd w:val="clear" w:fill="F8F8F8"/>
        </w:rPr>
        <w:t> == </w:t>
      </w:r>
      <w:r>
        <w:rPr>
          <w:rFonts w:hint="default" w:ascii="MonoLisa-Regular" w:hAnsi="MonoLisa-Regular" w:eastAsia="Consolas" w:cs="MonoLisa-Regular"/>
          <w:i w:val="0"/>
          <w:caps w:val="0"/>
          <w:color w:val="50A14F"/>
          <w:spacing w:val="0"/>
          <w:sz w:val="18"/>
          <w:szCs w:val="18"/>
          <w:shd w:val="clear" w:fill="F8F8F8"/>
        </w:rPr>
        <w:t>"main"</w:t>
      </w: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FFFFF"/>
        </w:rPr>
        <w:t>then</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build_config_name=</w:t>
      </w:r>
      <w:r>
        <w:rPr>
          <w:rFonts w:hint="default" w:ascii="MonoLisa-Regular" w:hAnsi="MonoLisa-Regular" w:eastAsia="Consolas" w:cs="MonoLisa-Regular"/>
          <w:i w:val="0"/>
          <w:caps w:val="0"/>
          <w:color w:val="50A14F"/>
          <w:spacing w:val="0"/>
          <w:sz w:val="18"/>
          <w:szCs w:val="18"/>
          <w:shd w:val="clear" w:fill="F8F8F8"/>
        </w:rPr>
        <w:t>"stable"</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8F8F8"/>
        </w:rPr>
        <w:t>elif</w:t>
      </w:r>
      <w:r>
        <w:rPr>
          <w:rFonts w:hint="default" w:ascii="MonoLisa-Regular" w:hAnsi="MonoLisa-Regular" w:eastAsia="Consolas" w:cs="MonoLisa-Regular"/>
          <w:i w:val="0"/>
          <w:caps w:val="0"/>
          <w:color w:val="5C5C5C"/>
          <w:spacing w:val="0"/>
          <w:sz w:val="18"/>
          <w:szCs w:val="18"/>
          <w:shd w:val="clear" w:fill="F8F8F8"/>
        </w:rPr>
        <w:t> [ </w:t>
      </w:r>
      <w:r>
        <w:rPr>
          <w:rFonts w:hint="default" w:ascii="MonoLisa-Regular" w:hAnsi="MonoLisa-Regular" w:eastAsia="Consolas" w:cs="MonoLisa-Regular"/>
          <w:i w:val="0"/>
          <w:caps w:val="0"/>
          <w:color w:val="986801"/>
          <w:spacing w:val="0"/>
          <w:sz w:val="18"/>
          <w:szCs w:val="18"/>
          <w:shd w:val="clear" w:fill="F8F8F8"/>
        </w:rPr>
        <w:t>${yml_commit_branch:0:6}</w:t>
      </w:r>
      <w:r>
        <w:rPr>
          <w:rFonts w:hint="default" w:ascii="MonoLisa-Regular" w:hAnsi="MonoLisa-Regular" w:eastAsia="Consolas" w:cs="MonoLisa-Regular"/>
          <w:i w:val="0"/>
          <w:caps w:val="0"/>
          <w:color w:val="5C5C5C"/>
          <w:spacing w:val="0"/>
          <w:sz w:val="18"/>
          <w:szCs w:val="18"/>
          <w:shd w:val="clear" w:fill="F8F8F8"/>
        </w:rPr>
        <w:t> == </w:t>
      </w:r>
      <w:r>
        <w:rPr>
          <w:rFonts w:hint="default" w:ascii="MonoLisa-Regular" w:hAnsi="MonoLisa-Regular" w:eastAsia="Consolas" w:cs="MonoLisa-Regular"/>
          <w:i w:val="0"/>
          <w:caps w:val="0"/>
          <w:color w:val="50A14F"/>
          <w:spacing w:val="0"/>
          <w:sz w:val="18"/>
          <w:szCs w:val="18"/>
          <w:shd w:val="clear" w:fill="F8F8F8"/>
        </w:rPr>
        <w:t>'trial-'</w:t>
      </w: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FFFFF"/>
        </w:rPr>
        <w:t>then</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build_config_name=</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986801"/>
          <w:spacing w:val="0"/>
          <w:sz w:val="18"/>
          <w:szCs w:val="18"/>
          <w:shd w:val="clear" w:fill="F8F8F8"/>
        </w:rPr>
        <w:t>$yml_commit_branch</w:t>
      </w:r>
      <w:r>
        <w:rPr>
          <w:rFonts w:hint="default" w:ascii="MonoLisa-Regular" w:hAnsi="MonoLisa-Regular" w:eastAsia="Consolas" w:cs="MonoLisa-Regular"/>
          <w:i w:val="0"/>
          <w:caps w:val="0"/>
          <w:color w:val="50A14F"/>
          <w:spacing w:val="0"/>
          <w:sz w:val="18"/>
          <w:szCs w:val="18"/>
          <w:shd w:val="clear" w:fill="F8F8F8"/>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8F8F8"/>
        </w:rPr>
        <w:t>else</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C18401"/>
          <w:spacing w:val="0"/>
          <w:sz w:val="18"/>
          <w:szCs w:val="18"/>
          <w:shd w:val="clear" w:fill="FFFFFF"/>
        </w:rPr>
        <w:t>echo</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"Cannot proceed: undefined build config."</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C18401"/>
          <w:spacing w:val="0"/>
          <w:sz w:val="18"/>
          <w:szCs w:val="18"/>
          <w:shd w:val="clear" w:fill="F8F8F8"/>
        </w:rPr>
        <w:t>exit</w:t>
      </w:r>
      <w:r>
        <w:rPr>
          <w:rFonts w:hint="default" w:ascii="MonoLisa-Regular" w:hAnsi="MonoLisa-Regular" w:eastAsia="Consolas" w:cs="MonoLisa-Regular"/>
          <w:i w:val="0"/>
          <w:caps w:val="0"/>
          <w:color w:val="5C5C5C"/>
          <w:spacing w:val="0"/>
          <w:sz w:val="18"/>
          <w:szCs w:val="18"/>
          <w:shd w:val="clear" w:fill="F8F8F8"/>
        </w:rPr>
        <w:t> 1</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8F8F8"/>
        </w:rPr>
        <w:t>fi</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8F8F8"/>
        </w:rPr>
        <w:t>echo</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 Build config is: </w:t>
      </w:r>
      <w:r>
        <w:rPr>
          <w:rFonts w:hint="default" w:ascii="MonoLisa-Regular" w:hAnsi="MonoLisa-Regular" w:eastAsia="Consolas" w:cs="MonoLisa-Regular"/>
          <w:i w:val="0"/>
          <w:caps w:val="0"/>
          <w:color w:val="986801"/>
          <w:spacing w:val="0"/>
          <w:sz w:val="18"/>
          <w:szCs w:val="18"/>
          <w:shd w:val="clear" w:fill="F8F8F8"/>
        </w:rPr>
        <w:t>$build_config_name</w:t>
      </w:r>
      <w:r>
        <w:rPr>
          <w:rFonts w:hint="default" w:ascii="MonoLisa-Regular" w:hAnsi="MonoLisa-Regular" w:eastAsia="Consolas" w:cs="MonoLisa-Regular"/>
          <w:i w:val="0"/>
          <w:caps w:val="0"/>
          <w:color w:val="50A14F"/>
          <w:spacing w:val="0"/>
          <w:sz w:val="18"/>
          <w:szCs w:val="18"/>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echo</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 Build and Package with Conan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conan user lark5 -p Sinux123_ -r larkstudio</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conan user lark5 -p Sinux123_ -r lark3rdparty</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conan create . sinux/</w:t>
      </w:r>
      <w:r>
        <w:rPr>
          <w:rFonts w:hint="default" w:ascii="MonoLisa-Regular" w:hAnsi="MonoLisa-Regular" w:eastAsia="Consolas" w:cs="MonoLisa-Regular"/>
          <w:i w:val="0"/>
          <w:caps w:val="0"/>
          <w:color w:val="986801"/>
          <w:spacing w:val="0"/>
          <w:sz w:val="18"/>
          <w:szCs w:val="18"/>
          <w:shd w:val="clear" w:fill="F8F8F8"/>
        </w:rPr>
        <w:t>$build_config_name</w:t>
      </w:r>
      <w:r>
        <w:rPr>
          <w:rFonts w:hint="default" w:ascii="MonoLisa-Regular" w:hAnsi="MonoLisa-Regular" w:eastAsia="Consolas" w:cs="MonoLisa-Regular"/>
          <w:i w:val="0"/>
          <w:caps w:val="0"/>
          <w:color w:val="5C5C5C"/>
          <w:spacing w:val="0"/>
          <w:sz w:val="18"/>
          <w:szCs w:val="18"/>
          <w:shd w:val="clear" w:fill="F8F8F8"/>
        </w:rPr>
        <w:t> -s compiler.libcxx=</w:t>
      </w:r>
      <w:r>
        <w:rPr>
          <w:rFonts w:hint="default" w:ascii="MonoLisa-Regular" w:hAnsi="MonoLisa-Regular" w:eastAsia="Consolas" w:cs="MonoLisa-Regular"/>
          <w:i w:val="0"/>
          <w:caps w:val="0"/>
          <w:color w:val="50A14F"/>
          <w:spacing w:val="0"/>
          <w:sz w:val="18"/>
          <w:szCs w:val="18"/>
          <w:shd w:val="clear" w:fill="F8F8F8"/>
        </w:rPr>
        <w:t>"libstdc++11"</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conan upload LarkTestKit/*@sinux/</w:t>
      </w:r>
      <w:r>
        <w:rPr>
          <w:rFonts w:hint="default" w:ascii="MonoLisa-Regular" w:hAnsi="MonoLisa-Regular" w:eastAsia="Consolas" w:cs="MonoLisa-Regular"/>
          <w:i w:val="0"/>
          <w:caps w:val="0"/>
          <w:color w:val="986801"/>
          <w:spacing w:val="0"/>
          <w:sz w:val="18"/>
          <w:szCs w:val="18"/>
          <w:shd w:val="clear" w:fill="FFFFFF"/>
        </w:rPr>
        <w:t>$build_config_name</w:t>
      </w:r>
      <w:r>
        <w:rPr>
          <w:rFonts w:hint="default" w:ascii="MonoLisa-Regular" w:hAnsi="MonoLisa-Regular" w:eastAsia="Consolas" w:cs="MonoLisa-Regular"/>
          <w:i w:val="0"/>
          <w:caps w:val="0"/>
          <w:color w:val="5C5C5C"/>
          <w:spacing w:val="0"/>
          <w:sz w:val="18"/>
          <w:szCs w:val="18"/>
          <w:shd w:val="clear" w:fill="FFFFFF"/>
        </w:rPr>
        <w:t> --all -r=larkstudio -c</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echo</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 End of Build and Package ******"</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br w:type="page"/>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scan.sh:</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4078F2"/>
          <w:spacing w:val="0"/>
          <w:sz w:val="18"/>
          <w:szCs w:val="18"/>
          <w:shd w:val="clear" w:fill="F8F8F8"/>
        </w:rPr>
        <w:t>#!/bin/bash</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project_dir=</w:t>
      </w:r>
      <w:r>
        <w:rPr>
          <w:rFonts w:hint="default" w:ascii="MonoLisa-Regular" w:hAnsi="MonoLisa-Regular" w:eastAsia="Consolas" w:cs="MonoLisa-Regular"/>
          <w:i w:val="0"/>
          <w:caps w:val="0"/>
          <w:color w:val="986801"/>
          <w:spacing w:val="0"/>
          <w:sz w:val="18"/>
          <w:szCs w:val="18"/>
          <w:shd w:val="clear" w:fill="F8F8F8"/>
        </w:rPr>
        <w:t>$yml_project_dir</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cd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$project_dir</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8F8F8"/>
        </w:rPr>
        <w:t>echo</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 Run Cppcheck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cppcheck -v --</w:t>
      </w:r>
      <w:r>
        <w:rPr>
          <w:rFonts w:hint="default" w:ascii="MonoLisa-Regular" w:hAnsi="MonoLisa-Regular" w:eastAsia="Consolas" w:cs="MonoLisa-Regular"/>
          <w:i w:val="0"/>
          <w:caps w:val="0"/>
          <w:color w:val="C18401"/>
          <w:spacing w:val="0"/>
          <w:sz w:val="18"/>
          <w:szCs w:val="18"/>
          <w:shd w:val="clear" w:fill="FFFFFF"/>
        </w:rPr>
        <w:t>enable</w:t>
      </w:r>
      <w:r>
        <w:rPr>
          <w:rFonts w:hint="default" w:ascii="MonoLisa-Regular" w:hAnsi="MonoLisa-Regular" w:eastAsia="Consolas" w:cs="MonoLisa-Regular"/>
          <w:i w:val="0"/>
          <w:caps w:val="0"/>
          <w:color w:val="5C5C5C"/>
          <w:spacing w:val="0"/>
          <w:sz w:val="18"/>
          <w:szCs w:val="18"/>
          <w:shd w:val="clear" w:fill="FFFFFF"/>
        </w:rPr>
        <w:t>=all --platform=unix64 --xml ./src 2&gt; cppcheck-report.xml</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8F8F8"/>
        </w:rPr>
        <w:t>echo</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 Done Cppcheck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8F8F8"/>
        </w:rPr>
        <w:t>echo</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"Debug: XML files in </w:t>
      </w:r>
      <w:r>
        <w:rPr>
          <w:rFonts w:hint="default" w:ascii="MonoLisa-Regular" w:hAnsi="MonoLisa-Regular" w:eastAsia="Consolas" w:cs="MonoLisa-Regular"/>
          <w:i w:val="0"/>
          <w:caps w:val="0"/>
          <w:color w:val="986801"/>
          <w:spacing w:val="0"/>
          <w:sz w:val="18"/>
          <w:szCs w:val="18"/>
          <w:shd w:val="clear" w:fill="F8F8F8"/>
        </w:rPr>
        <w:t>$project_dir</w:t>
      </w:r>
      <w:r>
        <w:rPr>
          <w:rFonts w:hint="default" w:ascii="MonoLisa-Regular" w:hAnsi="MonoLisa-Regular" w:eastAsia="Consolas" w:cs="MonoLisa-Regular"/>
          <w:i w:val="0"/>
          <w:caps w:val="0"/>
          <w:color w:val="50A14F"/>
          <w:spacing w:val="0"/>
          <w:sz w:val="18"/>
          <w:szCs w:val="18"/>
          <w:shd w:val="clear" w:fill="F8F8F8"/>
        </w:rPr>
        <w:t>:"</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ls *.xml</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echo</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 Run SonarScanner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/opt/sonar-scanner/bin/sonar-scanner</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eastAsia="宋体" w:cs="MonoLisa-Regular"/>
          <w:sz w:val="18"/>
          <w:szCs w:val="18"/>
          <w:lang w:val="en-US" w:eastAsia="zh-CN"/>
        </w:rPr>
      </w:pPr>
      <w:r>
        <w:rPr>
          <w:rFonts w:hint="default" w:ascii="MonoLisa-Regular" w:hAnsi="MonoLisa-Regular" w:eastAsia="Consolas" w:cs="MonoLisa-Regular"/>
          <w:i w:val="0"/>
          <w:caps w:val="0"/>
          <w:color w:val="C18401"/>
          <w:spacing w:val="0"/>
          <w:sz w:val="18"/>
          <w:szCs w:val="18"/>
          <w:shd w:val="clear" w:fill="FFFFFF"/>
        </w:rPr>
        <w:t>echo</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 Done SonarScanner ******"</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这部分主要完成了整个代码库从本地构建到自动化CI的流程。虽然每个部分都有相关的工具，但是如何使用这部分工具，并合理的与当前项目结合起来，培养了我将大问题化解为小问题，逐一解决的能力。LarkTestKit的真正完成有待于后续进一步的工作。</w:t>
      </w:r>
    </w:p>
    <w:p>
      <w:pPr>
        <w:ind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br w:type="page"/>
      </w:r>
    </w:p>
    <w:p>
      <w:pPr>
        <w:pStyle w:val="4"/>
        <w:keepNext w:val="0"/>
        <w:keepLines w:val="0"/>
        <w:numPr>
          <w:ilvl w:val="0"/>
          <w:numId w:val="1"/>
        </w:numPr>
        <w:spacing w:before="0" w:line="360" w:lineRule="auto"/>
        <w:ind w:left="0" w:leftChars="0" w:firstLine="0" w:firstLineChars="0"/>
        <w:rPr>
          <w:rFonts w:hint="default" w:ascii="Times New Roman" w:hAnsi="Times New Roman" w:cs="Times New Roman"/>
        </w:rPr>
      </w:pPr>
      <w:bookmarkStart w:id="18" w:name="_Toc25273"/>
      <w:r>
        <w:rPr>
          <w:rFonts w:hint="default" w:ascii="Times New Roman" w:hAnsi="Times New Roman" w:eastAsia="黑体" w:cs="Times New Roman"/>
          <w:sz w:val="30"/>
          <w:szCs w:val="30"/>
          <w:lang w:val="en-US" w:eastAsia="zh-CN"/>
        </w:rPr>
        <w:t>知识技能学习情况</w:t>
      </w:r>
      <w:bookmarkEnd w:id="18"/>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本部分将从知识技能学习的</w:t>
      </w:r>
      <w:r>
        <w:rPr>
          <w:rFonts w:hint="eastAsia" w:ascii="Times New Roman" w:hAnsi="Times New Roman" w:eastAsia="宋体" w:cs="Times New Roman"/>
          <w:lang w:val="en-US" w:eastAsia="zh-CN"/>
        </w:rPr>
        <w:t>主题</w:t>
      </w:r>
      <w:r>
        <w:rPr>
          <w:rFonts w:hint="default" w:ascii="Times New Roman" w:hAnsi="Times New Roman" w:eastAsia="宋体" w:cs="Times New Roman"/>
          <w:lang w:val="en-US" w:eastAsia="zh-CN"/>
        </w:rPr>
        <w:t>出发，从开发环境和工具、预备知识、新知识点</w:t>
      </w:r>
      <w:r>
        <w:rPr>
          <w:rFonts w:hint="eastAsia" w:ascii="Times New Roman" w:hAnsi="Times New Roman" w:eastAsia="宋体" w:cs="Times New Roman"/>
          <w:lang w:val="en-US" w:eastAsia="zh-CN"/>
        </w:rPr>
        <w:t>的学习</w:t>
      </w:r>
      <w:r>
        <w:rPr>
          <w:rFonts w:hint="default" w:ascii="Times New Roman" w:hAnsi="Times New Roman" w:eastAsia="宋体" w:cs="Times New Roman"/>
          <w:lang w:val="en-US" w:eastAsia="zh-CN"/>
        </w:rPr>
        <w:t>出发，阐述实际工作过程中所涉及到的技术栈、开发环境、工程思想等，</w:t>
      </w:r>
      <w:r>
        <w:rPr>
          <w:rFonts w:hint="eastAsia" w:ascii="Times New Roman" w:hAnsi="Times New Roman" w:eastAsia="宋体" w:cs="Times New Roman"/>
          <w:lang w:val="en-US" w:eastAsia="zh-CN"/>
        </w:rPr>
        <w:t>做</w:t>
      </w:r>
      <w:r>
        <w:rPr>
          <w:rFonts w:hint="default" w:ascii="Times New Roman" w:hAnsi="Times New Roman" w:eastAsia="宋体" w:cs="Times New Roman"/>
          <w:lang w:val="en-US" w:eastAsia="zh-CN"/>
        </w:rPr>
        <w:t>一个阶段性收获的总结记录。</w:t>
      </w:r>
    </w:p>
    <w:p>
      <w:pPr>
        <w:pStyle w:val="4"/>
        <w:keepNext w:val="0"/>
        <w:keepLines w:val="0"/>
        <w:numPr>
          <w:ilvl w:val="1"/>
          <w:numId w:val="1"/>
        </w:numPr>
        <w:spacing w:before="0" w:line="360" w:lineRule="auto"/>
        <w:ind w:left="0" w:leftChars="0" w:firstLine="0" w:firstLineChars="0"/>
        <w:rPr>
          <w:rFonts w:hint="default"/>
          <w:lang w:val="en-US"/>
        </w:rPr>
      </w:pPr>
      <w:bookmarkStart w:id="19" w:name="_Toc7078"/>
      <w:r>
        <w:rPr>
          <w:rFonts w:hint="default" w:ascii="Times New Roman" w:hAnsi="Times New Roman" w:eastAsia="黑体" w:cs="Times New Roman"/>
          <w:sz w:val="28"/>
          <w:szCs w:val="28"/>
          <w:lang w:val="en-US" w:eastAsia="zh-CN"/>
        </w:rPr>
        <w:t>开发环境和工具</w:t>
      </w:r>
      <w:bookmarkEnd w:id="19"/>
    </w:p>
    <w:p>
      <w:pPr>
        <w:pStyle w:val="4"/>
        <w:keepNext w:val="0"/>
        <w:keepLines w:val="0"/>
        <w:numPr>
          <w:ilvl w:val="2"/>
          <w:numId w:val="1"/>
        </w:numPr>
        <w:spacing w:before="0" w:line="360" w:lineRule="auto"/>
        <w:ind w:left="0" w:leftChars="0" w:firstLine="0" w:firstLineChars="0"/>
        <w:rPr>
          <w:rFonts w:hint="default"/>
          <w:sz w:val="24"/>
          <w:szCs w:val="24"/>
          <w:lang w:val="en-US"/>
        </w:rPr>
      </w:pPr>
      <w:bookmarkStart w:id="20" w:name="_Toc16480"/>
      <w:r>
        <w:rPr>
          <w:rFonts w:hint="eastAsia" w:ascii="Times New Roman" w:hAnsi="Times New Roman" w:eastAsia="黑体" w:cs="Times New Roman"/>
          <w:sz w:val="24"/>
          <w:szCs w:val="24"/>
          <w:lang w:val="en-US" w:eastAsia="zh-CN"/>
        </w:rPr>
        <w:t>开发环境</w:t>
      </w:r>
      <w:bookmarkEnd w:id="20"/>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default" w:ascii="Times New Roman" w:hAnsi="Times New Roman" w:eastAsia="宋体" w:cs="Times New Roman"/>
          <w:lang w:val="en-US" w:eastAsia="zh-CN"/>
        </w:rPr>
        <w:t>LarkSDK是跨平台的，在</w:t>
      </w:r>
      <w:r>
        <w:rPr>
          <w:rFonts w:hint="eastAsia" w:ascii="Times New Roman" w:hAnsi="Times New Roman" w:eastAsia="宋体" w:cs="Times New Roman"/>
          <w:lang w:val="en-US" w:eastAsia="zh-CN"/>
        </w:rPr>
        <w:t>很多</w:t>
      </w:r>
      <w:r>
        <w:rPr>
          <w:rFonts w:hint="default" w:ascii="Times New Roman" w:hAnsi="Times New Roman" w:eastAsia="宋体" w:cs="Times New Roman"/>
          <w:lang w:val="en-US" w:eastAsia="zh-CN"/>
        </w:rPr>
        <w:t>操作系统上都能构建</w:t>
      </w:r>
      <w:r>
        <w:rPr>
          <w:rFonts w:hint="eastAsia" w:ascii="Times New Roman" w:hAnsi="Times New Roman" w:eastAsia="宋体" w:cs="Times New Roman"/>
          <w:lang w:val="en-US" w:eastAsia="zh-CN"/>
        </w:rPr>
        <w:t>，主要是</w:t>
      </w:r>
      <w:r>
        <w:rPr>
          <w:rFonts w:hint="default" w:ascii="Times New Roman" w:hAnsi="Times New Roman" w:eastAsia="宋体" w:cs="Times New Roman"/>
          <w:lang w:val="en-US" w:eastAsia="zh-CN"/>
        </w:rPr>
        <w:t>windows和Linux</w:t>
      </w:r>
      <w:r>
        <w:rPr>
          <w:rFonts w:hint="eastAsia" w:ascii="Times New Roman" w:hAnsi="Times New Roman" w:eastAsia="宋体" w:cs="Times New Roman"/>
          <w:lang w:val="en-US" w:eastAsia="zh-CN"/>
        </w:rPr>
        <w:t>。目前我主要在Linux操作系统上进行研发，使用的Linux系统发行版是Ubuntu 20.04，由于项目的语言是c++，语言标准规定为c++11，同时需要使用编译器gcc，版本是gcc 9.4.0，同时构建需要的CMake版本不小于3.12。</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关于LarkTestKit项目，实际上大同小异。由于目前是初版，很多功能等待后续实现。因此目前只在Linux系统上编译运行。后续功能完善以后再做windows等平台的适配，以达到跨平台的目的。</w:t>
      </w:r>
    </w:p>
    <w:p>
      <w:pPr>
        <w:pStyle w:val="4"/>
        <w:keepNext w:val="0"/>
        <w:keepLines w:val="0"/>
        <w:numPr>
          <w:ilvl w:val="2"/>
          <w:numId w:val="1"/>
        </w:numPr>
        <w:spacing w:before="0" w:line="360" w:lineRule="auto"/>
        <w:ind w:left="0" w:leftChars="0" w:firstLine="0" w:firstLineChars="0"/>
        <w:rPr>
          <w:rFonts w:hint="default"/>
          <w:sz w:val="24"/>
          <w:szCs w:val="24"/>
          <w:lang w:val="en-US"/>
        </w:rPr>
      </w:pPr>
      <w:bookmarkStart w:id="21" w:name="_Toc20191"/>
      <w:r>
        <w:rPr>
          <w:rFonts w:hint="eastAsia" w:ascii="Times New Roman" w:hAnsi="Times New Roman" w:eastAsia="黑体" w:cs="Times New Roman"/>
          <w:sz w:val="24"/>
          <w:szCs w:val="24"/>
          <w:lang w:val="en-US" w:eastAsia="zh-CN"/>
        </w:rPr>
        <w:t>开发工具</w:t>
      </w:r>
      <w:bookmarkEnd w:id="21"/>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default" w:ascii="Times New Roman" w:hAnsi="Times New Roman" w:eastAsia="宋体" w:cs="Times New Roman"/>
          <w:lang w:val="en-US" w:eastAsia="zh-CN"/>
        </w:rPr>
        <w:t>关于代码IDE，windows下推荐使用</w:t>
      </w:r>
      <w:r>
        <w:rPr>
          <w:rFonts w:hint="eastAsia" w:ascii="Times New Roman" w:hAnsi="Times New Roman" w:eastAsia="宋体" w:cs="Times New Roman"/>
          <w:lang w:val="en-US" w:eastAsia="zh-CN"/>
        </w:rPr>
        <w:t>VS</w:t>
      </w:r>
      <w:r>
        <w:rPr>
          <w:rFonts w:hint="default" w:ascii="Times New Roman" w:hAnsi="Times New Roman" w:eastAsia="宋体" w:cs="Times New Roman"/>
          <w:lang w:val="en-US" w:eastAsia="zh-CN"/>
        </w:rPr>
        <w:t>，Linux下使用</w:t>
      </w:r>
      <w:r>
        <w:rPr>
          <w:rFonts w:hint="eastAsia" w:ascii="Times New Roman" w:hAnsi="Times New Roman" w:eastAsia="宋体" w:cs="Times New Roman"/>
          <w:lang w:val="en-US" w:eastAsia="zh-CN"/>
        </w:rPr>
        <w:t>VS C</w:t>
      </w:r>
      <w:r>
        <w:rPr>
          <w:rFonts w:hint="default" w:ascii="Times New Roman" w:hAnsi="Times New Roman" w:eastAsia="宋体" w:cs="Times New Roman"/>
          <w:lang w:val="en-US" w:eastAsia="zh-CN"/>
        </w:rPr>
        <w:t>ode即可</w:t>
      </w:r>
      <w:r>
        <w:rPr>
          <w:rFonts w:hint="eastAsia" w:ascii="Times New Roman" w:hAnsi="Times New Roman" w:eastAsia="宋体" w:cs="Times New Roman"/>
          <w:lang w:val="en-US" w:eastAsia="zh-CN"/>
        </w:rPr>
        <w:t>。VS完整的工具链为windows环境下的构建、测试等提供了非常便捷的操作，缺点则是工具太大，且功能过于复杂，甚至有些繁琐；而VS Code，由于具有众多插件，并且IDE非常轻量，因此非常适合在Linux下进行使用。</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关于代码托管工具，毫无疑问是git。至于平台，我们是在公司服务器上部署gitlab。gitlab开源，并且可以通过脚本或者docker轻松的部署在内网当中，对于任何企业，特别是像我们这样的军工企业，就非常方便了。同时同前面提到，gitlab的CI等功能，可以方便实现自动化打包、扫描等需求，开发流程一目了然。</w:t>
      </w:r>
    </w:p>
    <w:p>
      <w:pPr>
        <w:pStyle w:val="4"/>
        <w:keepNext w:val="0"/>
        <w:keepLines w:val="0"/>
        <w:numPr>
          <w:ilvl w:val="1"/>
          <w:numId w:val="1"/>
        </w:numPr>
        <w:spacing w:before="0" w:line="360" w:lineRule="auto"/>
        <w:ind w:left="0" w:leftChars="0" w:firstLine="0" w:firstLineChars="0"/>
        <w:rPr>
          <w:rFonts w:hint="default"/>
          <w:lang w:val="en-US"/>
        </w:rPr>
      </w:pPr>
      <w:bookmarkStart w:id="22" w:name="_Toc11213"/>
      <w:r>
        <w:rPr>
          <w:rFonts w:hint="default" w:ascii="Times New Roman" w:hAnsi="Times New Roman" w:eastAsia="黑体" w:cs="Times New Roman"/>
          <w:sz w:val="28"/>
          <w:szCs w:val="28"/>
          <w:lang w:val="en-US" w:eastAsia="zh-CN"/>
        </w:rPr>
        <w:t>预备知识</w:t>
      </w:r>
      <w:bookmarkEnd w:id="22"/>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由于我们项目使用的是c++语言，因此一定的c++语言基础是必不可少的。这其中包括但不限于基础语法、关键字、命名空间、输入和输出、函数重载、引用等等。另外c++作为一门面向对象的语言，理解类和对象也是必不可少的，其中包括但不限于面向对象和面向过程的区别、类的定义、类的封装、类的作用域、初始化列表、内部类等等。另外由于SDK是一个偏底层的基础平台库，其中很多的基础类例如LVector、LString等都和std的标准容器有着很大的联系，因此对c++的STL有一定的了解也是很重要的，每种容器的内存模型和管理、设计思路等，都会在项目中无时不刻不被运用。[7]</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其次，由于SDK主要在Linux上进行研发，因此Linux基本的命令是非常必要的，包括但不限于ls、rm、cd、mkdir等。同时需要理解Linux系统和windows系统的区别，包括但不限于文件系统、命令系统等。同时由于项目托管使用了git，因此需要会使用git的基本命令，例如git pull、git merge、git push等等。这些都会在实际工作当中时时刻刻被运用。</w:t>
      </w:r>
      <w:r>
        <w:rPr>
          <w:rFonts w:hint="eastAsia" w:ascii="Times New Roman" w:hAnsi="Times New Roman" w:eastAsia="宋体" w:cs="Times New Roman"/>
          <w:sz w:val="21"/>
          <w:szCs w:val="21"/>
          <w:lang w:val="en-US" w:eastAsia="zh-CN"/>
        </w:rPr>
        <w:br w:type="textWrapping"/>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br w:type="page"/>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p>
    <w:p>
      <w:pPr>
        <w:pStyle w:val="4"/>
        <w:keepNext w:val="0"/>
        <w:keepLines w:val="0"/>
        <w:numPr>
          <w:ilvl w:val="1"/>
          <w:numId w:val="1"/>
        </w:numPr>
        <w:spacing w:before="0" w:line="360" w:lineRule="auto"/>
        <w:ind w:left="0" w:leftChars="0" w:firstLine="0" w:firstLineChars="0"/>
        <w:rPr>
          <w:rFonts w:hint="default" w:ascii="Times New Roman" w:hAnsi="Times New Roman" w:cs="Times New Roman"/>
          <w:sz w:val="28"/>
          <w:szCs w:val="28"/>
        </w:rPr>
      </w:pPr>
      <w:bookmarkStart w:id="23" w:name="_Toc16501"/>
      <w:r>
        <w:rPr>
          <w:rFonts w:hint="default" w:ascii="Times New Roman" w:hAnsi="Times New Roman" w:eastAsia="黑体" w:cs="Times New Roman"/>
          <w:sz w:val="28"/>
          <w:szCs w:val="28"/>
          <w:lang w:val="en-US" w:eastAsia="zh-CN"/>
        </w:rPr>
        <w:t>新知识点</w:t>
      </w:r>
      <w:r>
        <w:rPr>
          <w:rFonts w:hint="eastAsia" w:ascii="Times New Roman" w:hAnsi="Times New Roman" w:eastAsia="黑体" w:cs="Times New Roman"/>
          <w:sz w:val="28"/>
          <w:szCs w:val="28"/>
          <w:lang w:val="en-US" w:eastAsia="zh-CN"/>
        </w:rPr>
        <w:t>的</w:t>
      </w:r>
      <w:r>
        <w:rPr>
          <w:rFonts w:hint="default" w:ascii="Times New Roman" w:hAnsi="Times New Roman" w:eastAsia="黑体" w:cs="Times New Roman"/>
          <w:sz w:val="28"/>
          <w:szCs w:val="28"/>
          <w:lang w:val="en-US" w:eastAsia="zh-CN"/>
        </w:rPr>
        <w:t>学习</w:t>
      </w:r>
      <w:bookmarkEnd w:id="23"/>
    </w:p>
    <w:p>
      <w:pPr>
        <w:pStyle w:val="4"/>
        <w:keepNext w:val="0"/>
        <w:keepLines w:val="0"/>
        <w:numPr>
          <w:ilvl w:val="2"/>
          <w:numId w:val="1"/>
        </w:numPr>
        <w:spacing w:before="0" w:line="360" w:lineRule="auto"/>
        <w:ind w:left="0" w:leftChars="0" w:firstLine="0" w:firstLineChars="0"/>
        <w:rPr>
          <w:rFonts w:hint="default" w:ascii="Times New Roman" w:hAnsi="Times New Roman" w:cs="Times New Roman"/>
          <w:sz w:val="24"/>
          <w:szCs w:val="24"/>
        </w:rPr>
      </w:pPr>
      <w:bookmarkStart w:id="24" w:name="_Toc29201"/>
      <w:r>
        <w:rPr>
          <w:rFonts w:hint="eastAsia" w:ascii="Times New Roman" w:hAnsi="Times New Roman" w:eastAsia="黑体" w:cs="Times New Roman"/>
          <w:sz w:val="24"/>
          <w:szCs w:val="24"/>
          <w:lang w:val="en-US" w:eastAsia="zh-CN"/>
        </w:rPr>
        <w:t>CMake</w:t>
      </w:r>
      <w:bookmarkEnd w:id="24"/>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使用IDE开发软件的过程中，代码的编译和构建一般是使用IDE自带的编译工具和环境进行编译，例如VS，JetBrains全家桶等，开发者参与的并不算多。但是如果想要控制构建的细节，则需要开发者自己定义构建的过程。而CMake工具是一个开源、跨平台的编译、测试和打包工具，它使用比较简单的语言描述编译、安装的过程，输出Makefile或者project文件，再去执行构建。[8]</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CMake工具具有很多优点。第一，CMake 是一个跨平台的构建工具，可以在各种操作系统上使用，包括 Windows、Linux、macOS 等。第二，CMake 允许开发者使用简单的语法编写项目的构建规则，然后根据这些规则自动生成特定平台下的构建系统文件，如 Makefile、Visual Studio 解决方案、Xcode 项目等。第三，CMake 使用 CMakeLists.txt 文件来描述项目的构建规则和依赖关系。这些文件可以分成多个模块，使得项目的组织结构更加清晰，并且易于维护和管理。第四，CMake 支持各种主流的编译器和构建工具，包括 GCC、Clang、Visual Studio、Xcode 等，以及各种构建系统，如 Make、Ninja 等。第五，CMake 支持生成多种不同配置的构建系统，例如 Debug、Release、MinSizeRel 等，这使得开发者可以针对不同的需求生成不同的构建版本。第六，CMake 允许开发者方便地管理项目所依赖的外部库和模块，可以通过 find_package() 函数来查找已安装的库，并自动配置相关的构建规则。最后，CMake 拥有庞大的用户社区和活跃的开发团队，提供了丰富的文档、示例和支持资源，使得开发者能够快速上手并解决遇到的问题。</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关于多个c/cpp文件的编译，用MakeFile自然是没有问题的，但是一旦文件架构复杂起来，MakeFile文件的编写就比较困难。CMake就是在MakeFile的基础上，提供了全自动化的构建方案，只需要做好配置，就能自定义构建的过程，这也是CMake最方便的地方。</w:t>
      </w:r>
    </w:p>
    <w:p>
      <w:pPr>
        <w:pStyle w:val="4"/>
        <w:keepNext w:val="0"/>
        <w:keepLines w:val="0"/>
        <w:numPr>
          <w:ilvl w:val="2"/>
          <w:numId w:val="1"/>
        </w:numPr>
        <w:spacing w:before="0" w:line="360" w:lineRule="auto"/>
        <w:ind w:left="0" w:leftChars="0" w:firstLine="0" w:firstLineChars="0"/>
        <w:rPr>
          <w:rFonts w:hint="default" w:ascii="Times New Roman" w:hAnsi="Times New Roman" w:cs="Times New Roman"/>
          <w:sz w:val="24"/>
          <w:szCs w:val="24"/>
        </w:rPr>
      </w:pPr>
      <w:bookmarkStart w:id="25" w:name="_Toc30896"/>
      <w:r>
        <w:rPr>
          <w:rFonts w:hint="eastAsia" w:ascii="Times New Roman" w:hAnsi="Times New Roman" w:eastAsia="黑体" w:cs="Times New Roman"/>
          <w:sz w:val="24"/>
          <w:szCs w:val="24"/>
          <w:lang w:val="en-US" w:eastAsia="zh-CN"/>
        </w:rPr>
        <w:t>Conan</w:t>
      </w:r>
      <w:bookmarkEnd w:id="25"/>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任何项目的当中，除非是从头造轮子，引入一些第三方库是必不可少的。在前后端当中有比较完善的包管理器例如前端的node，后端的maven；在python当中有pip/pip3，在Ubuntu当中有apt，在centos中有yum等等。但是对于c++，我以前从来没有听过任何的第三方库或者包管理器，这也和c++是偏底层的语言，习惯造轮子比较相关。但是实际项目里面确实需要依赖一些第三方开源库，例如LarkSDK的libpng库，这个时候Conan包管理器就发挥它的作用了。</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Conan 是一个开源的 C/C++ 软件包管理器，用于帮助开发人员管理项目中的依赖项。它的主要目标是简化 C/C++ 项目中的依赖项管理过程，提供了一种方便的方式来引入、构建和共享依赖项，同时解决了版本冲突和平台兼容性等问题。Conan包的安装也非常简单，只需要通过pip即可。[9]</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Conan有很多优点。第一，Conan 可以在各种操作系统上运行，包括 Windows、Linux 和 macOS 等。第二，Conan 允许用户从中央仓库或自定义仓库中获取预编译的软件包，并将它们安装到本地环境中。第三，Conan 能够解析项目依赖项的依赖关系，并自动下载和安装所需的依赖项，包括库文件、头文件和其他构建工具等。第四，Conan 允许用户指定所需依赖项的版本，并在需要时进行版本切换或升级。第五，Conan 允许用户根据项目需求自定义构建选项，并将这些选项传递给依赖项的构建过程。第六，Conan 可以与各种常用的构建系统集成，包括 CMake、Makefile、Visual Studio 等，以便将依赖项集成到项目的构建过程中。最后，Conan 支持与其他包管理系统（如 CMake、vcpkg 等）集成，以便在不同的项目和环境中共享和重用依赖项。</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LarkSDK中需要引入很多第三方开源库，在LarkTestKit中则需要引入LarkSDK库。将LarkSDK和LarkTestKit的源文件编译成为对应的库文件，再和头文件打包在一起，通过Conan包的相关命令，就能很方便的将结果打成Conan包，这不仅对于后续测试人员做测试、版本发布等，都起着非常重要的作用。</w:t>
      </w:r>
    </w:p>
    <w:p>
      <w:pPr>
        <w:pStyle w:val="4"/>
        <w:keepNext w:val="0"/>
        <w:keepLines w:val="0"/>
        <w:numPr>
          <w:ilvl w:val="2"/>
          <w:numId w:val="1"/>
        </w:numPr>
        <w:spacing w:before="0" w:line="360" w:lineRule="auto"/>
        <w:ind w:left="0" w:leftChars="0" w:firstLine="0" w:firstLineChars="0"/>
        <w:rPr>
          <w:rFonts w:hint="default" w:ascii="Times New Roman" w:hAnsi="Times New Roman" w:cs="Times New Roman"/>
          <w:sz w:val="24"/>
          <w:szCs w:val="24"/>
        </w:rPr>
      </w:pPr>
      <w:bookmarkStart w:id="26" w:name="_Toc5103"/>
      <w:r>
        <w:rPr>
          <w:rFonts w:hint="eastAsia" w:ascii="Times New Roman" w:hAnsi="Times New Roman" w:eastAsia="黑体" w:cs="Times New Roman"/>
          <w:sz w:val="24"/>
          <w:szCs w:val="24"/>
          <w:lang w:val="en-US" w:eastAsia="zh-CN"/>
        </w:rPr>
        <w:t>对实用工具的深入理解</w:t>
      </w:r>
      <w:bookmarkEnd w:id="26"/>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在以前，关于STL，也就是c++的标准模板库，我只是会用，稍微了解内部原理的状态。但是由于代码走查的工作，我接触到了不同的底层设计，也借机会对比了我们的实用工具和STL的设计思路。</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以std::string和我们的LString为例对比。std::string对应c++的标准字符串，使用的单字节编码，并且只支持ASCII或者ISO-8859-1编码；LString使用的是双字节编码，因此可以支持unicode中的字符，应用空间更广。其次，std::string的内存结构是栈区存放堆区的指针，而堆区存放C风格的字符串（当然std::string还有其他的优化，这里仅声明绝大多数情况）；而LString继承LVector&lt;unsigned short&gt;，字符串中的每个元素都是一个unicode字符，这样大大复用LVector的功能，对于底层的内存管理也交给LVector处理。同时LString提供了更多的功能，例如split、trim、format等等。</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以上的例子还有很多，通过代码走查的工作，我对底层实用工具的理解更深了，虽然可能达不到自己动手实现的水平，但是能够大致说出不同的设计思路，实现方案，也算是达到了目的。</w:t>
      </w:r>
    </w:p>
    <w:p>
      <w:pPr>
        <w:pStyle w:val="19"/>
        <w:shd w:val="clear" w:color="auto" w:fill="FFFFFF"/>
        <w:spacing w:before="0" w:beforeAutospacing="0" w:after="0" w:afterAutospacing="0" w:line="360" w:lineRule="auto"/>
        <w:jc w:val="left"/>
        <w:rPr>
          <w:rFonts w:hint="default" w:ascii="Times New Roman" w:hAnsi="Times New Roman" w:cs="Times New Roman"/>
          <w:bCs/>
          <w:szCs w:val="28"/>
        </w:rPr>
      </w:pPr>
      <w:r>
        <w:rPr>
          <w:rFonts w:hint="default" w:ascii="Times New Roman" w:hAnsi="Times New Roman" w:cs="Times New Roman"/>
          <w:bCs/>
          <w:szCs w:val="28"/>
        </w:rPr>
        <w:br w:type="page"/>
      </w:r>
    </w:p>
    <w:p>
      <w:pPr>
        <w:pStyle w:val="4"/>
        <w:keepNext w:val="0"/>
        <w:keepLines w:val="0"/>
        <w:numPr>
          <w:ilvl w:val="0"/>
          <w:numId w:val="1"/>
        </w:numPr>
        <w:spacing w:before="0" w:line="360" w:lineRule="auto"/>
        <w:ind w:left="0" w:leftChars="0" w:firstLine="0" w:firstLineChars="0"/>
        <w:rPr>
          <w:rFonts w:hint="default" w:ascii="Times New Roman" w:hAnsi="Times New Roman" w:cs="Times New Roman"/>
        </w:rPr>
      </w:pPr>
      <w:bookmarkStart w:id="27" w:name="_Toc28817"/>
      <w:r>
        <w:rPr>
          <w:rFonts w:hint="default" w:ascii="Times New Roman" w:hAnsi="Times New Roman" w:eastAsia="黑体" w:cs="Times New Roman"/>
          <w:sz w:val="30"/>
          <w:szCs w:val="30"/>
        </w:rPr>
        <w:t>前期任务完成度与后续实施计划</w:t>
      </w:r>
      <w:bookmarkEnd w:id="27"/>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本部分将总结到目前为止的任务完成情况，具体任务参见前面。并对未完成的任务做出反思，从而有助于对后期任务做安排和统筹，包括后期任务、后期复杂工程问题的思路方案、后期需要学习的知识技能等。</w:t>
      </w:r>
    </w:p>
    <w:p>
      <w:pPr>
        <w:pStyle w:val="4"/>
        <w:keepNext w:val="0"/>
        <w:keepLines w:val="0"/>
        <w:numPr>
          <w:ilvl w:val="1"/>
          <w:numId w:val="1"/>
        </w:numPr>
        <w:spacing w:before="0" w:line="360" w:lineRule="auto"/>
        <w:ind w:left="0" w:leftChars="0" w:firstLine="0" w:firstLineChars="0"/>
        <w:rPr>
          <w:rFonts w:hint="default" w:ascii="Times New Roman" w:hAnsi="Times New Roman" w:cs="Times New Roman"/>
          <w:sz w:val="28"/>
          <w:szCs w:val="28"/>
        </w:rPr>
      </w:pPr>
      <w:bookmarkStart w:id="28" w:name="_Toc23678"/>
      <w:r>
        <w:rPr>
          <w:rFonts w:hint="default" w:ascii="Times New Roman" w:hAnsi="Times New Roman" w:eastAsia="黑体" w:cs="Times New Roman"/>
          <w:sz w:val="28"/>
          <w:szCs w:val="28"/>
          <w:lang w:val="en-US" w:eastAsia="zh-CN"/>
        </w:rPr>
        <w:t>前期任务完成度</w:t>
      </w:r>
      <w:bookmarkEnd w:id="28"/>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根据前面的任务，可以将前期任务分为三个部分，代码走查、代码优化重构、审核LarkTestKit，具体见表1</w:t>
      </w:r>
      <w:r>
        <w:rPr>
          <w:rFonts w:hint="default" w:ascii="Times New Roman" w:hAnsi="Times New Roman" w:eastAsia="宋体" w:cs="Times New Roman"/>
          <w:lang w:val="en-US" w:eastAsia="zh-CN"/>
        </w:rPr>
        <w:t>-2</w:t>
      </w:r>
      <w:r>
        <w:rPr>
          <w:rFonts w:hint="eastAsia" w:ascii="Times New Roman" w:hAnsi="Times New Roman" w:eastAsia="宋体" w:cs="Times New Roman"/>
          <w:lang w:val="en-US" w:eastAsia="zh-CN"/>
        </w:rPr>
        <w:t>。</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第一，代码走查。目前已完成三大核心模块的走查工作，并作了文档的记录，见图4</w:t>
      </w:r>
      <w:r>
        <w:rPr>
          <w:rFonts w:hint="default" w:ascii="Times New Roman" w:hAnsi="Times New Roman" w:eastAsia="宋体" w:cs="Times New Roman"/>
          <w:lang w:val="en-US" w:eastAsia="zh-CN"/>
        </w:rPr>
        <w:t>-1</w:t>
      </w:r>
      <w:r>
        <w:rPr>
          <w:rFonts w:hint="eastAsia" w:ascii="Times New Roman" w:hAnsi="Times New Roman" w:eastAsia="宋体" w:cs="Times New Roman"/>
          <w:lang w:val="en-US" w:eastAsia="zh-CN"/>
        </w:rPr>
        <w:t>。该部分的完成度为100%。</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textAlignment w:val="auto"/>
        <w:outlineLvl w:val="9"/>
        <w:rPr>
          <w:rFonts w:hint="eastAsia" w:ascii="Times New Roman" w:hAnsi="Times New Roman" w:eastAsia="宋体" w:cs="Times New Roman"/>
          <w:lang w:val="en-US" w:eastAsia="zh-CN"/>
        </w:rPr>
      </w:pPr>
      <w:r>
        <w:drawing>
          <wp:inline distT="0" distB="0" distL="114300" distR="114300">
            <wp:extent cx="5762625" cy="1326515"/>
            <wp:effectExtent l="0" t="0" r="13335" b="1460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9"/>
                    <a:stretch>
                      <a:fillRect/>
                    </a:stretch>
                  </pic:blipFill>
                  <pic:spPr>
                    <a:xfrm>
                      <a:off x="0" y="0"/>
                      <a:ext cx="5762625" cy="132651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200"/>
        <w:jc w:val="center"/>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 4</w:t>
      </w:r>
      <w:r>
        <w:rPr>
          <w:rFonts w:hint="default" w:ascii="Times New Roman" w:hAnsi="Times New Roman" w:eastAsia="宋体" w:cs="Times New Roman"/>
          <w:sz w:val="21"/>
          <w:szCs w:val="21"/>
          <w:lang w:val="en-US" w:eastAsia="zh-CN"/>
        </w:rPr>
        <w:t>-1</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20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第二，补充单元测试。目前已完成util和network部分的单元测试，使其从原有的40%代码覆盖率分别上升到75%和90%。但是由于后续代码的修改，覆盖率目前有所下降，但是我一直维持单元测试的流程，一直保持数据更新。该部分的完成度80%。</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20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第三，代码优化重构。针对上述代码走查的问题，目前已经完成重构代码LStack、LQueue，并已经与测试对接回归测试。同时优化LPen、LBrush、LMenu、LMenuItem、LThread等代码的部分问题，其他更大一点的问题已在文档中记录，等待领导后续统筹安排，具体可见图4</w:t>
      </w:r>
      <w:r>
        <w:rPr>
          <w:rFonts w:hint="default" w:ascii="Times New Roman" w:hAnsi="Times New Roman" w:eastAsia="宋体" w:cs="Times New Roman"/>
          <w:sz w:val="21"/>
          <w:szCs w:val="21"/>
          <w:lang w:val="en-US" w:eastAsia="zh-CN"/>
        </w:rPr>
        <w:t>-2</w:t>
      </w:r>
      <w:r>
        <w:rPr>
          <w:rFonts w:hint="eastAsia" w:ascii="Times New Roman" w:hAnsi="Times New Roman" w:eastAsia="宋体" w:cs="Times New Roman"/>
          <w:sz w:val="21"/>
          <w:szCs w:val="21"/>
          <w:lang w:val="en-US" w:eastAsia="zh-CN"/>
        </w:rPr>
        <w:t>。该部分的完成度为70%。</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jc w:val="left"/>
        <w:textAlignment w:val="auto"/>
        <w:outlineLvl w:val="9"/>
      </w:pPr>
      <w:r>
        <w:drawing>
          <wp:inline distT="0" distB="0" distL="114300" distR="114300">
            <wp:extent cx="5713730" cy="1310005"/>
            <wp:effectExtent l="0" t="0" r="1270" b="6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0"/>
                    <a:stretch>
                      <a:fillRect/>
                    </a:stretch>
                  </pic:blipFill>
                  <pic:spPr>
                    <a:xfrm>
                      <a:off x="0" y="0"/>
                      <a:ext cx="5713730" cy="131000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200"/>
        <w:jc w:val="center"/>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 4</w:t>
      </w:r>
      <w:r>
        <w:rPr>
          <w:rFonts w:hint="default" w:ascii="Times New Roman" w:hAnsi="Times New Roman" w:eastAsia="宋体" w:cs="Times New Roman"/>
          <w:sz w:val="21"/>
          <w:szCs w:val="21"/>
          <w:lang w:val="en-US" w:eastAsia="zh-CN"/>
        </w:rPr>
        <w:t>-2</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20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第四，审核LarkTestKit。目前已完成代码的本地编译运行，Conan打包和自动化CI流程，同时也完成和测试、校方同学的对接，自己也完成了部分测试代码的编写。后续等待继续沟通，尽早完成该部分的工作。该部分的完成度为30%。</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200"/>
        <w:jc w:val="left"/>
        <w:textAlignment w:val="auto"/>
        <w:outlineLvl w:val="9"/>
        <w:rPr>
          <w:rFonts w:hint="eastAsia" w:ascii="Times New Roman" w:hAnsi="Times New Roman" w:eastAsia="宋体" w:cs="Times New Roman"/>
          <w:sz w:val="21"/>
          <w:szCs w:val="21"/>
          <w:lang w:val="en-US" w:eastAsia="zh-CN"/>
        </w:rPr>
      </w:pPr>
    </w:p>
    <w:p>
      <w:pPr>
        <w:pStyle w:val="4"/>
        <w:keepNext w:val="0"/>
        <w:keepLines w:val="0"/>
        <w:numPr>
          <w:ilvl w:val="1"/>
          <w:numId w:val="1"/>
        </w:numPr>
        <w:spacing w:before="0" w:line="360" w:lineRule="auto"/>
        <w:ind w:left="0" w:leftChars="0" w:firstLine="0" w:firstLineChars="0"/>
        <w:rPr>
          <w:rFonts w:hint="default"/>
          <w:lang w:val="en-US"/>
        </w:rPr>
      </w:pPr>
      <w:bookmarkStart w:id="29" w:name="_Toc11369"/>
      <w:r>
        <w:rPr>
          <w:rFonts w:hint="default" w:ascii="Times New Roman" w:hAnsi="Times New Roman" w:eastAsia="黑体" w:cs="Times New Roman"/>
          <w:sz w:val="28"/>
          <w:szCs w:val="28"/>
          <w:lang w:val="en-US" w:eastAsia="zh-CN"/>
        </w:rPr>
        <w:t>后续实施计划</w:t>
      </w:r>
      <w:bookmarkEnd w:id="29"/>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针对上述的未完成任务，下表作了对于后续任务的规划，见表 4-2：</w:t>
      </w:r>
    </w:p>
    <w:p>
      <w:pPr>
        <w:keepNext w:val="0"/>
        <w:keepLines w:val="0"/>
        <w:pageBreakBefore w:val="0"/>
        <w:kinsoku/>
        <w:wordWrap/>
        <w:overflowPunct/>
        <w:topLinePunct w:val="0"/>
        <w:autoSpaceDE/>
        <w:autoSpaceDN/>
        <w:bidi w:val="0"/>
        <w:adjustRightInd/>
        <w:snapToGrid/>
        <w:spacing w:after="0" w:line="20" w:lineRule="atLeast"/>
        <w:ind w:left="0" w:leftChars="0" w:right="0" w:rightChars="0" w:firstLine="420"/>
        <w:jc w:val="center"/>
        <w:textAlignment w:val="auto"/>
        <w:outlineLvl w:val="9"/>
        <w:rPr>
          <w:rFonts w:hint="eastAsia" w:ascii="Times New Roman" w:hAnsi="Times New Roman" w:eastAsia="宋体" w:cs="Times New Roman"/>
          <w:lang w:val="en-US" w:eastAsia="zh-CN"/>
        </w:rPr>
      </w:pPr>
      <w:r>
        <w:rPr>
          <w:rFonts w:hint="default" w:ascii="Times New Roman" w:hAnsi="Times New Roman" w:cs="Times New Roman"/>
        </w:rPr>
        <w:t>表 4-</w:t>
      </w:r>
      <w:r>
        <w:rPr>
          <w:rFonts w:hint="eastAsia" w:ascii="Times New Roman" w:hAnsi="Times New Roman" w:cs="Times New Roman"/>
          <w:lang w:val="en-US" w:eastAsia="zh-CN"/>
        </w:rPr>
        <w:t xml:space="preserve">2 </w:t>
      </w:r>
      <w:r>
        <w:rPr>
          <w:rFonts w:hint="default" w:ascii="Times New Roman" w:hAnsi="Times New Roman" w:cs="Times New Roman"/>
        </w:rPr>
        <w:t>后期任务计划表</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3515"/>
        <w:gridCol w:w="2037"/>
        <w:gridCol w:w="2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序号</w:t>
            </w:r>
          </w:p>
        </w:tc>
        <w:tc>
          <w:tcPr>
            <w:tcW w:w="3515"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default" w:ascii="Times New Roman" w:hAnsi="Times New Roman" w:cs="Times New Roman"/>
              </w:rPr>
            </w:pPr>
            <w:r>
              <w:rPr>
                <w:rFonts w:hint="default" w:ascii="Times New Roman" w:hAnsi="Times New Roman" w:cs="Times New Roman"/>
              </w:rPr>
              <w:t>工作内容</w:t>
            </w:r>
          </w:p>
        </w:tc>
        <w:tc>
          <w:tcPr>
            <w:tcW w:w="2037"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default" w:ascii="Times New Roman" w:hAnsi="Times New Roman" w:cs="Times New Roman"/>
              </w:rPr>
            </w:pPr>
            <w:r>
              <w:rPr>
                <w:rFonts w:hint="default" w:ascii="Times New Roman" w:hAnsi="Times New Roman" w:cs="Times New Roman"/>
              </w:rPr>
              <w:t>工作开始时间</w:t>
            </w:r>
          </w:p>
        </w:tc>
        <w:tc>
          <w:tcPr>
            <w:tcW w:w="2124"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持续时间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default" w:ascii="Times New Roman" w:hAnsi="Times New Roman" w:cs="Times New Roman"/>
              </w:rPr>
            </w:pPr>
            <w:r>
              <w:rPr>
                <w:rFonts w:hint="default" w:ascii="Times New Roman" w:hAnsi="Times New Roman" w:cs="Times New Roman"/>
              </w:rPr>
              <w:t>1</w:t>
            </w:r>
          </w:p>
        </w:tc>
        <w:tc>
          <w:tcPr>
            <w:tcW w:w="3515"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补充单元测试</w:t>
            </w:r>
          </w:p>
        </w:tc>
        <w:tc>
          <w:tcPr>
            <w:tcW w:w="2037"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2023.4.1</w:t>
            </w:r>
          </w:p>
        </w:tc>
        <w:tc>
          <w:tcPr>
            <w:tcW w:w="2124"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持续进行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2" w:hRule="atLeast"/>
        </w:trPr>
        <w:tc>
          <w:tcPr>
            <w:tcW w:w="846"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default" w:ascii="Times New Roman" w:hAnsi="Times New Roman" w:cs="Times New Roman"/>
              </w:rPr>
            </w:pPr>
            <w:r>
              <w:rPr>
                <w:rFonts w:hint="default" w:ascii="Times New Roman" w:hAnsi="Times New Roman" w:cs="Times New Roman"/>
              </w:rPr>
              <w:t>2</w:t>
            </w:r>
          </w:p>
        </w:tc>
        <w:tc>
          <w:tcPr>
            <w:tcW w:w="3515"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代码优化重构</w:t>
            </w:r>
          </w:p>
        </w:tc>
        <w:tc>
          <w:tcPr>
            <w:tcW w:w="2037"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2023.4.1</w:t>
            </w:r>
          </w:p>
        </w:tc>
        <w:tc>
          <w:tcPr>
            <w:tcW w:w="2124"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大概一个月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default" w:ascii="Times New Roman" w:hAnsi="Times New Roman" w:cs="Times New Roman"/>
              </w:rPr>
            </w:pPr>
            <w:r>
              <w:rPr>
                <w:rFonts w:hint="default" w:ascii="Times New Roman" w:hAnsi="Times New Roman" w:cs="Times New Roman"/>
              </w:rPr>
              <w:t>3</w:t>
            </w:r>
          </w:p>
        </w:tc>
        <w:tc>
          <w:tcPr>
            <w:tcW w:w="3515"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审核LarkTestKit</w:t>
            </w:r>
          </w:p>
        </w:tc>
        <w:tc>
          <w:tcPr>
            <w:tcW w:w="2037"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2023.3.25</w:t>
            </w:r>
          </w:p>
        </w:tc>
        <w:tc>
          <w:tcPr>
            <w:tcW w:w="2124"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大概一个月</w:t>
            </w:r>
          </w:p>
        </w:tc>
      </w:tr>
    </w:tbl>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br w:type="page"/>
      </w:r>
    </w:p>
    <w:p>
      <w:pPr>
        <w:pStyle w:val="4"/>
        <w:keepNext w:val="0"/>
        <w:keepLines w:val="0"/>
        <w:numPr>
          <w:ilvl w:val="0"/>
          <w:numId w:val="1"/>
        </w:numPr>
        <w:spacing w:before="0" w:line="360" w:lineRule="auto"/>
        <w:ind w:left="0" w:leftChars="0" w:firstLine="0" w:firstLineChars="0"/>
        <w:rPr>
          <w:rFonts w:hint="default" w:ascii="Times New Roman" w:hAnsi="Times New Roman" w:cs="Times New Roman"/>
        </w:rPr>
      </w:pPr>
      <w:bookmarkStart w:id="30" w:name="_Toc30210"/>
      <w:r>
        <w:rPr>
          <w:rFonts w:hint="default" w:ascii="Times New Roman" w:hAnsi="Times New Roman" w:eastAsia="黑体" w:cs="Times New Roman"/>
          <w:sz w:val="30"/>
          <w:szCs w:val="30"/>
          <w:lang w:val="en-US" w:eastAsia="zh-CN"/>
        </w:rPr>
        <w:t>参考文献</w:t>
      </w:r>
      <w:bookmarkEnd w:id="5"/>
      <w:bookmarkEnd w:id="30"/>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：Drozd, Y.. "Rejection Lemma and Almost Split Sequences." Ukrainian Mathematical Journal (2020).</w:t>
      </w:r>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：杨浩,杨陟卓.基于面向对象编程的代码复用技术[J].信息技术,2017(06):52-57+61.DOI:10.13274/j.cnki.hdzj.2017.06.012.</w:t>
      </w:r>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：Ullrich, Philip. "The Bug (Up Close and Personal)." APRIA Journal (2022).</w:t>
      </w:r>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：Greenberg, M., Konstantinos Kallas, and N. Vasilakis. "Unix shell programming: the next 50 years." Proceedings of the Workshop on Hot Topics in Operating Systems (2021).</w:t>
      </w:r>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：Hegde, Shrinidhi G, and G. Ranjani. "Package Management System in Linux." 2021 Asian Conference on Innovation in Technology (ASIANCON) (2021).</w:t>
      </w:r>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：Butler, Branden A., and Ryan M. Richard. "CMinx: A CMake Documentation Generator." J. Open Source Softw. (2022).</w:t>
      </w:r>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：Watson, R., et al. "CHERI C/C++ Programming Guide." (2020).</w:t>
      </w:r>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：Martin, Kent, and B. Hoffman. "Mastering CMake : a cross-platform build system : version 3.1." (2015).</w:t>
      </w:r>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：Tourani, Parastou, Bram Adams, and Alexander Serebrenik. "Code of conduct in open source projects." 2017 IEEE 24th International Conference on Software Analysis, Evolution and Reengineering (SANER) (2017).</w:t>
      </w:r>
    </w:p>
    <w:sectPr>
      <w:headerReference r:id="rId15" w:type="default"/>
      <w:footerReference r:id="rId17" w:type="default"/>
      <w:headerReference r:id="rId16" w:type="even"/>
      <w:footerReference r:id="rId18" w:type="even"/>
      <w:type w:val="continuous"/>
      <w:pgSz w:w="11906" w:h="16838"/>
      <w:pgMar w:top="1440" w:right="1800" w:bottom="1440" w:left="1800" w:header="850"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微软雅黑 Light">
    <w:panose1 w:val="020B0502040204020203"/>
    <w:charset w:val="86"/>
    <w:family w:val="auto"/>
    <w:pitch w:val="default"/>
    <w:sig w:usb0="80000287" w:usb1="2ACF0010" w:usb2="00000016" w:usb3="00000000" w:csb0="0004001F"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新宋体">
    <w:panose1 w:val="02010609030101010101"/>
    <w:charset w:val="86"/>
    <w:family w:val="auto"/>
    <w:pitch w:val="default"/>
    <w:sig w:usb0="00000283" w:usb1="288F0000" w:usb2="00000006" w:usb3="00000000" w:csb0="00040001" w:csb1="00000000"/>
  </w:font>
  <w:font w:name="MonoLis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 w:name="Monaco">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UI Light">
    <w:panose1 w:val="020B0502040204020203"/>
    <w:charset w:val="00"/>
    <w:family w:val="auto"/>
    <w:pitch w:val="default"/>
    <w:sig w:usb0="E4002EFF" w:usb1="C000E47F" w:usb2="00000009" w:usb3="00000000" w:csb0="200001FF" w:csb1="00000000"/>
  </w:font>
  <w:font w:name="Segoe UI Semilight">
    <w:panose1 w:val="020B0402040204020203"/>
    <w:charset w:val="00"/>
    <w:family w:val="auto"/>
    <w:pitch w:val="default"/>
    <w:sig w:usb0="E4002EFF" w:usb1="C000E47F" w:usb2="00000009" w:usb3="00000000" w:csb0="200001FF" w:csb1="00000000"/>
  </w:font>
  <w:font w:name="Sitka Banner">
    <w:panose1 w:val="02000505000000020004"/>
    <w:charset w:val="00"/>
    <w:family w:val="auto"/>
    <w:pitch w:val="default"/>
    <w:sig w:usb0="A00002EF" w:usb1="4000204B" w:usb2="00000000" w:usb3="00000000" w:csb0="2000019F" w:csb1="00000000"/>
  </w:font>
  <w:font w:name="Sitka Display">
    <w:panose1 w:val="02000505000000020004"/>
    <w:charset w:val="00"/>
    <w:family w:val="auto"/>
    <w:pitch w:val="default"/>
    <w:sig w:usb0="A00002EF" w:usb1="4000204B" w:usb2="00000000" w:usb3="00000000" w:csb0="2000019F" w:csb1="00000000"/>
  </w:font>
  <w:font w:name="Sitka Heading">
    <w:panose1 w:val="02000505000000020004"/>
    <w:charset w:val="00"/>
    <w:family w:val="auto"/>
    <w:pitch w:val="default"/>
    <w:sig w:usb0="A00002EF" w:usb1="4000204B" w:usb2="00000000" w:usb3="00000000" w:csb0="2000019F" w:csb1="00000000"/>
  </w:font>
  <w:font w:name="Sitka Small">
    <w:panose1 w:val="02000505000000020004"/>
    <w:charset w:val="00"/>
    <w:family w:val="auto"/>
    <w:pitch w:val="default"/>
    <w:sig w:usb0="A00002EF" w:usb1="4000204B" w:usb2="00000000" w:usb3="00000000" w:csb0="2000019F" w:csb1="00000000"/>
  </w:font>
  <w:font w:name="Segoe UI Symbol">
    <w:panose1 w:val="020B0502040204020203"/>
    <w:charset w:val="00"/>
    <w:family w:val="auto"/>
    <w:pitch w:val="default"/>
    <w:sig w:usb0="800001E3" w:usb1="1200FFEF" w:usb2="00040000" w:usb3="04000000" w:csb0="00000001" w:csb1="40000000"/>
  </w:font>
  <w:font w:name="Segoe UI Semibold">
    <w:panose1 w:val="020B0702040204020203"/>
    <w:charset w:val="00"/>
    <w:family w:val="auto"/>
    <w:pitch w:val="default"/>
    <w:sig w:usb0="E4002EFF" w:usb1="C000E47F" w:usb2="00000009" w:usb3="00000000" w:csb0="200001FF" w:csb1="00000000"/>
  </w:font>
  <w:font w:name="Segoe UI Historic">
    <w:panose1 w:val="020B0502040204020203"/>
    <w:charset w:val="00"/>
    <w:family w:val="auto"/>
    <w:pitch w:val="default"/>
    <w:sig w:usb0="800001EF" w:usb1="02000002" w:usb2="0060C080" w:usb3="00000002" w:csb0="00000001" w:csb1="40000000"/>
  </w:font>
  <w:font w:name="Segoe UI Emoji">
    <w:panose1 w:val="020B0502040204020203"/>
    <w:charset w:val="00"/>
    <w:family w:val="auto"/>
    <w:pitch w:val="default"/>
    <w:sig w:usb0="00000001" w:usb1="02000000" w:usb2="00000000" w:usb3="00000000" w:csb0="00000001" w:csb1="00000000"/>
  </w:font>
  <w:font w:name="Segoe UI Black">
    <w:panose1 w:val="020B0A02040204020203"/>
    <w:charset w:val="00"/>
    <w:family w:val="auto"/>
    <w:pitch w:val="default"/>
    <w:sig w:usb0="E00002FF" w:usb1="4000E47F" w:usb2="00000021" w:usb3="00000000" w:csb0="2000019F" w:csb1="00000000"/>
  </w:font>
  <w:font w:name="Segoe Script">
    <w:panose1 w:val="030B0504020000000003"/>
    <w:charset w:val="00"/>
    <w:family w:val="auto"/>
    <w:pitch w:val="default"/>
    <w:sig w:usb0="0000028F" w:usb1="00000000" w:usb2="00000000" w:usb3="00000000" w:csb0="0000009F" w:csb1="00000000"/>
  </w:font>
  <w:font w:name="Segoe MDL2 Assets">
    <w:panose1 w:val="050A0102010101010101"/>
    <w:charset w:val="00"/>
    <w:family w:val="auto"/>
    <w:pitch w:val="default"/>
    <w:sig w:usb0="00000000" w:usb1="1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Fira Code">
    <w:panose1 w:val="020B0509050000020004"/>
    <w:charset w:val="00"/>
    <w:family w:val="auto"/>
    <w:pitch w:val="default"/>
    <w:sig w:usb0="40000287" w:usb1="02003801" w:usb2="00000000" w:usb3="00000000" w:csb0="6000009F" w:csb1="00000000"/>
  </w:font>
  <w:font w:name="MonoLisa-Regular">
    <w:panose1 w:val="00000500000000000000"/>
    <w:charset w:val="00"/>
    <w:family w:val="auto"/>
    <w:pitch w:val="default"/>
    <w:sig w:usb0="00000007" w:usb1="00000001" w:usb2="00000000" w:usb3="00000000" w:csb0="60000093" w:csb1="00000000"/>
  </w:font>
  <w:font w:name="-apple-system">
    <w:altName w:val="Segoe Print"/>
    <w:panose1 w:val="00000000000000000000"/>
    <w:charset w:val="00"/>
    <w:family w:val="auto"/>
    <w:pitch w:val="default"/>
    <w:sig w:usb0="00000000" w:usb1="00000000" w:usb2="00000000" w:usb3="00000000" w:csb0="00000000" w:csb1="00000000"/>
  </w:font>
  <w:font w:name="Söhne">
    <w:altName w:val="Segoe Print"/>
    <w:panose1 w:val="00000000000000000000"/>
    <w:charset w:val="00"/>
    <w:family w:val="auto"/>
    <w:pitch w:val="default"/>
    <w:sig w:usb0="00000000" w:usb1="00000000" w:usb2="00000000" w:usb3="00000000" w:csb0="00000000" w:csb1="0000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楷体_GB2312">
    <w:altName w:val="楷体"/>
    <w:panose1 w:val="00000000000000000000"/>
    <w:charset w:val="86"/>
    <w:family w:val="modern"/>
    <w:pitch w:val="default"/>
    <w:sig w:usb0="00000000" w:usb1="00000000" w:usb2="00000010" w:usb3="00000000" w:csb0="00040000" w:csb1="00000000"/>
  </w:font>
  <w:font w:name="Sitka Text">
    <w:panose1 w:val="02000505000000020004"/>
    <w:charset w:val="00"/>
    <w:family w:val="auto"/>
    <w:pitch w:val="default"/>
    <w:sig w:usb0="A00002EF" w:usb1="4000204B" w:usb2="00000000" w:usb3="00000000" w:csb0="2000019F" w:csb1="00000000"/>
  </w:font>
  <w:font w:name="楷体_GB2312">
    <w:altName w:val="楷体"/>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w:pict>
        <v:shape id="_x0000_s2080" o:spid="_x0000_s2080" o:spt="202" type="#_x0000_t202" style="position:absolute;left:0pt;margin-top:0pt;height:144pt;width:144pt;mso-position-horizontal:center;mso-position-horizontal-relative:margin;mso-wrap-style:none;z-index:251663360;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w:pict>
        <v:shape id="_x0000_s2081" o:spid="_x0000_s2081" o:spt="202" type="#_x0000_t202" style="position:absolute;left:0pt;margin-top:0pt;height:144pt;width:144pt;mso-position-horizontal:center;mso-position-horizontal-relative:margin;mso-wrap-style:none;z-index:251664384;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w:pict>
        <v:shape id="_x0000_s2082" o:spid="_x0000_s2082" o:spt="202" type="#_x0000_t202" style="position:absolute;left:0pt;margin-top:0pt;height:144pt;width:144pt;mso-position-horizontal:center;mso-position-horizontal-relative:margin;mso-wrap-style:none;z-index:251665408;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r>
      <w:rPr>
        <w:rFonts w:hint="eastAsia"/>
        <w:lang w:eastAsia="zh-CN"/>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w:pict>
        <v:shape id="_x0000_s2075" o:spid="_x0000_s2075"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w:pict>
        <v:shape id="_x0000_s2076" o:spid="_x0000_s2076"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lear" w:pos="4153"/>
      </w:tabs>
      <w:jc w:val="center"/>
    </w:pPr>
    <w:r>
      <w:rPr>
        <w:sz w:val="18"/>
      </w:rPr>
      <w:pict>
        <v:shape id="_x0000_s2077" o:spid="_x0000_s2077"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rPr>
        <w:sz w:val="18"/>
      </w:rPr>
      <w:pict>
        <v:shape id="_x0000_s2078" o:spid="_x0000_s2078"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rPr>
        <w:sz w:val="18"/>
      </w:rPr>
      <w:pict>
        <v:shape id="_x0000_s2079" o:spid="_x0000_s2079" o:spt="202" type="#_x0000_t202" style="position:absolute;left:0pt;margin-top:0pt;height:144pt;width:144pt;mso-position-horizontal:center;mso-position-horizontal-relative:margin;mso-wrap-style:none;z-index:251662336;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rFonts w:ascii="仿宋" w:hAnsi="仿宋" w:eastAsia="仿宋"/>
        <w:sz w:val="24"/>
      </w:rPr>
      <w:t xml:space="preserve">1. </w:t>
    </w:r>
    <w:r>
      <w:rPr>
        <w:rFonts w:hint="eastAsia" w:ascii="仿宋" w:hAnsi="仿宋" w:eastAsia="仿宋"/>
        <w:sz w:val="24"/>
      </w:rPr>
      <w:t>毕业设计（顶岗实习）目标任务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pPr>
    <w:r>
      <w:rPr>
        <w:rFonts w:hint="eastAsia"/>
      </w:rPr>
      <w:t>电子科技大学信息与软件工程学院</w:t>
    </w:r>
    <w:r>
      <w:rPr>
        <w:rFonts w:hint="eastAsia"/>
      </w:rPr>
      <w:tab/>
    </w:r>
    <w:r>
      <w:rPr>
        <w:rFonts w:hint="eastAsia"/>
      </w:rPr>
      <w:tab/>
    </w:r>
    <w:r>
      <w:rPr>
        <w:rFonts w:hint="eastAsia"/>
      </w:rPr>
      <w:t>企业实习初期</w:t>
    </w:r>
    <w:r>
      <w:rPr>
        <w:rFonts w:hint="eastAsia"/>
        <w:lang w:val="en-US" w:eastAsia="zh-CN"/>
      </w:rPr>
      <w:t>报告</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pPr>
    <w:r>
      <w:rPr>
        <w:rFonts w:hint="eastAsia" w:ascii="仿宋" w:hAnsi="仿宋" w:eastAsia="仿宋"/>
        <w:sz w:val="24"/>
        <w:lang w:val="en-US" w:eastAsia="zh-CN"/>
      </w:rPr>
      <w:t>企业实习（初期报告）</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pPr>
    <w:r>
      <w:rPr>
        <w:rFonts w:hint="eastAsia" w:ascii="仿宋" w:hAnsi="仿宋" w:eastAsia="仿宋"/>
        <w:sz w:val="24"/>
        <w:lang w:val="en-US" w:eastAsia="zh-CN"/>
      </w:rPr>
      <w:t>企业实习（初期报告）</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rPr>
        <w:sz w:val="21"/>
        <w:szCs w:val="21"/>
        <w:lang w:val="en-US"/>
      </w:rPr>
    </w:pPr>
    <w:r>
      <w:rPr>
        <w:rFonts w:hint="eastAsia"/>
      </w:rPr>
      <w:t>电子科技大学信息与软件工程学院</w:t>
    </w:r>
    <w:r>
      <w:rPr>
        <w:rFonts w:hint="eastAsia"/>
      </w:rPr>
      <w:tab/>
    </w:r>
    <w:r>
      <w:rPr>
        <w:rFonts w:hint="eastAsia"/>
      </w:rPr>
      <w:tab/>
    </w:r>
    <w:r>
      <w:rPr>
        <w:rFonts w:hint="eastAsia"/>
      </w:rPr>
      <w:t>企业实习初期</w:t>
    </w:r>
    <w:r>
      <w:rPr>
        <w:rFonts w:hint="eastAsia"/>
        <w:lang w:val="en-US" w:eastAsia="zh-CN"/>
      </w:rPr>
      <w:t>报告</w:t>
    </w:r>
    <w:bookmarkStart w:id="34" w:name="_GoBack"/>
    <w:bookmarkEnd w:id="34"/>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pPr>
    <w:r>
      <w:rPr>
        <w:rFonts w:hint="eastAsia"/>
      </w:rPr>
      <w:t>电子科技大学信息与软件工程学院</w:t>
    </w:r>
    <w:r>
      <w:rPr>
        <w:rFonts w:hint="eastAsia"/>
      </w:rPr>
      <w:tab/>
    </w:r>
    <w:r>
      <w:rPr>
        <w:rFonts w:hint="eastAsia"/>
      </w:rPr>
      <w:tab/>
    </w:r>
    <w:r>
      <w:rPr>
        <w:rFonts w:hint="eastAsia"/>
      </w:rPr>
      <w:t>企业实习初期</w:t>
    </w:r>
    <w:r>
      <w:rPr>
        <w:rFonts w:hint="eastAsia"/>
        <w:lang w:val="en-US" w:eastAsia="zh-CN"/>
      </w:rPr>
      <w:t>报告</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rPr>
        <w:rFonts w:asciiTheme="majorEastAsia" w:hAnsiTheme="majorEastAsia" w:eastAsiaTheme="majorEastAsia"/>
        <w:sz w:val="21"/>
        <w:szCs w:val="21"/>
      </w:rPr>
    </w:pPr>
    <w:r>
      <w:rPr>
        <w:rFonts w:hint="eastAsia"/>
      </w:rPr>
      <w:t>电子科技大学信息与软件工程学院</w:t>
    </w:r>
    <w:r>
      <w:rPr>
        <w:rFonts w:hint="eastAsia"/>
      </w:rPr>
      <w:tab/>
    </w:r>
    <w:r>
      <w:rPr>
        <w:rFonts w:hint="eastAsia"/>
      </w:rPr>
      <w:tab/>
    </w:r>
    <w:r>
      <w:rPr>
        <w:rFonts w:hint="eastAsia"/>
      </w:rPr>
      <w:t>企业实习初期</w:t>
    </w:r>
    <w:r>
      <w:rPr>
        <w:rFonts w:hint="eastAsia"/>
        <w:lang w:val="en-US" w:eastAsia="zh-CN"/>
      </w:rPr>
      <w:t>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063327"/>
    <w:multiLevelType w:val="multilevel"/>
    <w:tmpl w:val="6606332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66065AF5"/>
    <w:multiLevelType w:val="singleLevel"/>
    <w:tmpl w:val="66065AF5"/>
    <w:lvl w:ilvl="0" w:tentative="0">
      <w:start w:val="1"/>
      <w:numFmt w:val="decimal"/>
      <w:suff w:val="space"/>
      <w:lvlText w:val="%1."/>
      <w:lvlJc w:val="left"/>
    </w:lvl>
  </w:abstractNum>
  <w:abstractNum w:abstractNumId="2">
    <w:nsid w:val="66065B19"/>
    <w:multiLevelType w:val="singleLevel"/>
    <w:tmpl w:val="66065B19"/>
    <w:lvl w:ilvl="0" w:tentative="0">
      <w:start w:val="1"/>
      <w:numFmt w:val="decimal"/>
      <w:suff w:val="space"/>
      <w:lvlText w:val="%1."/>
      <w:lvlJc w:val="left"/>
    </w:lvl>
  </w:abstractNum>
  <w:abstractNum w:abstractNumId="3">
    <w:nsid w:val="66065B45"/>
    <w:multiLevelType w:val="singleLevel"/>
    <w:tmpl w:val="66065B45"/>
    <w:lvl w:ilvl="0" w:tentative="0">
      <w:start w:val="1"/>
      <w:numFmt w:val="decimal"/>
      <w:suff w:val="space"/>
      <w:lvlText w:val="%1."/>
      <w:lvlJc w:val="left"/>
    </w:lvl>
  </w:abstractNum>
  <w:abstractNum w:abstractNumId="4">
    <w:nsid w:val="66065B99"/>
    <w:multiLevelType w:val="singleLevel"/>
    <w:tmpl w:val="66065B99"/>
    <w:lvl w:ilvl="0" w:tentative="0">
      <w:start w:val="1"/>
      <w:numFmt w:val="decimal"/>
      <w:suff w:val="space"/>
      <w:lvlText w:val="%1."/>
      <w:lvlJc w:val="left"/>
    </w:lvl>
  </w:abstractNum>
  <w:abstractNum w:abstractNumId="5">
    <w:nsid w:val="66065BCF"/>
    <w:multiLevelType w:val="singleLevel"/>
    <w:tmpl w:val="66065BCF"/>
    <w:lvl w:ilvl="0" w:tentative="0">
      <w:start w:val="1"/>
      <w:numFmt w:val="decimal"/>
      <w:suff w:val="space"/>
      <w:lvlText w:val="%1."/>
      <w:lvlJc w:val="left"/>
    </w:lvl>
  </w:abstractNum>
  <w:abstractNum w:abstractNumId="6">
    <w:nsid w:val="660663A2"/>
    <w:multiLevelType w:val="multilevel"/>
    <w:tmpl w:val="660663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66066425"/>
    <w:multiLevelType w:val="multilevel"/>
    <w:tmpl w:val="6606642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660667EF"/>
    <w:multiLevelType w:val="singleLevel"/>
    <w:tmpl w:val="660667EF"/>
    <w:lvl w:ilvl="0" w:tentative="0">
      <w:start w:val="1"/>
      <w:numFmt w:val="decimal"/>
      <w:suff w:val="space"/>
      <w:lvlText w:val="%1."/>
      <w:lvlJc w:val="left"/>
    </w:lvl>
  </w:abstractNum>
  <w:abstractNum w:abstractNumId="9">
    <w:nsid w:val="66066804"/>
    <w:multiLevelType w:val="singleLevel"/>
    <w:tmpl w:val="66066804"/>
    <w:lvl w:ilvl="0" w:tentative="0">
      <w:start w:val="1"/>
      <w:numFmt w:val="decimal"/>
      <w:suff w:val="space"/>
      <w:lvlText w:val="%1."/>
      <w:lvlJc w:val="left"/>
    </w:lvl>
  </w:abstractNum>
  <w:abstractNum w:abstractNumId="10">
    <w:nsid w:val="66067A7C"/>
    <w:multiLevelType w:val="multilevel"/>
    <w:tmpl w:val="66067A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66067AEF"/>
    <w:multiLevelType w:val="multilevel"/>
    <w:tmpl w:val="66067A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66067DDD"/>
    <w:multiLevelType w:val="multilevel"/>
    <w:tmpl w:val="66067D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66067FC6"/>
    <w:multiLevelType w:val="multilevel"/>
    <w:tmpl w:val="66067F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66068004"/>
    <w:multiLevelType w:val="multilevel"/>
    <w:tmpl w:val="660680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6606803C"/>
    <w:multiLevelType w:val="multilevel"/>
    <w:tmpl w:val="6606803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6607E1D7"/>
    <w:multiLevelType w:val="singleLevel"/>
    <w:tmpl w:val="6607E1D7"/>
    <w:lvl w:ilvl="0" w:tentative="0">
      <w:start w:val="1"/>
      <w:numFmt w:val="decimal"/>
      <w:lvlText w:val="[%1]"/>
      <w:lvlJc w:val="left"/>
      <w:pPr>
        <w:tabs>
          <w:tab w:val="left" w:pos="312"/>
        </w:tabs>
      </w:pPr>
    </w:lvl>
  </w:abstractNum>
  <w:num w:numId="1">
    <w:abstractNumId w:val="0"/>
  </w:num>
  <w:num w:numId="2">
    <w:abstractNumId w:val="8"/>
  </w:num>
  <w:num w:numId="3">
    <w:abstractNumId w:val="9"/>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attachedTemplate r:id="rId1"/>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noLineBreaksAfter w:lang="zh-CN" w:val="([{·‘“〈《「『【〔〖﹝＄（．［｛￡￥"/>
  <w:noLineBreaksBefore w:lang="zh-CN" w:val="!),.:;?]}¨·ˇˉ―‖’”…∶、。〃々〉》」』】〕〗﹜﹞！＂％＇），．：；？］｀｜｝～￠"/>
  <w:doNotValidateAgainstSchema/>
  <w:doNotDemarcateInvalidXml/>
  <w:hdrShapeDefaults>
    <o:shapelayout v:ext="edit">
      <o:idmap v:ext="edit" data="2"/>
    </o:shapelayout>
  </w:hdrShapeDefaults>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0011D"/>
    <w:rsid w:val="00000F58"/>
    <w:rsid w:val="000017AD"/>
    <w:rsid w:val="000028EE"/>
    <w:rsid w:val="000033CF"/>
    <w:rsid w:val="00003566"/>
    <w:rsid w:val="00005AC9"/>
    <w:rsid w:val="000066F4"/>
    <w:rsid w:val="0001323B"/>
    <w:rsid w:val="00014E86"/>
    <w:rsid w:val="000161F1"/>
    <w:rsid w:val="000164AD"/>
    <w:rsid w:val="00016AA0"/>
    <w:rsid w:val="00016E22"/>
    <w:rsid w:val="000217F8"/>
    <w:rsid w:val="00022113"/>
    <w:rsid w:val="00026191"/>
    <w:rsid w:val="000274C2"/>
    <w:rsid w:val="000301DA"/>
    <w:rsid w:val="00032B59"/>
    <w:rsid w:val="0003403D"/>
    <w:rsid w:val="000358F3"/>
    <w:rsid w:val="0003629E"/>
    <w:rsid w:val="00040951"/>
    <w:rsid w:val="000414F2"/>
    <w:rsid w:val="00041CE7"/>
    <w:rsid w:val="00042A53"/>
    <w:rsid w:val="00047D0E"/>
    <w:rsid w:val="00047E14"/>
    <w:rsid w:val="00050BD9"/>
    <w:rsid w:val="000516E1"/>
    <w:rsid w:val="00051BFE"/>
    <w:rsid w:val="00052B03"/>
    <w:rsid w:val="00055D1B"/>
    <w:rsid w:val="00056D49"/>
    <w:rsid w:val="000609C6"/>
    <w:rsid w:val="0006114F"/>
    <w:rsid w:val="00061AC8"/>
    <w:rsid w:val="00066D0F"/>
    <w:rsid w:val="00070F98"/>
    <w:rsid w:val="00071001"/>
    <w:rsid w:val="00073323"/>
    <w:rsid w:val="00073961"/>
    <w:rsid w:val="00076141"/>
    <w:rsid w:val="00081190"/>
    <w:rsid w:val="000813B0"/>
    <w:rsid w:val="00087302"/>
    <w:rsid w:val="00090A8E"/>
    <w:rsid w:val="0009291C"/>
    <w:rsid w:val="000A2A6B"/>
    <w:rsid w:val="000A32FF"/>
    <w:rsid w:val="000B20A2"/>
    <w:rsid w:val="000B49E7"/>
    <w:rsid w:val="000B49F8"/>
    <w:rsid w:val="000B5577"/>
    <w:rsid w:val="000C00F3"/>
    <w:rsid w:val="000C0121"/>
    <w:rsid w:val="000C0288"/>
    <w:rsid w:val="000C1105"/>
    <w:rsid w:val="000C115D"/>
    <w:rsid w:val="000C36E6"/>
    <w:rsid w:val="000C599C"/>
    <w:rsid w:val="000C6DAE"/>
    <w:rsid w:val="000C7D69"/>
    <w:rsid w:val="000D02EB"/>
    <w:rsid w:val="000D0DD7"/>
    <w:rsid w:val="000D1A05"/>
    <w:rsid w:val="000D4968"/>
    <w:rsid w:val="000D4D73"/>
    <w:rsid w:val="000D5CF4"/>
    <w:rsid w:val="000E0E46"/>
    <w:rsid w:val="000E1843"/>
    <w:rsid w:val="000E3BB7"/>
    <w:rsid w:val="000F2788"/>
    <w:rsid w:val="000F325B"/>
    <w:rsid w:val="000F7D3B"/>
    <w:rsid w:val="00100357"/>
    <w:rsid w:val="00100A0D"/>
    <w:rsid w:val="00103D12"/>
    <w:rsid w:val="0010707A"/>
    <w:rsid w:val="00107D14"/>
    <w:rsid w:val="00110FF0"/>
    <w:rsid w:val="00111731"/>
    <w:rsid w:val="00112B57"/>
    <w:rsid w:val="001161CE"/>
    <w:rsid w:val="0011699D"/>
    <w:rsid w:val="00117C67"/>
    <w:rsid w:val="001209B2"/>
    <w:rsid w:val="001264D6"/>
    <w:rsid w:val="00131CB7"/>
    <w:rsid w:val="001331FB"/>
    <w:rsid w:val="001343EB"/>
    <w:rsid w:val="0013444C"/>
    <w:rsid w:val="001436F2"/>
    <w:rsid w:val="00146187"/>
    <w:rsid w:val="00147759"/>
    <w:rsid w:val="001501E7"/>
    <w:rsid w:val="001504C1"/>
    <w:rsid w:val="00153536"/>
    <w:rsid w:val="00155497"/>
    <w:rsid w:val="001577EA"/>
    <w:rsid w:val="00163735"/>
    <w:rsid w:val="00165200"/>
    <w:rsid w:val="00166673"/>
    <w:rsid w:val="00171507"/>
    <w:rsid w:val="00171959"/>
    <w:rsid w:val="00172170"/>
    <w:rsid w:val="00172A27"/>
    <w:rsid w:val="001731F6"/>
    <w:rsid w:val="00174689"/>
    <w:rsid w:val="00181105"/>
    <w:rsid w:val="001834A6"/>
    <w:rsid w:val="00185555"/>
    <w:rsid w:val="0018687C"/>
    <w:rsid w:val="00187381"/>
    <w:rsid w:val="0019212D"/>
    <w:rsid w:val="0019381F"/>
    <w:rsid w:val="00196841"/>
    <w:rsid w:val="001A0877"/>
    <w:rsid w:val="001A09EC"/>
    <w:rsid w:val="001A0FD1"/>
    <w:rsid w:val="001A3074"/>
    <w:rsid w:val="001A33A8"/>
    <w:rsid w:val="001A51A3"/>
    <w:rsid w:val="001A5C7D"/>
    <w:rsid w:val="001A5D04"/>
    <w:rsid w:val="001A7D9A"/>
    <w:rsid w:val="001B1CBB"/>
    <w:rsid w:val="001C0265"/>
    <w:rsid w:val="001C353D"/>
    <w:rsid w:val="001C3869"/>
    <w:rsid w:val="001C4107"/>
    <w:rsid w:val="001C61FD"/>
    <w:rsid w:val="001D0CD8"/>
    <w:rsid w:val="001D2286"/>
    <w:rsid w:val="001D2E76"/>
    <w:rsid w:val="001D716B"/>
    <w:rsid w:val="001E03A5"/>
    <w:rsid w:val="001E05B9"/>
    <w:rsid w:val="001E4263"/>
    <w:rsid w:val="001E73C9"/>
    <w:rsid w:val="001F1DA7"/>
    <w:rsid w:val="001F343A"/>
    <w:rsid w:val="001F439F"/>
    <w:rsid w:val="001F5680"/>
    <w:rsid w:val="001F5819"/>
    <w:rsid w:val="00204959"/>
    <w:rsid w:val="00205B37"/>
    <w:rsid w:val="00206727"/>
    <w:rsid w:val="002116D5"/>
    <w:rsid w:val="00211D65"/>
    <w:rsid w:val="0021435A"/>
    <w:rsid w:val="00216100"/>
    <w:rsid w:val="002162E1"/>
    <w:rsid w:val="002207DE"/>
    <w:rsid w:val="002213E3"/>
    <w:rsid w:val="00223B83"/>
    <w:rsid w:val="0022728C"/>
    <w:rsid w:val="00240423"/>
    <w:rsid w:val="00240733"/>
    <w:rsid w:val="00240B89"/>
    <w:rsid w:val="0024138E"/>
    <w:rsid w:val="0024161B"/>
    <w:rsid w:val="0024172E"/>
    <w:rsid w:val="00244500"/>
    <w:rsid w:val="00247A4B"/>
    <w:rsid w:val="0025015B"/>
    <w:rsid w:val="00251096"/>
    <w:rsid w:val="0025130F"/>
    <w:rsid w:val="002517A1"/>
    <w:rsid w:val="00252BE6"/>
    <w:rsid w:val="00253CB6"/>
    <w:rsid w:val="00256318"/>
    <w:rsid w:val="002602A3"/>
    <w:rsid w:val="00265E8B"/>
    <w:rsid w:val="0026616C"/>
    <w:rsid w:val="0026650F"/>
    <w:rsid w:val="00270E42"/>
    <w:rsid w:val="0027103A"/>
    <w:rsid w:val="00274C0F"/>
    <w:rsid w:val="00282F36"/>
    <w:rsid w:val="00284DD3"/>
    <w:rsid w:val="002850A9"/>
    <w:rsid w:val="0028742A"/>
    <w:rsid w:val="0029011C"/>
    <w:rsid w:val="002942F9"/>
    <w:rsid w:val="00295EBA"/>
    <w:rsid w:val="00296C7B"/>
    <w:rsid w:val="00296CBC"/>
    <w:rsid w:val="00297898"/>
    <w:rsid w:val="002A0561"/>
    <w:rsid w:val="002A3E04"/>
    <w:rsid w:val="002A5739"/>
    <w:rsid w:val="002A6713"/>
    <w:rsid w:val="002A7C67"/>
    <w:rsid w:val="002B0596"/>
    <w:rsid w:val="002B5789"/>
    <w:rsid w:val="002B77A4"/>
    <w:rsid w:val="002B7CBB"/>
    <w:rsid w:val="002C0887"/>
    <w:rsid w:val="002C1103"/>
    <w:rsid w:val="002C1141"/>
    <w:rsid w:val="002C116E"/>
    <w:rsid w:val="002C2BB9"/>
    <w:rsid w:val="002C69CA"/>
    <w:rsid w:val="002C7DD7"/>
    <w:rsid w:val="002D008D"/>
    <w:rsid w:val="002D3867"/>
    <w:rsid w:val="002E047B"/>
    <w:rsid w:val="002E0945"/>
    <w:rsid w:val="002E1033"/>
    <w:rsid w:val="002E15D5"/>
    <w:rsid w:val="002E2112"/>
    <w:rsid w:val="002E38FF"/>
    <w:rsid w:val="002E4FD5"/>
    <w:rsid w:val="002E5DBF"/>
    <w:rsid w:val="002F09DA"/>
    <w:rsid w:val="002F0B42"/>
    <w:rsid w:val="002F4A50"/>
    <w:rsid w:val="002F6139"/>
    <w:rsid w:val="002F74EC"/>
    <w:rsid w:val="003013D5"/>
    <w:rsid w:val="0030289D"/>
    <w:rsid w:val="003040DB"/>
    <w:rsid w:val="00310FB1"/>
    <w:rsid w:val="003110E7"/>
    <w:rsid w:val="003121D2"/>
    <w:rsid w:val="00313A47"/>
    <w:rsid w:val="0031422D"/>
    <w:rsid w:val="00315292"/>
    <w:rsid w:val="00316899"/>
    <w:rsid w:val="00320650"/>
    <w:rsid w:val="003214C4"/>
    <w:rsid w:val="00333D3F"/>
    <w:rsid w:val="00334735"/>
    <w:rsid w:val="00334A78"/>
    <w:rsid w:val="00335C3A"/>
    <w:rsid w:val="0034333C"/>
    <w:rsid w:val="003441C9"/>
    <w:rsid w:val="0034530B"/>
    <w:rsid w:val="00347933"/>
    <w:rsid w:val="003519F0"/>
    <w:rsid w:val="00353B5D"/>
    <w:rsid w:val="00354383"/>
    <w:rsid w:val="00354630"/>
    <w:rsid w:val="00355198"/>
    <w:rsid w:val="00356739"/>
    <w:rsid w:val="00361EBD"/>
    <w:rsid w:val="003628DB"/>
    <w:rsid w:val="003640CC"/>
    <w:rsid w:val="0036468D"/>
    <w:rsid w:val="003651A7"/>
    <w:rsid w:val="00365216"/>
    <w:rsid w:val="00365B5E"/>
    <w:rsid w:val="003669B5"/>
    <w:rsid w:val="003676E4"/>
    <w:rsid w:val="00370D73"/>
    <w:rsid w:val="0037137E"/>
    <w:rsid w:val="0037319A"/>
    <w:rsid w:val="00373495"/>
    <w:rsid w:val="00376097"/>
    <w:rsid w:val="0037769C"/>
    <w:rsid w:val="00381044"/>
    <w:rsid w:val="003836A4"/>
    <w:rsid w:val="003844D0"/>
    <w:rsid w:val="00386CC5"/>
    <w:rsid w:val="00391571"/>
    <w:rsid w:val="00391AA7"/>
    <w:rsid w:val="003931E9"/>
    <w:rsid w:val="003932C7"/>
    <w:rsid w:val="003945CC"/>
    <w:rsid w:val="00394DF9"/>
    <w:rsid w:val="00395DF7"/>
    <w:rsid w:val="0039612C"/>
    <w:rsid w:val="00397D6B"/>
    <w:rsid w:val="003A21E6"/>
    <w:rsid w:val="003A2E9B"/>
    <w:rsid w:val="003A3E02"/>
    <w:rsid w:val="003A70F4"/>
    <w:rsid w:val="003A7FF1"/>
    <w:rsid w:val="003B1735"/>
    <w:rsid w:val="003B1CB2"/>
    <w:rsid w:val="003B24ED"/>
    <w:rsid w:val="003B3CB1"/>
    <w:rsid w:val="003C1334"/>
    <w:rsid w:val="003C1CA2"/>
    <w:rsid w:val="003C42FE"/>
    <w:rsid w:val="003C49BA"/>
    <w:rsid w:val="003C5DCB"/>
    <w:rsid w:val="003C76AF"/>
    <w:rsid w:val="003C7F64"/>
    <w:rsid w:val="003D434C"/>
    <w:rsid w:val="003D4A60"/>
    <w:rsid w:val="003D57E2"/>
    <w:rsid w:val="003D59DB"/>
    <w:rsid w:val="003D6A45"/>
    <w:rsid w:val="003D72D5"/>
    <w:rsid w:val="003D7311"/>
    <w:rsid w:val="003D7A43"/>
    <w:rsid w:val="003E12F3"/>
    <w:rsid w:val="003E13A8"/>
    <w:rsid w:val="003E13F8"/>
    <w:rsid w:val="003E16C7"/>
    <w:rsid w:val="003E1F49"/>
    <w:rsid w:val="003E2814"/>
    <w:rsid w:val="003E2B50"/>
    <w:rsid w:val="003E3714"/>
    <w:rsid w:val="003E671C"/>
    <w:rsid w:val="003E7663"/>
    <w:rsid w:val="003F3168"/>
    <w:rsid w:val="003F453F"/>
    <w:rsid w:val="003F6299"/>
    <w:rsid w:val="003F6DA8"/>
    <w:rsid w:val="0040088E"/>
    <w:rsid w:val="00401C09"/>
    <w:rsid w:val="00404C90"/>
    <w:rsid w:val="00404E9D"/>
    <w:rsid w:val="00405C57"/>
    <w:rsid w:val="00407060"/>
    <w:rsid w:val="00413E5B"/>
    <w:rsid w:val="0041787E"/>
    <w:rsid w:val="004202DB"/>
    <w:rsid w:val="00420A8C"/>
    <w:rsid w:val="00421997"/>
    <w:rsid w:val="00422F2B"/>
    <w:rsid w:val="0042629E"/>
    <w:rsid w:val="004302BA"/>
    <w:rsid w:val="00437317"/>
    <w:rsid w:val="0044021A"/>
    <w:rsid w:val="004407EA"/>
    <w:rsid w:val="00440F3B"/>
    <w:rsid w:val="00444DF6"/>
    <w:rsid w:val="0044628A"/>
    <w:rsid w:val="00446BEE"/>
    <w:rsid w:val="00446DDD"/>
    <w:rsid w:val="00451B74"/>
    <w:rsid w:val="004536BE"/>
    <w:rsid w:val="00455111"/>
    <w:rsid w:val="00456020"/>
    <w:rsid w:val="004661E6"/>
    <w:rsid w:val="00467434"/>
    <w:rsid w:val="004678F1"/>
    <w:rsid w:val="00470149"/>
    <w:rsid w:val="00470BEC"/>
    <w:rsid w:val="004725CC"/>
    <w:rsid w:val="004726B9"/>
    <w:rsid w:val="00475DB9"/>
    <w:rsid w:val="004777D1"/>
    <w:rsid w:val="004779B3"/>
    <w:rsid w:val="004779FB"/>
    <w:rsid w:val="00483B1C"/>
    <w:rsid w:val="0048467B"/>
    <w:rsid w:val="00485385"/>
    <w:rsid w:val="00486544"/>
    <w:rsid w:val="004878FA"/>
    <w:rsid w:val="0049172D"/>
    <w:rsid w:val="00491C6D"/>
    <w:rsid w:val="00495DB3"/>
    <w:rsid w:val="004A01AF"/>
    <w:rsid w:val="004A1347"/>
    <w:rsid w:val="004A158E"/>
    <w:rsid w:val="004A4566"/>
    <w:rsid w:val="004A6C7E"/>
    <w:rsid w:val="004A7978"/>
    <w:rsid w:val="004A7E76"/>
    <w:rsid w:val="004B230E"/>
    <w:rsid w:val="004B2994"/>
    <w:rsid w:val="004B3526"/>
    <w:rsid w:val="004B506C"/>
    <w:rsid w:val="004B63E2"/>
    <w:rsid w:val="004B7603"/>
    <w:rsid w:val="004B7E12"/>
    <w:rsid w:val="004C1A2B"/>
    <w:rsid w:val="004C2E11"/>
    <w:rsid w:val="004C5688"/>
    <w:rsid w:val="004C77E3"/>
    <w:rsid w:val="004D07BE"/>
    <w:rsid w:val="004D172C"/>
    <w:rsid w:val="004D1DD7"/>
    <w:rsid w:val="004D6AEF"/>
    <w:rsid w:val="004E1F32"/>
    <w:rsid w:val="004E410D"/>
    <w:rsid w:val="004E41E6"/>
    <w:rsid w:val="004E66A6"/>
    <w:rsid w:val="004F0911"/>
    <w:rsid w:val="004F1489"/>
    <w:rsid w:val="004F5F76"/>
    <w:rsid w:val="004F7779"/>
    <w:rsid w:val="00500306"/>
    <w:rsid w:val="005024E5"/>
    <w:rsid w:val="00504A77"/>
    <w:rsid w:val="005077BD"/>
    <w:rsid w:val="00510E8F"/>
    <w:rsid w:val="0051367E"/>
    <w:rsid w:val="00520D6B"/>
    <w:rsid w:val="00521B95"/>
    <w:rsid w:val="00522757"/>
    <w:rsid w:val="005273C3"/>
    <w:rsid w:val="005274C6"/>
    <w:rsid w:val="00527B74"/>
    <w:rsid w:val="005305FF"/>
    <w:rsid w:val="0053163B"/>
    <w:rsid w:val="00531A6C"/>
    <w:rsid w:val="0053370F"/>
    <w:rsid w:val="005353DF"/>
    <w:rsid w:val="00535F37"/>
    <w:rsid w:val="005360B4"/>
    <w:rsid w:val="005379B8"/>
    <w:rsid w:val="00541BF4"/>
    <w:rsid w:val="00542056"/>
    <w:rsid w:val="00543F84"/>
    <w:rsid w:val="005449C4"/>
    <w:rsid w:val="00544D72"/>
    <w:rsid w:val="00544E21"/>
    <w:rsid w:val="00546B66"/>
    <w:rsid w:val="00546C45"/>
    <w:rsid w:val="00546E30"/>
    <w:rsid w:val="00551B58"/>
    <w:rsid w:val="00554B6F"/>
    <w:rsid w:val="00556028"/>
    <w:rsid w:val="00556C30"/>
    <w:rsid w:val="00562C14"/>
    <w:rsid w:val="00566E42"/>
    <w:rsid w:val="00570546"/>
    <w:rsid w:val="00570641"/>
    <w:rsid w:val="00571673"/>
    <w:rsid w:val="0057351E"/>
    <w:rsid w:val="00573A82"/>
    <w:rsid w:val="00575258"/>
    <w:rsid w:val="0058133F"/>
    <w:rsid w:val="00582B53"/>
    <w:rsid w:val="005834F4"/>
    <w:rsid w:val="00585CAE"/>
    <w:rsid w:val="00585ECE"/>
    <w:rsid w:val="005864FB"/>
    <w:rsid w:val="00590F68"/>
    <w:rsid w:val="005912DF"/>
    <w:rsid w:val="00593811"/>
    <w:rsid w:val="00593AB9"/>
    <w:rsid w:val="005953A8"/>
    <w:rsid w:val="00596670"/>
    <w:rsid w:val="005975C9"/>
    <w:rsid w:val="005A0EF6"/>
    <w:rsid w:val="005A2142"/>
    <w:rsid w:val="005A2685"/>
    <w:rsid w:val="005A2AE4"/>
    <w:rsid w:val="005A33EB"/>
    <w:rsid w:val="005A4752"/>
    <w:rsid w:val="005B0D56"/>
    <w:rsid w:val="005B2D15"/>
    <w:rsid w:val="005B717D"/>
    <w:rsid w:val="005B7B06"/>
    <w:rsid w:val="005C15EA"/>
    <w:rsid w:val="005C2937"/>
    <w:rsid w:val="005C4189"/>
    <w:rsid w:val="005C5DB0"/>
    <w:rsid w:val="005D330C"/>
    <w:rsid w:val="005D4454"/>
    <w:rsid w:val="005D5F2C"/>
    <w:rsid w:val="005D5FF0"/>
    <w:rsid w:val="005D6089"/>
    <w:rsid w:val="005D6AAD"/>
    <w:rsid w:val="005E1DF9"/>
    <w:rsid w:val="005E2733"/>
    <w:rsid w:val="005E319C"/>
    <w:rsid w:val="005E5336"/>
    <w:rsid w:val="005E74AD"/>
    <w:rsid w:val="005E7A7D"/>
    <w:rsid w:val="005F2231"/>
    <w:rsid w:val="005F3C8C"/>
    <w:rsid w:val="005F3CDA"/>
    <w:rsid w:val="005F435F"/>
    <w:rsid w:val="005F55BC"/>
    <w:rsid w:val="00600458"/>
    <w:rsid w:val="00601904"/>
    <w:rsid w:val="00602528"/>
    <w:rsid w:val="00602A12"/>
    <w:rsid w:val="00606C39"/>
    <w:rsid w:val="006116FD"/>
    <w:rsid w:val="00613825"/>
    <w:rsid w:val="006155A6"/>
    <w:rsid w:val="006170D4"/>
    <w:rsid w:val="00617296"/>
    <w:rsid w:val="00620C0E"/>
    <w:rsid w:val="006249A5"/>
    <w:rsid w:val="00625D81"/>
    <w:rsid w:val="006261BD"/>
    <w:rsid w:val="006266CF"/>
    <w:rsid w:val="006304A2"/>
    <w:rsid w:val="00633B0C"/>
    <w:rsid w:val="00633DFC"/>
    <w:rsid w:val="00634E86"/>
    <w:rsid w:val="00641C7A"/>
    <w:rsid w:val="00642818"/>
    <w:rsid w:val="006451F8"/>
    <w:rsid w:val="00650E32"/>
    <w:rsid w:val="00653824"/>
    <w:rsid w:val="0065666C"/>
    <w:rsid w:val="0065682D"/>
    <w:rsid w:val="00657552"/>
    <w:rsid w:val="00662819"/>
    <w:rsid w:val="00662F78"/>
    <w:rsid w:val="0066371F"/>
    <w:rsid w:val="006646EC"/>
    <w:rsid w:val="00670E85"/>
    <w:rsid w:val="00671487"/>
    <w:rsid w:val="006725A2"/>
    <w:rsid w:val="00673AA0"/>
    <w:rsid w:val="0067690E"/>
    <w:rsid w:val="00680BBB"/>
    <w:rsid w:val="00680EE6"/>
    <w:rsid w:val="00682182"/>
    <w:rsid w:val="006877BF"/>
    <w:rsid w:val="0069120E"/>
    <w:rsid w:val="006940CC"/>
    <w:rsid w:val="00696B3A"/>
    <w:rsid w:val="006A078E"/>
    <w:rsid w:val="006A34AC"/>
    <w:rsid w:val="006A5423"/>
    <w:rsid w:val="006A5AD4"/>
    <w:rsid w:val="006A76D5"/>
    <w:rsid w:val="006B085B"/>
    <w:rsid w:val="006B0F62"/>
    <w:rsid w:val="006B2C4E"/>
    <w:rsid w:val="006B6079"/>
    <w:rsid w:val="006B6D4E"/>
    <w:rsid w:val="006B7870"/>
    <w:rsid w:val="006C1E73"/>
    <w:rsid w:val="006C24D8"/>
    <w:rsid w:val="006C37E0"/>
    <w:rsid w:val="006C3B19"/>
    <w:rsid w:val="006C3CCB"/>
    <w:rsid w:val="006C42E2"/>
    <w:rsid w:val="006C5EED"/>
    <w:rsid w:val="006C771C"/>
    <w:rsid w:val="006D1183"/>
    <w:rsid w:val="006D2508"/>
    <w:rsid w:val="006D28F7"/>
    <w:rsid w:val="006D2D63"/>
    <w:rsid w:val="006D6332"/>
    <w:rsid w:val="006D745D"/>
    <w:rsid w:val="006E3F8B"/>
    <w:rsid w:val="006E49C2"/>
    <w:rsid w:val="006E51E2"/>
    <w:rsid w:val="006E5816"/>
    <w:rsid w:val="006E5EA5"/>
    <w:rsid w:val="006F3303"/>
    <w:rsid w:val="006F4FB1"/>
    <w:rsid w:val="006F56A8"/>
    <w:rsid w:val="006F6912"/>
    <w:rsid w:val="006F7D61"/>
    <w:rsid w:val="007015A0"/>
    <w:rsid w:val="007041C4"/>
    <w:rsid w:val="00706D9F"/>
    <w:rsid w:val="00706F4A"/>
    <w:rsid w:val="007077CE"/>
    <w:rsid w:val="007103B5"/>
    <w:rsid w:val="00713498"/>
    <w:rsid w:val="00713EA4"/>
    <w:rsid w:val="0071653B"/>
    <w:rsid w:val="00716704"/>
    <w:rsid w:val="007217C8"/>
    <w:rsid w:val="00724BD5"/>
    <w:rsid w:val="00724BFA"/>
    <w:rsid w:val="00726060"/>
    <w:rsid w:val="00726409"/>
    <w:rsid w:val="0072758B"/>
    <w:rsid w:val="00731F00"/>
    <w:rsid w:val="007333E2"/>
    <w:rsid w:val="007344A3"/>
    <w:rsid w:val="007344EE"/>
    <w:rsid w:val="007356FF"/>
    <w:rsid w:val="00735749"/>
    <w:rsid w:val="007368FA"/>
    <w:rsid w:val="00736FDA"/>
    <w:rsid w:val="00737F48"/>
    <w:rsid w:val="00740097"/>
    <w:rsid w:val="007402C7"/>
    <w:rsid w:val="00741A95"/>
    <w:rsid w:val="00742EF3"/>
    <w:rsid w:val="007448F4"/>
    <w:rsid w:val="00745019"/>
    <w:rsid w:val="00745336"/>
    <w:rsid w:val="00745683"/>
    <w:rsid w:val="00751569"/>
    <w:rsid w:val="00751D1A"/>
    <w:rsid w:val="00751F3D"/>
    <w:rsid w:val="007533B0"/>
    <w:rsid w:val="0076001D"/>
    <w:rsid w:val="007643B1"/>
    <w:rsid w:val="00764645"/>
    <w:rsid w:val="00764D0A"/>
    <w:rsid w:val="007657E7"/>
    <w:rsid w:val="00767F79"/>
    <w:rsid w:val="00770CA8"/>
    <w:rsid w:val="00773B7C"/>
    <w:rsid w:val="007769DC"/>
    <w:rsid w:val="00776B6D"/>
    <w:rsid w:val="00777A65"/>
    <w:rsid w:val="00777B13"/>
    <w:rsid w:val="007829D1"/>
    <w:rsid w:val="00783B6A"/>
    <w:rsid w:val="007840FC"/>
    <w:rsid w:val="00784832"/>
    <w:rsid w:val="007852E5"/>
    <w:rsid w:val="00785935"/>
    <w:rsid w:val="00787603"/>
    <w:rsid w:val="00794E3B"/>
    <w:rsid w:val="00796ECD"/>
    <w:rsid w:val="007A464E"/>
    <w:rsid w:val="007A5335"/>
    <w:rsid w:val="007A5A32"/>
    <w:rsid w:val="007A5EC4"/>
    <w:rsid w:val="007B2433"/>
    <w:rsid w:val="007B257D"/>
    <w:rsid w:val="007B33E4"/>
    <w:rsid w:val="007B3D8C"/>
    <w:rsid w:val="007B667B"/>
    <w:rsid w:val="007B71F3"/>
    <w:rsid w:val="007C565C"/>
    <w:rsid w:val="007C5976"/>
    <w:rsid w:val="007C5EA3"/>
    <w:rsid w:val="007C7743"/>
    <w:rsid w:val="007D0841"/>
    <w:rsid w:val="007D1426"/>
    <w:rsid w:val="007D1892"/>
    <w:rsid w:val="007D25EA"/>
    <w:rsid w:val="007D3032"/>
    <w:rsid w:val="007D460F"/>
    <w:rsid w:val="007D7F31"/>
    <w:rsid w:val="007E2DB3"/>
    <w:rsid w:val="007E4338"/>
    <w:rsid w:val="007E6C7F"/>
    <w:rsid w:val="007F0A90"/>
    <w:rsid w:val="007F0B2A"/>
    <w:rsid w:val="007F2378"/>
    <w:rsid w:val="007F3D81"/>
    <w:rsid w:val="007F48FD"/>
    <w:rsid w:val="007F62DF"/>
    <w:rsid w:val="008024C0"/>
    <w:rsid w:val="00803431"/>
    <w:rsid w:val="008056E2"/>
    <w:rsid w:val="008069E4"/>
    <w:rsid w:val="00806AAC"/>
    <w:rsid w:val="00806CAC"/>
    <w:rsid w:val="00812339"/>
    <w:rsid w:val="008124FA"/>
    <w:rsid w:val="00813DAF"/>
    <w:rsid w:val="00816980"/>
    <w:rsid w:val="0081774B"/>
    <w:rsid w:val="008301C3"/>
    <w:rsid w:val="00830A86"/>
    <w:rsid w:val="00833AB0"/>
    <w:rsid w:val="00833D48"/>
    <w:rsid w:val="008343B8"/>
    <w:rsid w:val="00837BF2"/>
    <w:rsid w:val="0084153B"/>
    <w:rsid w:val="00842DE6"/>
    <w:rsid w:val="00843D16"/>
    <w:rsid w:val="00846598"/>
    <w:rsid w:val="00853FD5"/>
    <w:rsid w:val="00854074"/>
    <w:rsid w:val="00860E56"/>
    <w:rsid w:val="00861488"/>
    <w:rsid w:val="008617A8"/>
    <w:rsid w:val="00864C21"/>
    <w:rsid w:val="00865AF4"/>
    <w:rsid w:val="0087068B"/>
    <w:rsid w:val="00872C64"/>
    <w:rsid w:val="00873B1C"/>
    <w:rsid w:val="00876B08"/>
    <w:rsid w:val="00880DE7"/>
    <w:rsid w:val="00882E23"/>
    <w:rsid w:val="0088420F"/>
    <w:rsid w:val="00886EC0"/>
    <w:rsid w:val="008957DF"/>
    <w:rsid w:val="00896145"/>
    <w:rsid w:val="008973C3"/>
    <w:rsid w:val="008977C0"/>
    <w:rsid w:val="008A278B"/>
    <w:rsid w:val="008A354E"/>
    <w:rsid w:val="008A364B"/>
    <w:rsid w:val="008A4458"/>
    <w:rsid w:val="008A7849"/>
    <w:rsid w:val="008B0F8F"/>
    <w:rsid w:val="008B2448"/>
    <w:rsid w:val="008B38FB"/>
    <w:rsid w:val="008B7A4B"/>
    <w:rsid w:val="008C0118"/>
    <w:rsid w:val="008C1B80"/>
    <w:rsid w:val="008C38B5"/>
    <w:rsid w:val="008C41F9"/>
    <w:rsid w:val="008C420A"/>
    <w:rsid w:val="008C62C7"/>
    <w:rsid w:val="008C70B5"/>
    <w:rsid w:val="008C73C4"/>
    <w:rsid w:val="008C747E"/>
    <w:rsid w:val="008C76CB"/>
    <w:rsid w:val="008D286E"/>
    <w:rsid w:val="008D3BE2"/>
    <w:rsid w:val="008D471C"/>
    <w:rsid w:val="008D4A6B"/>
    <w:rsid w:val="008D5A57"/>
    <w:rsid w:val="008D5E1A"/>
    <w:rsid w:val="008E0841"/>
    <w:rsid w:val="008E5A61"/>
    <w:rsid w:val="008E60AE"/>
    <w:rsid w:val="008F1E91"/>
    <w:rsid w:val="008F4A28"/>
    <w:rsid w:val="008F64C1"/>
    <w:rsid w:val="008F73F7"/>
    <w:rsid w:val="009013B1"/>
    <w:rsid w:val="009016A7"/>
    <w:rsid w:val="00901AC8"/>
    <w:rsid w:val="00901F9A"/>
    <w:rsid w:val="009053AF"/>
    <w:rsid w:val="0091176B"/>
    <w:rsid w:val="00911C72"/>
    <w:rsid w:val="00911CF5"/>
    <w:rsid w:val="00913B41"/>
    <w:rsid w:val="0091607D"/>
    <w:rsid w:val="00916AF8"/>
    <w:rsid w:val="009205FB"/>
    <w:rsid w:val="00922751"/>
    <w:rsid w:val="0092540E"/>
    <w:rsid w:val="00926091"/>
    <w:rsid w:val="00926506"/>
    <w:rsid w:val="00926DC2"/>
    <w:rsid w:val="00930647"/>
    <w:rsid w:val="009343C2"/>
    <w:rsid w:val="0093619E"/>
    <w:rsid w:val="00936315"/>
    <w:rsid w:val="00936903"/>
    <w:rsid w:val="00936A63"/>
    <w:rsid w:val="00940BEE"/>
    <w:rsid w:val="00943245"/>
    <w:rsid w:val="00945F3E"/>
    <w:rsid w:val="009478FD"/>
    <w:rsid w:val="009507B3"/>
    <w:rsid w:val="00950FBC"/>
    <w:rsid w:val="00952A66"/>
    <w:rsid w:val="00954856"/>
    <w:rsid w:val="00954B62"/>
    <w:rsid w:val="00956326"/>
    <w:rsid w:val="009602A1"/>
    <w:rsid w:val="00961670"/>
    <w:rsid w:val="00961751"/>
    <w:rsid w:val="00962249"/>
    <w:rsid w:val="0096295B"/>
    <w:rsid w:val="009662BD"/>
    <w:rsid w:val="00967D6D"/>
    <w:rsid w:val="009776DE"/>
    <w:rsid w:val="00980886"/>
    <w:rsid w:val="00985854"/>
    <w:rsid w:val="009873F8"/>
    <w:rsid w:val="00987412"/>
    <w:rsid w:val="0099056D"/>
    <w:rsid w:val="00990FFA"/>
    <w:rsid w:val="0099220E"/>
    <w:rsid w:val="00992335"/>
    <w:rsid w:val="0099242B"/>
    <w:rsid w:val="00992F2B"/>
    <w:rsid w:val="00996E93"/>
    <w:rsid w:val="00996FEF"/>
    <w:rsid w:val="00997F6E"/>
    <w:rsid w:val="009A0F94"/>
    <w:rsid w:val="009A5631"/>
    <w:rsid w:val="009B000C"/>
    <w:rsid w:val="009B078E"/>
    <w:rsid w:val="009B3B65"/>
    <w:rsid w:val="009B461E"/>
    <w:rsid w:val="009B5AC8"/>
    <w:rsid w:val="009B5F85"/>
    <w:rsid w:val="009B6BE0"/>
    <w:rsid w:val="009B6F8C"/>
    <w:rsid w:val="009C51C9"/>
    <w:rsid w:val="009C5313"/>
    <w:rsid w:val="009C5941"/>
    <w:rsid w:val="009D00BA"/>
    <w:rsid w:val="009D0CE2"/>
    <w:rsid w:val="009D12B7"/>
    <w:rsid w:val="009D2351"/>
    <w:rsid w:val="009D276E"/>
    <w:rsid w:val="009D3A2E"/>
    <w:rsid w:val="009E084B"/>
    <w:rsid w:val="009E1525"/>
    <w:rsid w:val="009E1E56"/>
    <w:rsid w:val="009E28A5"/>
    <w:rsid w:val="009E5187"/>
    <w:rsid w:val="009E6F0C"/>
    <w:rsid w:val="009F021C"/>
    <w:rsid w:val="009F1865"/>
    <w:rsid w:val="009F34F6"/>
    <w:rsid w:val="009F71B1"/>
    <w:rsid w:val="00A00819"/>
    <w:rsid w:val="00A01F34"/>
    <w:rsid w:val="00A020A1"/>
    <w:rsid w:val="00A023E8"/>
    <w:rsid w:val="00A0413C"/>
    <w:rsid w:val="00A053A2"/>
    <w:rsid w:val="00A05794"/>
    <w:rsid w:val="00A06895"/>
    <w:rsid w:val="00A069B1"/>
    <w:rsid w:val="00A17689"/>
    <w:rsid w:val="00A22C87"/>
    <w:rsid w:val="00A24BC4"/>
    <w:rsid w:val="00A26016"/>
    <w:rsid w:val="00A31599"/>
    <w:rsid w:val="00A31603"/>
    <w:rsid w:val="00A3402F"/>
    <w:rsid w:val="00A402A1"/>
    <w:rsid w:val="00A419BC"/>
    <w:rsid w:val="00A41B9A"/>
    <w:rsid w:val="00A4273D"/>
    <w:rsid w:val="00A441A4"/>
    <w:rsid w:val="00A441FB"/>
    <w:rsid w:val="00A46078"/>
    <w:rsid w:val="00A5047C"/>
    <w:rsid w:val="00A50D69"/>
    <w:rsid w:val="00A5121C"/>
    <w:rsid w:val="00A5276E"/>
    <w:rsid w:val="00A53A4B"/>
    <w:rsid w:val="00A53EDB"/>
    <w:rsid w:val="00A54BB5"/>
    <w:rsid w:val="00A56936"/>
    <w:rsid w:val="00A64863"/>
    <w:rsid w:val="00A64A3D"/>
    <w:rsid w:val="00A65825"/>
    <w:rsid w:val="00A6619B"/>
    <w:rsid w:val="00A71DE1"/>
    <w:rsid w:val="00A733EE"/>
    <w:rsid w:val="00A75759"/>
    <w:rsid w:val="00A75B13"/>
    <w:rsid w:val="00A75C72"/>
    <w:rsid w:val="00A766F5"/>
    <w:rsid w:val="00A7762D"/>
    <w:rsid w:val="00A81403"/>
    <w:rsid w:val="00A824AC"/>
    <w:rsid w:val="00A8277A"/>
    <w:rsid w:val="00A83C13"/>
    <w:rsid w:val="00A91651"/>
    <w:rsid w:val="00A934CF"/>
    <w:rsid w:val="00AA1767"/>
    <w:rsid w:val="00AA2CD7"/>
    <w:rsid w:val="00AA3D06"/>
    <w:rsid w:val="00AA4144"/>
    <w:rsid w:val="00AA4E20"/>
    <w:rsid w:val="00AA54BC"/>
    <w:rsid w:val="00AA6B9E"/>
    <w:rsid w:val="00AA6F04"/>
    <w:rsid w:val="00AB05CB"/>
    <w:rsid w:val="00AB1DC3"/>
    <w:rsid w:val="00AB30A6"/>
    <w:rsid w:val="00AB46F5"/>
    <w:rsid w:val="00AB4BC8"/>
    <w:rsid w:val="00AB4BE5"/>
    <w:rsid w:val="00AB581B"/>
    <w:rsid w:val="00AB6195"/>
    <w:rsid w:val="00AB796F"/>
    <w:rsid w:val="00AC0468"/>
    <w:rsid w:val="00AC04CD"/>
    <w:rsid w:val="00AC10CB"/>
    <w:rsid w:val="00AC16B9"/>
    <w:rsid w:val="00AC1BB9"/>
    <w:rsid w:val="00AC1D9C"/>
    <w:rsid w:val="00AC2256"/>
    <w:rsid w:val="00AC2D81"/>
    <w:rsid w:val="00AC399D"/>
    <w:rsid w:val="00AC4FD3"/>
    <w:rsid w:val="00AC5378"/>
    <w:rsid w:val="00AC5BBE"/>
    <w:rsid w:val="00AC6967"/>
    <w:rsid w:val="00AC6D82"/>
    <w:rsid w:val="00AC747F"/>
    <w:rsid w:val="00AD3A0B"/>
    <w:rsid w:val="00AD58AD"/>
    <w:rsid w:val="00AE0DFC"/>
    <w:rsid w:val="00AE38EC"/>
    <w:rsid w:val="00AE5AC3"/>
    <w:rsid w:val="00AE67C9"/>
    <w:rsid w:val="00AE70E2"/>
    <w:rsid w:val="00AF1226"/>
    <w:rsid w:val="00AF123C"/>
    <w:rsid w:val="00AF5197"/>
    <w:rsid w:val="00AF5729"/>
    <w:rsid w:val="00B02CF8"/>
    <w:rsid w:val="00B069D9"/>
    <w:rsid w:val="00B13A1C"/>
    <w:rsid w:val="00B16A76"/>
    <w:rsid w:val="00B17B1B"/>
    <w:rsid w:val="00B17FB0"/>
    <w:rsid w:val="00B20980"/>
    <w:rsid w:val="00B2359F"/>
    <w:rsid w:val="00B24A3B"/>
    <w:rsid w:val="00B26CAE"/>
    <w:rsid w:val="00B30715"/>
    <w:rsid w:val="00B30E1A"/>
    <w:rsid w:val="00B310DE"/>
    <w:rsid w:val="00B32737"/>
    <w:rsid w:val="00B34C4B"/>
    <w:rsid w:val="00B34E02"/>
    <w:rsid w:val="00B36529"/>
    <w:rsid w:val="00B4130F"/>
    <w:rsid w:val="00B44023"/>
    <w:rsid w:val="00B552E3"/>
    <w:rsid w:val="00B564E3"/>
    <w:rsid w:val="00B56994"/>
    <w:rsid w:val="00B56EAD"/>
    <w:rsid w:val="00B6124D"/>
    <w:rsid w:val="00B61F9B"/>
    <w:rsid w:val="00B64BB2"/>
    <w:rsid w:val="00B66809"/>
    <w:rsid w:val="00B6783A"/>
    <w:rsid w:val="00B73901"/>
    <w:rsid w:val="00B80566"/>
    <w:rsid w:val="00B821B6"/>
    <w:rsid w:val="00B83150"/>
    <w:rsid w:val="00B83881"/>
    <w:rsid w:val="00B847E3"/>
    <w:rsid w:val="00B85890"/>
    <w:rsid w:val="00B90C28"/>
    <w:rsid w:val="00B92CD9"/>
    <w:rsid w:val="00B93144"/>
    <w:rsid w:val="00B95F61"/>
    <w:rsid w:val="00B9794F"/>
    <w:rsid w:val="00BA0905"/>
    <w:rsid w:val="00BA3825"/>
    <w:rsid w:val="00BA4016"/>
    <w:rsid w:val="00BA4750"/>
    <w:rsid w:val="00BA6095"/>
    <w:rsid w:val="00BC09BF"/>
    <w:rsid w:val="00BC2F53"/>
    <w:rsid w:val="00BD0C53"/>
    <w:rsid w:val="00BD0E60"/>
    <w:rsid w:val="00BD4762"/>
    <w:rsid w:val="00BD6C4A"/>
    <w:rsid w:val="00BD75A7"/>
    <w:rsid w:val="00BD766F"/>
    <w:rsid w:val="00BE1F48"/>
    <w:rsid w:val="00BE3CCA"/>
    <w:rsid w:val="00BE5BB2"/>
    <w:rsid w:val="00BE66FD"/>
    <w:rsid w:val="00BE68AC"/>
    <w:rsid w:val="00BE6CDD"/>
    <w:rsid w:val="00BE7987"/>
    <w:rsid w:val="00BF5D13"/>
    <w:rsid w:val="00BF6D21"/>
    <w:rsid w:val="00BF7F60"/>
    <w:rsid w:val="00C00607"/>
    <w:rsid w:val="00C01B87"/>
    <w:rsid w:val="00C02444"/>
    <w:rsid w:val="00C03C5D"/>
    <w:rsid w:val="00C03E0A"/>
    <w:rsid w:val="00C06167"/>
    <w:rsid w:val="00C0711C"/>
    <w:rsid w:val="00C077B7"/>
    <w:rsid w:val="00C0799D"/>
    <w:rsid w:val="00C07BBA"/>
    <w:rsid w:val="00C12E4B"/>
    <w:rsid w:val="00C14CE1"/>
    <w:rsid w:val="00C14EB4"/>
    <w:rsid w:val="00C160A7"/>
    <w:rsid w:val="00C17EC4"/>
    <w:rsid w:val="00C20687"/>
    <w:rsid w:val="00C20914"/>
    <w:rsid w:val="00C22178"/>
    <w:rsid w:val="00C22668"/>
    <w:rsid w:val="00C251D5"/>
    <w:rsid w:val="00C25994"/>
    <w:rsid w:val="00C27E35"/>
    <w:rsid w:val="00C31ADD"/>
    <w:rsid w:val="00C32F5B"/>
    <w:rsid w:val="00C334E4"/>
    <w:rsid w:val="00C34988"/>
    <w:rsid w:val="00C35229"/>
    <w:rsid w:val="00C362A8"/>
    <w:rsid w:val="00C36FB9"/>
    <w:rsid w:val="00C37748"/>
    <w:rsid w:val="00C43132"/>
    <w:rsid w:val="00C44C10"/>
    <w:rsid w:val="00C4532E"/>
    <w:rsid w:val="00C45E74"/>
    <w:rsid w:val="00C464AB"/>
    <w:rsid w:val="00C47167"/>
    <w:rsid w:val="00C53B02"/>
    <w:rsid w:val="00C54224"/>
    <w:rsid w:val="00C621E4"/>
    <w:rsid w:val="00C6226B"/>
    <w:rsid w:val="00C628D2"/>
    <w:rsid w:val="00C64240"/>
    <w:rsid w:val="00C64A77"/>
    <w:rsid w:val="00C64D28"/>
    <w:rsid w:val="00C67982"/>
    <w:rsid w:val="00C67A0B"/>
    <w:rsid w:val="00C702FC"/>
    <w:rsid w:val="00C714EB"/>
    <w:rsid w:val="00C729E5"/>
    <w:rsid w:val="00C72CDE"/>
    <w:rsid w:val="00C72E6A"/>
    <w:rsid w:val="00C732BF"/>
    <w:rsid w:val="00C73BF1"/>
    <w:rsid w:val="00C74E52"/>
    <w:rsid w:val="00C74E91"/>
    <w:rsid w:val="00C7528D"/>
    <w:rsid w:val="00C9174D"/>
    <w:rsid w:val="00C9217D"/>
    <w:rsid w:val="00C92970"/>
    <w:rsid w:val="00C92F5A"/>
    <w:rsid w:val="00C92F7F"/>
    <w:rsid w:val="00C96708"/>
    <w:rsid w:val="00C9775B"/>
    <w:rsid w:val="00C97A5E"/>
    <w:rsid w:val="00CA29DC"/>
    <w:rsid w:val="00CA6D0B"/>
    <w:rsid w:val="00CB0502"/>
    <w:rsid w:val="00CB0BCF"/>
    <w:rsid w:val="00CB1680"/>
    <w:rsid w:val="00CB3A0E"/>
    <w:rsid w:val="00CB4282"/>
    <w:rsid w:val="00CB5221"/>
    <w:rsid w:val="00CB5577"/>
    <w:rsid w:val="00CC4245"/>
    <w:rsid w:val="00CC6BCB"/>
    <w:rsid w:val="00CC7E41"/>
    <w:rsid w:val="00CD2C56"/>
    <w:rsid w:val="00CD3060"/>
    <w:rsid w:val="00CD3369"/>
    <w:rsid w:val="00CD33D8"/>
    <w:rsid w:val="00CD35CF"/>
    <w:rsid w:val="00CD40FD"/>
    <w:rsid w:val="00CD4EA9"/>
    <w:rsid w:val="00CD61FC"/>
    <w:rsid w:val="00CE3B6F"/>
    <w:rsid w:val="00CE5933"/>
    <w:rsid w:val="00CE619B"/>
    <w:rsid w:val="00CE71D3"/>
    <w:rsid w:val="00CF187D"/>
    <w:rsid w:val="00CF4DAB"/>
    <w:rsid w:val="00CF649D"/>
    <w:rsid w:val="00CF65E7"/>
    <w:rsid w:val="00CF6A4A"/>
    <w:rsid w:val="00CF6BBE"/>
    <w:rsid w:val="00CF6F06"/>
    <w:rsid w:val="00CF7ECF"/>
    <w:rsid w:val="00D0402E"/>
    <w:rsid w:val="00D0493B"/>
    <w:rsid w:val="00D10ACF"/>
    <w:rsid w:val="00D1113D"/>
    <w:rsid w:val="00D12A23"/>
    <w:rsid w:val="00D13AD7"/>
    <w:rsid w:val="00D13BE7"/>
    <w:rsid w:val="00D15849"/>
    <w:rsid w:val="00D17529"/>
    <w:rsid w:val="00D21636"/>
    <w:rsid w:val="00D23914"/>
    <w:rsid w:val="00D249A1"/>
    <w:rsid w:val="00D25529"/>
    <w:rsid w:val="00D268DD"/>
    <w:rsid w:val="00D30392"/>
    <w:rsid w:val="00D323B5"/>
    <w:rsid w:val="00D33C6A"/>
    <w:rsid w:val="00D35891"/>
    <w:rsid w:val="00D36F30"/>
    <w:rsid w:val="00D40AF7"/>
    <w:rsid w:val="00D42AEE"/>
    <w:rsid w:val="00D42D9D"/>
    <w:rsid w:val="00D50626"/>
    <w:rsid w:val="00D52ED3"/>
    <w:rsid w:val="00D53274"/>
    <w:rsid w:val="00D53BAB"/>
    <w:rsid w:val="00D5453C"/>
    <w:rsid w:val="00D54D2D"/>
    <w:rsid w:val="00D55848"/>
    <w:rsid w:val="00D5669F"/>
    <w:rsid w:val="00D5671F"/>
    <w:rsid w:val="00D63864"/>
    <w:rsid w:val="00D64415"/>
    <w:rsid w:val="00D6565D"/>
    <w:rsid w:val="00D66E36"/>
    <w:rsid w:val="00D720B6"/>
    <w:rsid w:val="00D727F4"/>
    <w:rsid w:val="00D72B8F"/>
    <w:rsid w:val="00D72EBA"/>
    <w:rsid w:val="00D73E20"/>
    <w:rsid w:val="00D74D40"/>
    <w:rsid w:val="00D77BB6"/>
    <w:rsid w:val="00D81D06"/>
    <w:rsid w:val="00D82B29"/>
    <w:rsid w:val="00D848CB"/>
    <w:rsid w:val="00D850B9"/>
    <w:rsid w:val="00D85ED5"/>
    <w:rsid w:val="00D86FDE"/>
    <w:rsid w:val="00D92EE3"/>
    <w:rsid w:val="00D93B66"/>
    <w:rsid w:val="00DA02D2"/>
    <w:rsid w:val="00DB4D0D"/>
    <w:rsid w:val="00DB53C8"/>
    <w:rsid w:val="00DB5C3C"/>
    <w:rsid w:val="00DB608B"/>
    <w:rsid w:val="00DB6860"/>
    <w:rsid w:val="00DB6FEA"/>
    <w:rsid w:val="00DB7907"/>
    <w:rsid w:val="00DC4A8E"/>
    <w:rsid w:val="00DC4BDF"/>
    <w:rsid w:val="00DD0236"/>
    <w:rsid w:val="00DD1960"/>
    <w:rsid w:val="00DD414D"/>
    <w:rsid w:val="00DD5766"/>
    <w:rsid w:val="00DD5D84"/>
    <w:rsid w:val="00DD61C5"/>
    <w:rsid w:val="00DE7711"/>
    <w:rsid w:val="00DF001F"/>
    <w:rsid w:val="00DF0FC2"/>
    <w:rsid w:val="00DF31C3"/>
    <w:rsid w:val="00DF3C2E"/>
    <w:rsid w:val="00DF421A"/>
    <w:rsid w:val="00DF4F3A"/>
    <w:rsid w:val="00DF5F82"/>
    <w:rsid w:val="00DF68AC"/>
    <w:rsid w:val="00DF6B5A"/>
    <w:rsid w:val="00DF791C"/>
    <w:rsid w:val="00E00661"/>
    <w:rsid w:val="00E01832"/>
    <w:rsid w:val="00E05B0E"/>
    <w:rsid w:val="00E11B18"/>
    <w:rsid w:val="00E13363"/>
    <w:rsid w:val="00E1372E"/>
    <w:rsid w:val="00E14A8E"/>
    <w:rsid w:val="00E14BA5"/>
    <w:rsid w:val="00E15AF0"/>
    <w:rsid w:val="00E207A6"/>
    <w:rsid w:val="00E226FD"/>
    <w:rsid w:val="00E30CA9"/>
    <w:rsid w:val="00E3172D"/>
    <w:rsid w:val="00E321F0"/>
    <w:rsid w:val="00E33EFC"/>
    <w:rsid w:val="00E35634"/>
    <w:rsid w:val="00E35DC4"/>
    <w:rsid w:val="00E37238"/>
    <w:rsid w:val="00E37B8F"/>
    <w:rsid w:val="00E40C9C"/>
    <w:rsid w:val="00E430A6"/>
    <w:rsid w:val="00E43F41"/>
    <w:rsid w:val="00E47B2F"/>
    <w:rsid w:val="00E47D23"/>
    <w:rsid w:val="00E50202"/>
    <w:rsid w:val="00E544CE"/>
    <w:rsid w:val="00E5539B"/>
    <w:rsid w:val="00E55781"/>
    <w:rsid w:val="00E5620E"/>
    <w:rsid w:val="00E56809"/>
    <w:rsid w:val="00E57065"/>
    <w:rsid w:val="00E606B5"/>
    <w:rsid w:val="00E63B85"/>
    <w:rsid w:val="00E64C01"/>
    <w:rsid w:val="00E67372"/>
    <w:rsid w:val="00E67E8C"/>
    <w:rsid w:val="00E709C3"/>
    <w:rsid w:val="00E70B2D"/>
    <w:rsid w:val="00E70CDB"/>
    <w:rsid w:val="00E749C4"/>
    <w:rsid w:val="00E83127"/>
    <w:rsid w:val="00E83D2A"/>
    <w:rsid w:val="00E9065C"/>
    <w:rsid w:val="00E91115"/>
    <w:rsid w:val="00E916FD"/>
    <w:rsid w:val="00E91F29"/>
    <w:rsid w:val="00EA2925"/>
    <w:rsid w:val="00EA3CBB"/>
    <w:rsid w:val="00EA4039"/>
    <w:rsid w:val="00EA54A8"/>
    <w:rsid w:val="00EA55B0"/>
    <w:rsid w:val="00EA5B9A"/>
    <w:rsid w:val="00EB1A40"/>
    <w:rsid w:val="00EB4A79"/>
    <w:rsid w:val="00EB4F8B"/>
    <w:rsid w:val="00EB7612"/>
    <w:rsid w:val="00EC12CB"/>
    <w:rsid w:val="00EC57DC"/>
    <w:rsid w:val="00EC5B21"/>
    <w:rsid w:val="00EC6E69"/>
    <w:rsid w:val="00ED2D52"/>
    <w:rsid w:val="00ED523B"/>
    <w:rsid w:val="00ED606C"/>
    <w:rsid w:val="00EE0F8B"/>
    <w:rsid w:val="00EE1A5D"/>
    <w:rsid w:val="00EE2E54"/>
    <w:rsid w:val="00EE3078"/>
    <w:rsid w:val="00EF0832"/>
    <w:rsid w:val="00EF104D"/>
    <w:rsid w:val="00EF13A1"/>
    <w:rsid w:val="00EF1E2B"/>
    <w:rsid w:val="00EF2A4C"/>
    <w:rsid w:val="00EF488F"/>
    <w:rsid w:val="00EF4F82"/>
    <w:rsid w:val="00EF6BA0"/>
    <w:rsid w:val="00EF6F08"/>
    <w:rsid w:val="00F01283"/>
    <w:rsid w:val="00F02B31"/>
    <w:rsid w:val="00F02FDE"/>
    <w:rsid w:val="00F04A18"/>
    <w:rsid w:val="00F04F4A"/>
    <w:rsid w:val="00F04FB4"/>
    <w:rsid w:val="00F04FBC"/>
    <w:rsid w:val="00F0559A"/>
    <w:rsid w:val="00F0562A"/>
    <w:rsid w:val="00F061E0"/>
    <w:rsid w:val="00F07C9C"/>
    <w:rsid w:val="00F11B3F"/>
    <w:rsid w:val="00F127D7"/>
    <w:rsid w:val="00F14967"/>
    <w:rsid w:val="00F16E5D"/>
    <w:rsid w:val="00F20610"/>
    <w:rsid w:val="00F20615"/>
    <w:rsid w:val="00F22910"/>
    <w:rsid w:val="00F22BEC"/>
    <w:rsid w:val="00F24351"/>
    <w:rsid w:val="00F249CA"/>
    <w:rsid w:val="00F310D9"/>
    <w:rsid w:val="00F3215B"/>
    <w:rsid w:val="00F336B4"/>
    <w:rsid w:val="00F33988"/>
    <w:rsid w:val="00F34A3C"/>
    <w:rsid w:val="00F35BD7"/>
    <w:rsid w:val="00F41AC5"/>
    <w:rsid w:val="00F514B6"/>
    <w:rsid w:val="00F51CDE"/>
    <w:rsid w:val="00F51F1B"/>
    <w:rsid w:val="00F52CB4"/>
    <w:rsid w:val="00F53B1D"/>
    <w:rsid w:val="00F568C3"/>
    <w:rsid w:val="00F6284B"/>
    <w:rsid w:val="00F63D4E"/>
    <w:rsid w:val="00F643DF"/>
    <w:rsid w:val="00F66FBA"/>
    <w:rsid w:val="00F702CD"/>
    <w:rsid w:val="00F71065"/>
    <w:rsid w:val="00F73BF0"/>
    <w:rsid w:val="00F742A7"/>
    <w:rsid w:val="00F7623E"/>
    <w:rsid w:val="00F76626"/>
    <w:rsid w:val="00F7671C"/>
    <w:rsid w:val="00F776A9"/>
    <w:rsid w:val="00F832A5"/>
    <w:rsid w:val="00F83F4A"/>
    <w:rsid w:val="00F85406"/>
    <w:rsid w:val="00F8675B"/>
    <w:rsid w:val="00F869BB"/>
    <w:rsid w:val="00F87B41"/>
    <w:rsid w:val="00F95E51"/>
    <w:rsid w:val="00F95E77"/>
    <w:rsid w:val="00F96359"/>
    <w:rsid w:val="00FA0F82"/>
    <w:rsid w:val="00FA1790"/>
    <w:rsid w:val="00FA46A3"/>
    <w:rsid w:val="00FA52D1"/>
    <w:rsid w:val="00FA6227"/>
    <w:rsid w:val="00FB14F5"/>
    <w:rsid w:val="00FB3DCB"/>
    <w:rsid w:val="00FB43C3"/>
    <w:rsid w:val="00FB5A02"/>
    <w:rsid w:val="00FB62F0"/>
    <w:rsid w:val="00FB7613"/>
    <w:rsid w:val="00FC0054"/>
    <w:rsid w:val="00FC04C1"/>
    <w:rsid w:val="00FC1010"/>
    <w:rsid w:val="00FC55C8"/>
    <w:rsid w:val="00FC7B52"/>
    <w:rsid w:val="00FD0D1A"/>
    <w:rsid w:val="00FD0F86"/>
    <w:rsid w:val="00FD34B1"/>
    <w:rsid w:val="00FD36FA"/>
    <w:rsid w:val="00FD37D2"/>
    <w:rsid w:val="00FD464E"/>
    <w:rsid w:val="00FE0E2A"/>
    <w:rsid w:val="00FE166B"/>
    <w:rsid w:val="00FE22C5"/>
    <w:rsid w:val="00FE2B17"/>
    <w:rsid w:val="00FE4908"/>
    <w:rsid w:val="00FE492A"/>
    <w:rsid w:val="00FE670D"/>
    <w:rsid w:val="00FF0C23"/>
    <w:rsid w:val="00FF3B5B"/>
    <w:rsid w:val="00FF6650"/>
    <w:rsid w:val="00FF73A5"/>
    <w:rsid w:val="00FF7AE6"/>
    <w:rsid w:val="01083068"/>
    <w:rsid w:val="010A6510"/>
    <w:rsid w:val="011A2997"/>
    <w:rsid w:val="01245A9B"/>
    <w:rsid w:val="0125660D"/>
    <w:rsid w:val="012803A0"/>
    <w:rsid w:val="0128242B"/>
    <w:rsid w:val="012F0A11"/>
    <w:rsid w:val="012F55D2"/>
    <w:rsid w:val="013156EA"/>
    <w:rsid w:val="013D3811"/>
    <w:rsid w:val="014750E8"/>
    <w:rsid w:val="015654C1"/>
    <w:rsid w:val="016D1A22"/>
    <w:rsid w:val="01822097"/>
    <w:rsid w:val="01AE5B4F"/>
    <w:rsid w:val="01B12F17"/>
    <w:rsid w:val="01BF64E9"/>
    <w:rsid w:val="01C112B6"/>
    <w:rsid w:val="01C12EA9"/>
    <w:rsid w:val="01C730CA"/>
    <w:rsid w:val="01D24760"/>
    <w:rsid w:val="01D446CC"/>
    <w:rsid w:val="01D9060F"/>
    <w:rsid w:val="01DA38F5"/>
    <w:rsid w:val="01E92DB1"/>
    <w:rsid w:val="01EC3E3E"/>
    <w:rsid w:val="01F97E7A"/>
    <w:rsid w:val="01FB1B3C"/>
    <w:rsid w:val="020A349D"/>
    <w:rsid w:val="02130B4E"/>
    <w:rsid w:val="021530EF"/>
    <w:rsid w:val="021F1DD8"/>
    <w:rsid w:val="021F254C"/>
    <w:rsid w:val="02280F71"/>
    <w:rsid w:val="022B783E"/>
    <w:rsid w:val="02313199"/>
    <w:rsid w:val="023503E4"/>
    <w:rsid w:val="02360B6A"/>
    <w:rsid w:val="024446A1"/>
    <w:rsid w:val="024C170D"/>
    <w:rsid w:val="02577B24"/>
    <w:rsid w:val="02597810"/>
    <w:rsid w:val="025B5041"/>
    <w:rsid w:val="02683B18"/>
    <w:rsid w:val="026B62DF"/>
    <w:rsid w:val="02736F2F"/>
    <w:rsid w:val="02762942"/>
    <w:rsid w:val="028102EF"/>
    <w:rsid w:val="02815393"/>
    <w:rsid w:val="02945607"/>
    <w:rsid w:val="02954A72"/>
    <w:rsid w:val="029D7EA7"/>
    <w:rsid w:val="029E6C8D"/>
    <w:rsid w:val="029F6B15"/>
    <w:rsid w:val="02A215BB"/>
    <w:rsid w:val="02A2644D"/>
    <w:rsid w:val="02AA255D"/>
    <w:rsid w:val="02AA3DE1"/>
    <w:rsid w:val="02C6009E"/>
    <w:rsid w:val="02C90B4A"/>
    <w:rsid w:val="02D768B7"/>
    <w:rsid w:val="02E15663"/>
    <w:rsid w:val="02E521D9"/>
    <w:rsid w:val="02F838FC"/>
    <w:rsid w:val="02FB1BF9"/>
    <w:rsid w:val="03080A81"/>
    <w:rsid w:val="030A440D"/>
    <w:rsid w:val="030C0DA6"/>
    <w:rsid w:val="031C718E"/>
    <w:rsid w:val="03270BD6"/>
    <w:rsid w:val="032D7AD7"/>
    <w:rsid w:val="033412ED"/>
    <w:rsid w:val="03355763"/>
    <w:rsid w:val="034D715D"/>
    <w:rsid w:val="034E26E4"/>
    <w:rsid w:val="03507512"/>
    <w:rsid w:val="03575ED0"/>
    <w:rsid w:val="03582818"/>
    <w:rsid w:val="03586B62"/>
    <w:rsid w:val="0371242F"/>
    <w:rsid w:val="037702E5"/>
    <w:rsid w:val="037D6366"/>
    <w:rsid w:val="038630E7"/>
    <w:rsid w:val="039015C3"/>
    <w:rsid w:val="03907D64"/>
    <w:rsid w:val="0396628D"/>
    <w:rsid w:val="03987B97"/>
    <w:rsid w:val="039C3926"/>
    <w:rsid w:val="03AD0625"/>
    <w:rsid w:val="03AE396E"/>
    <w:rsid w:val="03B657A0"/>
    <w:rsid w:val="03BF7C4E"/>
    <w:rsid w:val="03C16DBB"/>
    <w:rsid w:val="03C23E8E"/>
    <w:rsid w:val="03C44B28"/>
    <w:rsid w:val="03D64D97"/>
    <w:rsid w:val="03D80FFD"/>
    <w:rsid w:val="03DE1C93"/>
    <w:rsid w:val="03E669EF"/>
    <w:rsid w:val="03F4179F"/>
    <w:rsid w:val="03FD6577"/>
    <w:rsid w:val="04050663"/>
    <w:rsid w:val="04052B7E"/>
    <w:rsid w:val="04070392"/>
    <w:rsid w:val="040914DC"/>
    <w:rsid w:val="040A2E52"/>
    <w:rsid w:val="040A3345"/>
    <w:rsid w:val="041452AD"/>
    <w:rsid w:val="041E28AF"/>
    <w:rsid w:val="042E7E98"/>
    <w:rsid w:val="0439559A"/>
    <w:rsid w:val="0441300E"/>
    <w:rsid w:val="044B636F"/>
    <w:rsid w:val="044D06A0"/>
    <w:rsid w:val="045356D1"/>
    <w:rsid w:val="04580DF9"/>
    <w:rsid w:val="046105BC"/>
    <w:rsid w:val="046235E3"/>
    <w:rsid w:val="046315EF"/>
    <w:rsid w:val="04646297"/>
    <w:rsid w:val="046658E2"/>
    <w:rsid w:val="04672C4F"/>
    <w:rsid w:val="04713B4B"/>
    <w:rsid w:val="047209AF"/>
    <w:rsid w:val="047413CA"/>
    <w:rsid w:val="047F13E1"/>
    <w:rsid w:val="04836C12"/>
    <w:rsid w:val="0485434D"/>
    <w:rsid w:val="04866295"/>
    <w:rsid w:val="04892D90"/>
    <w:rsid w:val="048A44A4"/>
    <w:rsid w:val="048F6377"/>
    <w:rsid w:val="049000B9"/>
    <w:rsid w:val="04906009"/>
    <w:rsid w:val="04965731"/>
    <w:rsid w:val="04A41B2E"/>
    <w:rsid w:val="04A46C06"/>
    <w:rsid w:val="04AD5A95"/>
    <w:rsid w:val="04AE469F"/>
    <w:rsid w:val="04B2515C"/>
    <w:rsid w:val="04B81A43"/>
    <w:rsid w:val="04BF50FE"/>
    <w:rsid w:val="04C903BA"/>
    <w:rsid w:val="04D57C76"/>
    <w:rsid w:val="04D8315C"/>
    <w:rsid w:val="04D90994"/>
    <w:rsid w:val="04DF4C95"/>
    <w:rsid w:val="04EB0E67"/>
    <w:rsid w:val="04F11419"/>
    <w:rsid w:val="04F15BC3"/>
    <w:rsid w:val="04FA51FE"/>
    <w:rsid w:val="050A1619"/>
    <w:rsid w:val="0515164D"/>
    <w:rsid w:val="05155A2B"/>
    <w:rsid w:val="05283AB4"/>
    <w:rsid w:val="052A1E21"/>
    <w:rsid w:val="052C4CF7"/>
    <w:rsid w:val="052D4D01"/>
    <w:rsid w:val="052D6A6E"/>
    <w:rsid w:val="0531287C"/>
    <w:rsid w:val="05357C2C"/>
    <w:rsid w:val="053F26C4"/>
    <w:rsid w:val="054874C0"/>
    <w:rsid w:val="054D474B"/>
    <w:rsid w:val="05575F44"/>
    <w:rsid w:val="055A5E74"/>
    <w:rsid w:val="05644F6C"/>
    <w:rsid w:val="0568199D"/>
    <w:rsid w:val="056A2AFD"/>
    <w:rsid w:val="05717B34"/>
    <w:rsid w:val="05741135"/>
    <w:rsid w:val="05751EF6"/>
    <w:rsid w:val="0581024E"/>
    <w:rsid w:val="05883221"/>
    <w:rsid w:val="05961C13"/>
    <w:rsid w:val="059D324C"/>
    <w:rsid w:val="05AA6A78"/>
    <w:rsid w:val="05B44368"/>
    <w:rsid w:val="05B762B8"/>
    <w:rsid w:val="05BD4D1B"/>
    <w:rsid w:val="05C37A5E"/>
    <w:rsid w:val="05C85121"/>
    <w:rsid w:val="05D109C8"/>
    <w:rsid w:val="05E01738"/>
    <w:rsid w:val="05E71121"/>
    <w:rsid w:val="05F154F4"/>
    <w:rsid w:val="05F60A24"/>
    <w:rsid w:val="05FD0699"/>
    <w:rsid w:val="0600172E"/>
    <w:rsid w:val="06012F13"/>
    <w:rsid w:val="0603175C"/>
    <w:rsid w:val="0609436C"/>
    <w:rsid w:val="061C3528"/>
    <w:rsid w:val="062A1DF0"/>
    <w:rsid w:val="063A770F"/>
    <w:rsid w:val="06411C9F"/>
    <w:rsid w:val="064E7FA7"/>
    <w:rsid w:val="0650026E"/>
    <w:rsid w:val="06506755"/>
    <w:rsid w:val="06536C5C"/>
    <w:rsid w:val="065751F3"/>
    <w:rsid w:val="066C5041"/>
    <w:rsid w:val="066D2111"/>
    <w:rsid w:val="066E062A"/>
    <w:rsid w:val="06707E29"/>
    <w:rsid w:val="06722601"/>
    <w:rsid w:val="06774857"/>
    <w:rsid w:val="067E098B"/>
    <w:rsid w:val="067F7E82"/>
    <w:rsid w:val="06810478"/>
    <w:rsid w:val="068769E1"/>
    <w:rsid w:val="06A13281"/>
    <w:rsid w:val="06A15BBD"/>
    <w:rsid w:val="06B05A91"/>
    <w:rsid w:val="06C27893"/>
    <w:rsid w:val="06C455B3"/>
    <w:rsid w:val="06C9422E"/>
    <w:rsid w:val="06D2042A"/>
    <w:rsid w:val="06D933C5"/>
    <w:rsid w:val="06E21FEA"/>
    <w:rsid w:val="06E3475E"/>
    <w:rsid w:val="06E71E95"/>
    <w:rsid w:val="06F90038"/>
    <w:rsid w:val="06F957F4"/>
    <w:rsid w:val="06FB3246"/>
    <w:rsid w:val="07060477"/>
    <w:rsid w:val="071A0BAB"/>
    <w:rsid w:val="0722569F"/>
    <w:rsid w:val="072406B9"/>
    <w:rsid w:val="07283750"/>
    <w:rsid w:val="072B3FF6"/>
    <w:rsid w:val="07410F18"/>
    <w:rsid w:val="07433EF7"/>
    <w:rsid w:val="07524740"/>
    <w:rsid w:val="075C0466"/>
    <w:rsid w:val="07655731"/>
    <w:rsid w:val="07677D92"/>
    <w:rsid w:val="076B482E"/>
    <w:rsid w:val="077135CC"/>
    <w:rsid w:val="07714B65"/>
    <w:rsid w:val="077B38F4"/>
    <w:rsid w:val="077E7AF1"/>
    <w:rsid w:val="07923D2E"/>
    <w:rsid w:val="07931EFA"/>
    <w:rsid w:val="079C5EFE"/>
    <w:rsid w:val="079D5D0A"/>
    <w:rsid w:val="07A95E76"/>
    <w:rsid w:val="07AB2B92"/>
    <w:rsid w:val="07B21814"/>
    <w:rsid w:val="07B73E48"/>
    <w:rsid w:val="07C64E1D"/>
    <w:rsid w:val="07C67246"/>
    <w:rsid w:val="07CB0703"/>
    <w:rsid w:val="07DA71D3"/>
    <w:rsid w:val="07E173AD"/>
    <w:rsid w:val="07E30318"/>
    <w:rsid w:val="07EC083D"/>
    <w:rsid w:val="07F360AF"/>
    <w:rsid w:val="07F8685D"/>
    <w:rsid w:val="08111308"/>
    <w:rsid w:val="081C05BE"/>
    <w:rsid w:val="081E61AD"/>
    <w:rsid w:val="081E7A1A"/>
    <w:rsid w:val="081F094E"/>
    <w:rsid w:val="082450C8"/>
    <w:rsid w:val="0825751F"/>
    <w:rsid w:val="083375EF"/>
    <w:rsid w:val="08360484"/>
    <w:rsid w:val="08391617"/>
    <w:rsid w:val="083A5917"/>
    <w:rsid w:val="083C6A27"/>
    <w:rsid w:val="084737AF"/>
    <w:rsid w:val="08473EB3"/>
    <w:rsid w:val="084A2E0C"/>
    <w:rsid w:val="084A49F7"/>
    <w:rsid w:val="08566BB3"/>
    <w:rsid w:val="085E2565"/>
    <w:rsid w:val="08631873"/>
    <w:rsid w:val="086C3CF0"/>
    <w:rsid w:val="088501B4"/>
    <w:rsid w:val="0892689A"/>
    <w:rsid w:val="089378CF"/>
    <w:rsid w:val="08944904"/>
    <w:rsid w:val="08977771"/>
    <w:rsid w:val="089C3D98"/>
    <w:rsid w:val="089D1AA7"/>
    <w:rsid w:val="08A56598"/>
    <w:rsid w:val="08AA7BD7"/>
    <w:rsid w:val="08B54358"/>
    <w:rsid w:val="08BF0D0B"/>
    <w:rsid w:val="08C65552"/>
    <w:rsid w:val="08CD62A4"/>
    <w:rsid w:val="08D6727A"/>
    <w:rsid w:val="08D97DDB"/>
    <w:rsid w:val="08DD6C0D"/>
    <w:rsid w:val="08E25C30"/>
    <w:rsid w:val="08E573F3"/>
    <w:rsid w:val="08EC04DC"/>
    <w:rsid w:val="08EC5096"/>
    <w:rsid w:val="08EE7524"/>
    <w:rsid w:val="08F876D4"/>
    <w:rsid w:val="08FA43A4"/>
    <w:rsid w:val="09055512"/>
    <w:rsid w:val="09081633"/>
    <w:rsid w:val="0908542F"/>
    <w:rsid w:val="09085CEE"/>
    <w:rsid w:val="0913630E"/>
    <w:rsid w:val="0917475D"/>
    <w:rsid w:val="091853A1"/>
    <w:rsid w:val="091D4FBC"/>
    <w:rsid w:val="09260F48"/>
    <w:rsid w:val="09394B64"/>
    <w:rsid w:val="094829AB"/>
    <w:rsid w:val="094B2C70"/>
    <w:rsid w:val="094B503C"/>
    <w:rsid w:val="094D15C9"/>
    <w:rsid w:val="09576F77"/>
    <w:rsid w:val="096323B9"/>
    <w:rsid w:val="097B3037"/>
    <w:rsid w:val="09AF374E"/>
    <w:rsid w:val="09B14D8F"/>
    <w:rsid w:val="09B50859"/>
    <w:rsid w:val="09BA6848"/>
    <w:rsid w:val="09C81781"/>
    <w:rsid w:val="09D26357"/>
    <w:rsid w:val="09D66685"/>
    <w:rsid w:val="09D80DD5"/>
    <w:rsid w:val="09E62B06"/>
    <w:rsid w:val="09EF1A68"/>
    <w:rsid w:val="09F84A01"/>
    <w:rsid w:val="0A056F7E"/>
    <w:rsid w:val="0A064BEB"/>
    <w:rsid w:val="0A125170"/>
    <w:rsid w:val="0A151A48"/>
    <w:rsid w:val="0A1843C1"/>
    <w:rsid w:val="0A3C337F"/>
    <w:rsid w:val="0A3E58D8"/>
    <w:rsid w:val="0A3F6504"/>
    <w:rsid w:val="0A471EB3"/>
    <w:rsid w:val="0A4E6672"/>
    <w:rsid w:val="0A6373F0"/>
    <w:rsid w:val="0A641422"/>
    <w:rsid w:val="0A671903"/>
    <w:rsid w:val="0A721CFB"/>
    <w:rsid w:val="0A734067"/>
    <w:rsid w:val="0A790B33"/>
    <w:rsid w:val="0A7B13B1"/>
    <w:rsid w:val="0A8A1D7C"/>
    <w:rsid w:val="0A8B235A"/>
    <w:rsid w:val="0A8E72BA"/>
    <w:rsid w:val="0A961E31"/>
    <w:rsid w:val="0A9A3F9A"/>
    <w:rsid w:val="0A9B029D"/>
    <w:rsid w:val="0A9D24E3"/>
    <w:rsid w:val="0A9E79A2"/>
    <w:rsid w:val="0AB85064"/>
    <w:rsid w:val="0ACB12CC"/>
    <w:rsid w:val="0ACB16E6"/>
    <w:rsid w:val="0ACB48CD"/>
    <w:rsid w:val="0AD467B7"/>
    <w:rsid w:val="0AD6222E"/>
    <w:rsid w:val="0AD713EF"/>
    <w:rsid w:val="0ADA00B6"/>
    <w:rsid w:val="0ADA7730"/>
    <w:rsid w:val="0AE73DFE"/>
    <w:rsid w:val="0AEB5EC7"/>
    <w:rsid w:val="0AF01963"/>
    <w:rsid w:val="0B044B2C"/>
    <w:rsid w:val="0B136480"/>
    <w:rsid w:val="0B172EEF"/>
    <w:rsid w:val="0B1E3654"/>
    <w:rsid w:val="0B217245"/>
    <w:rsid w:val="0B290E10"/>
    <w:rsid w:val="0B294EA0"/>
    <w:rsid w:val="0B2A772D"/>
    <w:rsid w:val="0B2F7965"/>
    <w:rsid w:val="0B370B42"/>
    <w:rsid w:val="0B4A0AB2"/>
    <w:rsid w:val="0B6B54CD"/>
    <w:rsid w:val="0B717FE3"/>
    <w:rsid w:val="0B844F30"/>
    <w:rsid w:val="0B88748C"/>
    <w:rsid w:val="0BCF2AA0"/>
    <w:rsid w:val="0BCF4FB2"/>
    <w:rsid w:val="0BD0375D"/>
    <w:rsid w:val="0BD20A0E"/>
    <w:rsid w:val="0BD426E1"/>
    <w:rsid w:val="0BD917E3"/>
    <w:rsid w:val="0BD949EE"/>
    <w:rsid w:val="0BDA6093"/>
    <w:rsid w:val="0BE865CA"/>
    <w:rsid w:val="0BF3402F"/>
    <w:rsid w:val="0BFE4591"/>
    <w:rsid w:val="0BFF3434"/>
    <w:rsid w:val="0C015516"/>
    <w:rsid w:val="0C032BDF"/>
    <w:rsid w:val="0C0C0CAE"/>
    <w:rsid w:val="0C0E3F20"/>
    <w:rsid w:val="0C0E7D25"/>
    <w:rsid w:val="0C0F0CC8"/>
    <w:rsid w:val="0C114DF3"/>
    <w:rsid w:val="0C133FD9"/>
    <w:rsid w:val="0C190777"/>
    <w:rsid w:val="0C1C2018"/>
    <w:rsid w:val="0C1D68E3"/>
    <w:rsid w:val="0C2C7670"/>
    <w:rsid w:val="0C384220"/>
    <w:rsid w:val="0C3854A7"/>
    <w:rsid w:val="0C3F44F1"/>
    <w:rsid w:val="0C4A2023"/>
    <w:rsid w:val="0C4C50B0"/>
    <w:rsid w:val="0C4D3E2E"/>
    <w:rsid w:val="0C54587E"/>
    <w:rsid w:val="0C584E47"/>
    <w:rsid w:val="0C633D75"/>
    <w:rsid w:val="0C6C33DF"/>
    <w:rsid w:val="0C817C08"/>
    <w:rsid w:val="0C8C747C"/>
    <w:rsid w:val="0C99097B"/>
    <w:rsid w:val="0CA06C3D"/>
    <w:rsid w:val="0CA3160A"/>
    <w:rsid w:val="0CAA2843"/>
    <w:rsid w:val="0CAE78D1"/>
    <w:rsid w:val="0CB35880"/>
    <w:rsid w:val="0CB55141"/>
    <w:rsid w:val="0CC80CFD"/>
    <w:rsid w:val="0CCD4B86"/>
    <w:rsid w:val="0CD93D13"/>
    <w:rsid w:val="0CE06825"/>
    <w:rsid w:val="0CE27D24"/>
    <w:rsid w:val="0CF34A61"/>
    <w:rsid w:val="0CF6064D"/>
    <w:rsid w:val="0CFC2C47"/>
    <w:rsid w:val="0CFD6180"/>
    <w:rsid w:val="0D083CBC"/>
    <w:rsid w:val="0D0C34E3"/>
    <w:rsid w:val="0D1705F9"/>
    <w:rsid w:val="0D285F90"/>
    <w:rsid w:val="0D2A21BE"/>
    <w:rsid w:val="0D2A45E2"/>
    <w:rsid w:val="0D326191"/>
    <w:rsid w:val="0D331E3C"/>
    <w:rsid w:val="0D376B50"/>
    <w:rsid w:val="0D442856"/>
    <w:rsid w:val="0D45336A"/>
    <w:rsid w:val="0D485231"/>
    <w:rsid w:val="0D5F7D9A"/>
    <w:rsid w:val="0D6434D7"/>
    <w:rsid w:val="0D68075C"/>
    <w:rsid w:val="0D6A4399"/>
    <w:rsid w:val="0D712495"/>
    <w:rsid w:val="0D7F1FC4"/>
    <w:rsid w:val="0D80087C"/>
    <w:rsid w:val="0D887734"/>
    <w:rsid w:val="0D96588A"/>
    <w:rsid w:val="0D9A775C"/>
    <w:rsid w:val="0D9B242F"/>
    <w:rsid w:val="0DA02149"/>
    <w:rsid w:val="0DA653B5"/>
    <w:rsid w:val="0DB563C8"/>
    <w:rsid w:val="0DB60506"/>
    <w:rsid w:val="0DC24B11"/>
    <w:rsid w:val="0DC458B5"/>
    <w:rsid w:val="0DDF04FC"/>
    <w:rsid w:val="0DEA76F0"/>
    <w:rsid w:val="0DF50089"/>
    <w:rsid w:val="0DF85DE5"/>
    <w:rsid w:val="0DFB4182"/>
    <w:rsid w:val="0E0300DD"/>
    <w:rsid w:val="0E083CC5"/>
    <w:rsid w:val="0E10519B"/>
    <w:rsid w:val="0E2258A5"/>
    <w:rsid w:val="0E296638"/>
    <w:rsid w:val="0E2A599E"/>
    <w:rsid w:val="0E346B95"/>
    <w:rsid w:val="0E367A42"/>
    <w:rsid w:val="0E3847A3"/>
    <w:rsid w:val="0E3B14AA"/>
    <w:rsid w:val="0E3D527A"/>
    <w:rsid w:val="0E434C82"/>
    <w:rsid w:val="0E464EDD"/>
    <w:rsid w:val="0E500807"/>
    <w:rsid w:val="0E576F27"/>
    <w:rsid w:val="0E5E14F6"/>
    <w:rsid w:val="0E600B29"/>
    <w:rsid w:val="0E6B32E2"/>
    <w:rsid w:val="0E790545"/>
    <w:rsid w:val="0E8F10AC"/>
    <w:rsid w:val="0E9408D5"/>
    <w:rsid w:val="0E994C6D"/>
    <w:rsid w:val="0EA910BA"/>
    <w:rsid w:val="0EB63AC2"/>
    <w:rsid w:val="0EB85B7C"/>
    <w:rsid w:val="0EC3662F"/>
    <w:rsid w:val="0ECB33F7"/>
    <w:rsid w:val="0ECC2DDF"/>
    <w:rsid w:val="0EDF4DB8"/>
    <w:rsid w:val="0EE24503"/>
    <w:rsid w:val="0EE3092A"/>
    <w:rsid w:val="0EE546C1"/>
    <w:rsid w:val="0EE83AD6"/>
    <w:rsid w:val="0EF2706A"/>
    <w:rsid w:val="0EF7703A"/>
    <w:rsid w:val="0F004427"/>
    <w:rsid w:val="0F012D59"/>
    <w:rsid w:val="0F044DD9"/>
    <w:rsid w:val="0F0A09D8"/>
    <w:rsid w:val="0F1F15B0"/>
    <w:rsid w:val="0F337DC7"/>
    <w:rsid w:val="0F3F4CAC"/>
    <w:rsid w:val="0F415548"/>
    <w:rsid w:val="0F4262F1"/>
    <w:rsid w:val="0F454529"/>
    <w:rsid w:val="0F51323E"/>
    <w:rsid w:val="0F5E12AA"/>
    <w:rsid w:val="0F6903AD"/>
    <w:rsid w:val="0F697DB4"/>
    <w:rsid w:val="0F6D1381"/>
    <w:rsid w:val="0F754A67"/>
    <w:rsid w:val="0F7F20CA"/>
    <w:rsid w:val="0F8715F8"/>
    <w:rsid w:val="0F9E2327"/>
    <w:rsid w:val="0FB513D3"/>
    <w:rsid w:val="0FB571D5"/>
    <w:rsid w:val="0FB81780"/>
    <w:rsid w:val="0FBA6ABB"/>
    <w:rsid w:val="0FBE43D3"/>
    <w:rsid w:val="0FC36DFE"/>
    <w:rsid w:val="0FCF3520"/>
    <w:rsid w:val="0FD46D29"/>
    <w:rsid w:val="0FD73E00"/>
    <w:rsid w:val="0FEA489E"/>
    <w:rsid w:val="0FEE5474"/>
    <w:rsid w:val="0FF85FAD"/>
    <w:rsid w:val="0FFF5E77"/>
    <w:rsid w:val="10005B3A"/>
    <w:rsid w:val="10031744"/>
    <w:rsid w:val="100621E9"/>
    <w:rsid w:val="100E59CB"/>
    <w:rsid w:val="100F6932"/>
    <w:rsid w:val="101027C1"/>
    <w:rsid w:val="101624B2"/>
    <w:rsid w:val="10213331"/>
    <w:rsid w:val="102A4377"/>
    <w:rsid w:val="10347DB5"/>
    <w:rsid w:val="1042473D"/>
    <w:rsid w:val="10442F5A"/>
    <w:rsid w:val="104E7F16"/>
    <w:rsid w:val="105F0F0F"/>
    <w:rsid w:val="10684945"/>
    <w:rsid w:val="10711788"/>
    <w:rsid w:val="107C0762"/>
    <w:rsid w:val="107E0DD8"/>
    <w:rsid w:val="1086797A"/>
    <w:rsid w:val="108E1790"/>
    <w:rsid w:val="108E3A52"/>
    <w:rsid w:val="108E654D"/>
    <w:rsid w:val="109636ED"/>
    <w:rsid w:val="10973915"/>
    <w:rsid w:val="10992AFB"/>
    <w:rsid w:val="109F4CCD"/>
    <w:rsid w:val="10A33E0A"/>
    <w:rsid w:val="10A42B32"/>
    <w:rsid w:val="10A83547"/>
    <w:rsid w:val="10A92F65"/>
    <w:rsid w:val="10AB76D8"/>
    <w:rsid w:val="10BA7D1C"/>
    <w:rsid w:val="10BB2C15"/>
    <w:rsid w:val="10C8088F"/>
    <w:rsid w:val="10D311D8"/>
    <w:rsid w:val="10D5084C"/>
    <w:rsid w:val="10D710FF"/>
    <w:rsid w:val="10DB78D9"/>
    <w:rsid w:val="10DF2CED"/>
    <w:rsid w:val="10E245D4"/>
    <w:rsid w:val="10E42AF4"/>
    <w:rsid w:val="10ED6367"/>
    <w:rsid w:val="10F42A1E"/>
    <w:rsid w:val="10FA353C"/>
    <w:rsid w:val="10FC1601"/>
    <w:rsid w:val="10FC7987"/>
    <w:rsid w:val="10FE4823"/>
    <w:rsid w:val="11011E51"/>
    <w:rsid w:val="110A1119"/>
    <w:rsid w:val="110A2FAA"/>
    <w:rsid w:val="110E3453"/>
    <w:rsid w:val="110F77C1"/>
    <w:rsid w:val="11105103"/>
    <w:rsid w:val="11170BE5"/>
    <w:rsid w:val="111C46B9"/>
    <w:rsid w:val="111D5309"/>
    <w:rsid w:val="11357E36"/>
    <w:rsid w:val="113651FE"/>
    <w:rsid w:val="11462F8B"/>
    <w:rsid w:val="114874F6"/>
    <w:rsid w:val="114F36F3"/>
    <w:rsid w:val="115D088B"/>
    <w:rsid w:val="116372A5"/>
    <w:rsid w:val="116E7A3C"/>
    <w:rsid w:val="11732A5E"/>
    <w:rsid w:val="117574DA"/>
    <w:rsid w:val="11875D94"/>
    <w:rsid w:val="11882AA1"/>
    <w:rsid w:val="11890EA6"/>
    <w:rsid w:val="1191448C"/>
    <w:rsid w:val="119240C0"/>
    <w:rsid w:val="119359B8"/>
    <w:rsid w:val="119378F0"/>
    <w:rsid w:val="119D3F6C"/>
    <w:rsid w:val="11A21619"/>
    <w:rsid w:val="11A5036C"/>
    <w:rsid w:val="11AE3C69"/>
    <w:rsid w:val="11BB7D98"/>
    <w:rsid w:val="11C012DE"/>
    <w:rsid w:val="11C60D3E"/>
    <w:rsid w:val="11CB34A5"/>
    <w:rsid w:val="11CF3D4C"/>
    <w:rsid w:val="11D52DF0"/>
    <w:rsid w:val="11DC5EF6"/>
    <w:rsid w:val="11DF1790"/>
    <w:rsid w:val="11F029E7"/>
    <w:rsid w:val="11FB5EB6"/>
    <w:rsid w:val="1200564A"/>
    <w:rsid w:val="120D680A"/>
    <w:rsid w:val="12100F13"/>
    <w:rsid w:val="12122614"/>
    <w:rsid w:val="12165B86"/>
    <w:rsid w:val="12236422"/>
    <w:rsid w:val="122A02E4"/>
    <w:rsid w:val="122E69E1"/>
    <w:rsid w:val="124E4F7E"/>
    <w:rsid w:val="1258625F"/>
    <w:rsid w:val="125C4A1A"/>
    <w:rsid w:val="125C7757"/>
    <w:rsid w:val="126252E0"/>
    <w:rsid w:val="12690A62"/>
    <w:rsid w:val="127C4994"/>
    <w:rsid w:val="127D4A7D"/>
    <w:rsid w:val="12854EAC"/>
    <w:rsid w:val="12860F45"/>
    <w:rsid w:val="128E1D09"/>
    <w:rsid w:val="128E6C0C"/>
    <w:rsid w:val="128F7F29"/>
    <w:rsid w:val="129277FE"/>
    <w:rsid w:val="12977829"/>
    <w:rsid w:val="129C29B6"/>
    <w:rsid w:val="129D0CD1"/>
    <w:rsid w:val="12A146CE"/>
    <w:rsid w:val="12AB4EFE"/>
    <w:rsid w:val="12AC4E92"/>
    <w:rsid w:val="12B039B7"/>
    <w:rsid w:val="12B24D18"/>
    <w:rsid w:val="12B423FE"/>
    <w:rsid w:val="12B64039"/>
    <w:rsid w:val="12BA366E"/>
    <w:rsid w:val="12C06301"/>
    <w:rsid w:val="12C2312A"/>
    <w:rsid w:val="12CF1852"/>
    <w:rsid w:val="12D6425C"/>
    <w:rsid w:val="12E90C87"/>
    <w:rsid w:val="12FC64DB"/>
    <w:rsid w:val="12FF5637"/>
    <w:rsid w:val="12FF7120"/>
    <w:rsid w:val="130B4D74"/>
    <w:rsid w:val="131F12B2"/>
    <w:rsid w:val="13240A4F"/>
    <w:rsid w:val="13270731"/>
    <w:rsid w:val="132B0C66"/>
    <w:rsid w:val="133C1379"/>
    <w:rsid w:val="133C3A93"/>
    <w:rsid w:val="133C6A59"/>
    <w:rsid w:val="1340385A"/>
    <w:rsid w:val="13412D55"/>
    <w:rsid w:val="13430A4C"/>
    <w:rsid w:val="13466745"/>
    <w:rsid w:val="135224BC"/>
    <w:rsid w:val="13533A6B"/>
    <w:rsid w:val="135D7932"/>
    <w:rsid w:val="136808F7"/>
    <w:rsid w:val="13740E79"/>
    <w:rsid w:val="137B5A1E"/>
    <w:rsid w:val="137D3499"/>
    <w:rsid w:val="13B74DE6"/>
    <w:rsid w:val="13B835D6"/>
    <w:rsid w:val="13CE31B0"/>
    <w:rsid w:val="13CF0124"/>
    <w:rsid w:val="13D278B1"/>
    <w:rsid w:val="13D72694"/>
    <w:rsid w:val="13E5080C"/>
    <w:rsid w:val="13E602CC"/>
    <w:rsid w:val="13ED4853"/>
    <w:rsid w:val="13EF78B0"/>
    <w:rsid w:val="13F2394E"/>
    <w:rsid w:val="13F8271A"/>
    <w:rsid w:val="13FF522B"/>
    <w:rsid w:val="140778A6"/>
    <w:rsid w:val="140E5BE9"/>
    <w:rsid w:val="14154A26"/>
    <w:rsid w:val="1415668E"/>
    <w:rsid w:val="142B17A6"/>
    <w:rsid w:val="142B2B39"/>
    <w:rsid w:val="14345EAF"/>
    <w:rsid w:val="143F0E0C"/>
    <w:rsid w:val="14501D45"/>
    <w:rsid w:val="14574824"/>
    <w:rsid w:val="14640046"/>
    <w:rsid w:val="14702A5D"/>
    <w:rsid w:val="14712C7E"/>
    <w:rsid w:val="147D0917"/>
    <w:rsid w:val="148417D0"/>
    <w:rsid w:val="148521DE"/>
    <w:rsid w:val="148C6A44"/>
    <w:rsid w:val="149B2973"/>
    <w:rsid w:val="14A90370"/>
    <w:rsid w:val="14C77DEC"/>
    <w:rsid w:val="14DC6251"/>
    <w:rsid w:val="14E2333D"/>
    <w:rsid w:val="14EC5FF0"/>
    <w:rsid w:val="14F17589"/>
    <w:rsid w:val="14FA1A26"/>
    <w:rsid w:val="14FA671D"/>
    <w:rsid w:val="14FE10C9"/>
    <w:rsid w:val="15002005"/>
    <w:rsid w:val="150A0C75"/>
    <w:rsid w:val="150F6433"/>
    <w:rsid w:val="150F7416"/>
    <w:rsid w:val="1513559D"/>
    <w:rsid w:val="15140B4B"/>
    <w:rsid w:val="151950F6"/>
    <w:rsid w:val="15314839"/>
    <w:rsid w:val="1543506E"/>
    <w:rsid w:val="15484278"/>
    <w:rsid w:val="154B6B60"/>
    <w:rsid w:val="15510DDB"/>
    <w:rsid w:val="1558364F"/>
    <w:rsid w:val="155E57D0"/>
    <w:rsid w:val="15607A2A"/>
    <w:rsid w:val="15634688"/>
    <w:rsid w:val="156B0322"/>
    <w:rsid w:val="156E0206"/>
    <w:rsid w:val="156E56F6"/>
    <w:rsid w:val="156F4137"/>
    <w:rsid w:val="15712891"/>
    <w:rsid w:val="15716722"/>
    <w:rsid w:val="157C12A3"/>
    <w:rsid w:val="15867458"/>
    <w:rsid w:val="159016F5"/>
    <w:rsid w:val="159502B1"/>
    <w:rsid w:val="159D1B38"/>
    <w:rsid w:val="15A377C7"/>
    <w:rsid w:val="15AF1733"/>
    <w:rsid w:val="15B911EB"/>
    <w:rsid w:val="15BC2170"/>
    <w:rsid w:val="15BC5110"/>
    <w:rsid w:val="15CC7F6C"/>
    <w:rsid w:val="15D56D47"/>
    <w:rsid w:val="15D70544"/>
    <w:rsid w:val="15E80B7E"/>
    <w:rsid w:val="15E8637F"/>
    <w:rsid w:val="15EC3E63"/>
    <w:rsid w:val="15F71102"/>
    <w:rsid w:val="15FE3B57"/>
    <w:rsid w:val="15FE5127"/>
    <w:rsid w:val="160A419A"/>
    <w:rsid w:val="16196143"/>
    <w:rsid w:val="16236129"/>
    <w:rsid w:val="16262D8C"/>
    <w:rsid w:val="16263E85"/>
    <w:rsid w:val="163A0A45"/>
    <w:rsid w:val="164C44CA"/>
    <w:rsid w:val="16511B61"/>
    <w:rsid w:val="165160D9"/>
    <w:rsid w:val="16627796"/>
    <w:rsid w:val="1666403A"/>
    <w:rsid w:val="1667740C"/>
    <w:rsid w:val="166B5163"/>
    <w:rsid w:val="167011F9"/>
    <w:rsid w:val="16714FDF"/>
    <w:rsid w:val="1675210F"/>
    <w:rsid w:val="16772173"/>
    <w:rsid w:val="1677366B"/>
    <w:rsid w:val="16874864"/>
    <w:rsid w:val="16A016C2"/>
    <w:rsid w:val="16A1277D"/>
    <w:rsid w:val="16A208CD"/>
    <w:rsid w:val="16AE1E15"/>
    <w:rsid w:val="16B423C2"/>
    <w:rsid w:val="16C25BCF"/>
    <w:rsid w:val="16C44100"/>
    <w:rsid w:val="16C51558"/>
    <w:rsid w:val="16CA693F"/>
    <w:rsid w:val="16CE0B42"/>
    <w:rsid w:val="16D70033"/>
    <w:rsid w:val="16D90227"/>
    <w:rsid w:val="16DA3FEB"/>
    <w:rsid w:val="16E37F80"/>
    <w:rsid w:val="16E90CB1"/>
    <w:rsid w:val="16EB0447"/>
    <w:rsid w:val="16EC5582"/>
    <w:rsid w:val="16F57ADF"/>
    <w:rsid w:val="16F71C90"/>
    <w:rsid w:val="16F84471"/>
    <w:rsid w:val="17037C58"/>
    <w:rsid w:val="170D6F4C"/>
    <w:rsid w:val="170E28DF"/>
    <w:rsid w:val="170F1EDB"/>
    <w:rsid w:val="172463F6"/>
    <w:rsid w:val="1734568B"/>
    <w:rsid w:val="1738305D"/>
    <w:rsid w:val="1742379F"/>
    <w:rsid w:val="174D3311"/>
    <w:rsid w:val="17676215"/>
    <w:rsid w:val="17747086"/>
    <w:rsid w:val="17793576"/>
    <w:rsid w:val="177C3EB3"/>
    <w:rsid w:val="17825528"/>
    <w:rsid w:val="1796218E"/>
    <w:rsid w:val="179F77AF"/>
    <w:rsid w:val="17A4664E"/>
    <w:rsid w:val="17A86975"/>
    <w:rsid w:val="17B56841"/>
    <w:rsid w:val="17B72BBE"/>
    <w:rsid w:val="17C156DC"/>
    <w:rsid w:val="17C27955"/>
    <w:rsid w:val="17C5134D"/>
    <w:rsid w:val="17C779EE"/>
    <w:rsid w:val="17CB44BC"/>
    <w:rsid w:val="17CC1ED8"/>
    <w:rsid w:val="17D43ABB"/>
    <w:rsid w:val="17DF6DB8"/>
    <w:rsid w:val="17E253DB"/>
    <w:rsid w:val="17E753B6"/>
    <w:rsid w:val="17EE2D9D"/>
    <w:rsid w:val="17F4703C"/>
    <w:rsid w:val="17FD3D85"/>
    <w:rsid w:val="18052344"/>
    <w:rsid w:val="180A5FCF"/>
    <w:rsid w:val="18113A03"/>
    <w:rsid w:val="18160990"/>
    <w:rsid w:val="181651D8"/>
    <w:rsid w:val="181F527D"/>
    <w:rsid w:val="182007CE"/>
    <w:rsid w:val="182A5635"/>
    <w:rsid w:val="182C2296"/>
    <w:rsid w:val="182C5412"/>
    <w:rsid w:val="1842027B"/>
    <w:rsid w:val="18460B06"/>
    <w:rsid w:val="18476707"/>
    <w:rsid w:val="184D7E52"/>
    <w:rsid w:val="184F794F"/>
    <w:rsid w:val="18574C5A"/>
    <w:rsid w:val="1868335D"/>
    <w:rsid w:val="1869438F"/>
    <w:rsid w:val="18795AC9"/>
    <w:rsid w:val="18796AA8"/>
    <w:rsid w:val="187A08DC"/>
    <w:rsid w:val="18801D4C"/>
    <w:rsid w:val="18840F04"/>
    <w:rsid w:val="188769A7"/>
    <w:rsid w:val="188A5372"/>
    <w:rsid w:val="188C2E69"/>
    <w:rsid w:val="1895340D"/>
    <w:rsid w:val="18A435B3"/>
    <w:rsid w:val="18A561FF"/>
    <w:rsid w:val="18A87C24"/>
    <w:rsid w:val="18AA46A6"/>
    <w:rsid w:val="18BB580A"/>
    <w:rsid w:val="18C413D1"/>
    <w:rsid w:val="18C802B9"/>
    <w:rsid w:val="18CA7693"/>
    <w:rsid w:val="18CB3470"/>
    <w:rsid w:val="18CF410B"/>
    <w:rsid w:val="18D208D4"/>
    <w:rsid w:val="18D75EF8"/>
    <w:rsid w:val="18DB4B9D"/>
    <w:rsid w:val="18E344FD"/>
    <w:rsid w:val="18E970F0"/>
    <w:rsid w:val="18ED4C77"/>
    <w:rsid w:val="18F36B4B"/>
    <w:rsid w:val="19015C60"/>
    <w:rsid w:val="19050308"/>
    <w:rsid w:val="19132A96"/>
    <w:rsid w:val="191A0C02"/>
    <w:rsid w:val="191B130C"/>
    <w:rsid w:val="19206046"/>
    <w:rsid w:val="192675FF"/>
    <w:rsid w:val="192F78E4"/>
    <w:rsid w:val="193711FB"/>
    <w:rsid w:val="194B6321"/>
    <w:rsid w:val="19584908"/>
    <w:rsid w:val="195B1257"/>
    <w:rsid w:val="196F28FF"/>
    <w:rsid w:val="19760258"/>
    <w:rsid w:val="197F61F8"/>
    <w:rsid w:val="197F6860"/>
    <w:rsid w:val="19801057"/>
    <w:rsid w:val="1986534D"/>
    <w:rsid w:val="198B3A24"/>
    <w:rsid w:val="19923C7C"/>
    <w:rsid w:val="19926407"/>
    <w:rsid w:val="19A779F7"/>
    <w:rsid w:val="19AA46A8"/>
    <w:rsid w:val="19BE0726"/>
    <w:rsid w:val="19C175B7"/>
    <w:rsid w:val="19CD49E1"/>
    <w:rsid w:val="19CE7537"/>
    <w:rsid w:val="19CE7F18"/>
    <w:rsid w:val="19D4415B"/>
    <w:rsid w:val="19D93540"/>
    <w:rsid w:val="19EC3ECA"/>
    <w:rsid w:val="1A0A495E"/>
    <w:rsid w:val="1A0B5F6F"/>
    <w:rsid w:val="1A0B7239"/>
    <w:rsid w:val="1A115D3E"/>
    <w:rsid w:val="1A1E1E17"/>
    <w:rsid w:val="1A230609"/>
    <w:rsid w:val="1A23588C"/>
    <w:rsid w:val="1A274EF5"/>
    <w:rsid w:val="1A3A08FA"/>
    <w:rsid w:val="1A3D0A2C"/>
    <w:rsid w:val="1A3E14F7"/>
    <w:rsid w:val="1A421C67"/>
    <w:rsid w:val="1A426D1F"/>
    <w:rsid w:val="1A43205E"/>
    <w:rsid w:val="1A433953"/>
    <w:rsid w:val="1A4E294F"/>
    <w:rsid w:val="1A56796B"/>
    <w:rsid w:val="1A6076D8"/>
    <w:rsid w:val="1A631004"/>
    <w:rsid w:val="1A66007A"/>
    <w:rsid w:val="1A6A0FE1"/>
    <w:rsid w:val="1A6E676B"/>
    <w:rsid w:val="1A7C3CF9"/>
    <w:rsid w:val="1A8532C3"/>
    <w:rsid w:val="1A854209"/>
    <w:rsid w:val="1A860063"/>
    <w:rsid w:val="1A867B8D"/>
    <w:rsid w:val="1A891EB2"/>
    <w:rsid w:val="1A897A15"/>
    <w:rsid w:val="1A8E5A71"/>
    <w:rsid w:val="1A9152A8"/>
    <w:rsid w:val="1A930FC6"/>
    <w:rsid w:val="1A9A7AE3"/>
    <w:rsid w:val="1A9B5B36"/>
    <w:rsid w:val="1AA142D9"/>
    <w:rsid w:val="1AAA0004"/>
    <w:rsid w:val="1AAB52CA"/>
    <w:rsid w:val="1AAC7AB7"/>
    <w:rsid w:val="1AB11297"/>
    <w:rsid w:val="1AB97CA1"/>
    <w:rsid w:val="1ABB6EE6"/>
    <w:rsid w:val="1AC36F6B"/>
    <w:rsid w:val="1ACD236D"/>
    <w:rsid w:val="1AD45080"/>
    <w:rsid w:val="1AE55720"/>
    <w:rsid w:val="1AEA2F5E"/>
    <w:rsid w:val="1AEA4BCD"/>
    <w:rsid w:val="1AF82D0A"/>
    <w:rsid w:val="1AFD2D60"/>
    <w:rsid w:val="1B033132"/>
    <w:rsid w:val="1B062FE4"/>
    <w:rsid w:val="1B070897"/>
    <w:rsid w:val="1B133D85"/>
    <w:rsid w:val="1B164B05"/>
    <w:rsid w:val="1B1C1314"/>
    <w:rsid w:val="1B217ADF"/>
    <w:rsid w:val="1B2E7661"/>
    <w:rsid w:val="1B336879"/>
    <w:rsid w:val="1B360582"/>
    <w:rsid w:val="1B366C0B"/>
    <w:rsid w:val="1B415952"/>
    <w:rsid w:val="1B4A1E09"/>
    <w:rsid w:val="1B4C5732"/>
    <w:rsid w:val="1B5127B5"/>
    <w:rsid w:val="1B5821B6"/>
    <w:rsid w:val="1B5C01D6"/>
    <w:rsid w:val="1B6076EF"/>
    <w:rsid w:val="1B613FC4"/>
    <w:rsid w:val="1B615D84"/>
    <w:rsid w:val="1B62472C"/>
    <w:rsid w:val="1B67021B"/>
    <w:rsid w:val="1B73433F"/>
    <w:rsid w:val="1B795D21"/>
    <w:rsid w:val="1B80399B"/>
    <w:rsid w:val="1B9076A2"/>
    <w:rsid w:val="1B9F3D53"/>
    <w:rsid w:val="1BA662B9"/>
    <w:rsid w:val="1BBB420C"/>
    <w:rsid w:val="1BC50853"/>
    <w:rsid w:val="1BC93C61"/>
    <w:rsid w:val="1BC97278"/>
    <w:rsid w:val="1BCF3534"/>
    <w:rsid w:val="1BD02219"/>
    <w:rsid w:val="1BD96562"/>
    <w:rsid w:val="1BF32307"/>
    <w:rsid w:val="1C044230"/>
    <w:rsid w:val="1C061C45"/>
    <w:rsid w:val="1C082D17"/>
    <w:rsid w:val="1C0B2E71"/>
    <w:rsid w:val="1C0B589E"/>
    <w:rsid w:val="1C1824C0"/>
    <w:rsid w:val="1C1E24C9"/>
    <w:rsid w:val="1C212B61"/>
    <w:rsid w:val="1C243053"/>
    <w:rsid w:val="1C293303"/>
    <w:rsid w:val="1C321A3A"/>
    <w:rsid w:val="1C343680"/>
    <w:rsid w:val="1C4F3393"/>
    <w:rsid w:val="1C555D1F"/>
    <w:rsid w:val="1C5925C3"/>
    <w:rsid w:val="1C676B8E"/>
    <w:rsid w:val="1C6B312D"/>
    <w:rsid w:val="1C6D7831"/>
    <w:rsid w:val="1C6E4E06"/>
    <w:rsid w:val="1C6E5335"/>
    <w:rsid w:val="1C735E6B"/>
    <w:rsid w:val="1C811494"/>
    <w:rsid w:val="1C8C5232"/>
    <w:rsid w:val="1C966894"/>
    <w:rsid w:val="1C976615"/>
    <w:rsid w:val="1CAB1923"/>
    <w:rsid w:val="1CAC7C6D"/>
    <w:rsid w:val="1CC545D9"/>
    <w:rsid w:val="1CC656C5"/>
    <w:rsid w:val="1CCC7D85"/>
    <w:rsid w:val="1CD657F0"/>
    <w:rsid w:val="1CD72A33"/>
    <w:rsid w:val="1CDE50FF"/>
    <w:rsid w:val="1CE17556"/>
    <w:rsid w:val="1CE22FD4"/>
    <w:rsid w:val="1CF30B6F"/>
    <w:rsid w:val="1CFD009B"/>
    <w:rsid w:val="1D0E2AC1"/>
    <w:rsid w:val="1D0F449F"/>
    <w:rsid w:val="1D2B137C"/>
    <w:rsid w:val="1D2E4110"/>
    <w:rsid w:val="1D423C32"/>
    <w:rsid w:val="1D4511F3"/>
    <w:rsid w:val="1D457FDA"/>
    <w:rsid w:val="1D487485"/>
    <w:rsid w:val="1D567831"/>
    <w:rsid w:val="1D682DAF"/>
    <w:rsid w:val="1D694A82"/>
    <w:rsid w:val="1D714B67"/>
    <w:rsid w:val="1D715E41"/>
    <w:rsid w:val="1D7238DD"/>
    <w:rsid w:val="1D9048BE"/>
    <w:rsid w:val="1D97280C"/>
    <w:rsid w:val="1DBD4744"/>
    <w:rsid w:val="1DBE1000"/>
    <w:rsid w:val="1DC115CC"/>
    <w:rsid w:val="1DD15A29"/>
    <w:rsid w:val="1DD34B8B"/>
    <w:rsid w:val="1DD96250"/>
    <w:rsid w:val="1DE000D6"/>
    <w:rsid w:val="1DE36515"/>
    <w:rsid w:val="1DE37152"/>
    <w:rsid w:val="1DEE7CBF"/>
    <w:rsid w:val="1DF02687"/>
    <w:rsid w:val="1E004B15"/>
    <w:rsid w:val="1E021F45"/>
    <w:rsid w:val="1E145DC1"/>
    <w:rsid w:val="1E1A1948"/>
    <w:rsid w:val="1E2451F1"/>
    <w:rsid w:val="1E2964DB"/>
    <w:rsid w:val="1E2C7011"/>
    <w:rsid w:val="1E2C7EC4"/>
    <w:rsid w:val="1E30118E"/>
    <w:rsid w:val="1E395CD6"/>
    <w:rsid w:val="1E3A3A44"/>
    <w:rsid w:val="1E3B0DA8"/>
    <w:rsid w:val="1E3E1D60"/>
    <w:rsid w:val="1E416E0B"/>
    <w:rsid w:val="1E433519"/>
    <w:rsid w:val="1E454DD6"/>
    <w:rsid w:val="1E54490F"/>
    <w:rsid w:val="1E5D56A1"/>
    <w:rsid w:val="1E5E7489"/>
    <w:rsid w:val="1E6B1464"/>
    <w:rsid w:val="1E74392D"/>
    <w:rsid w:val="1E744880"/>
    <w:rsid w:val="1E846577"/>
    <w:rsid w:val="1E860E6F"/>
    <w:rsid w:val="1E8B17F5"/>
    <w:rsid w:val="1E8C48C2"/>
    <w:rsid w:val="1E8D6894"/>
    <w:rsid w:val="1EA8700E"/>
    <w:rsid w:val="1EB11A53"/>
    <w:rsid w:val="1EBE4C46"/>
    <w:rsid w:val="1ECD268F"/>
    <w:rsid w:val="1ED63477"/>
    <w:rsid w:val="1EDB7310"/>
    <w:rsid w:val="1EE15D74"/>
    <w:rsid w:val="1EE223DC"/>
    <w:rsid w:val="1EE82AFF"/>
    <w:rsid w:val="1EEC0066"/>
    <w:rsid w:val="1EED15C6"/>
    <w:rsid w:val="1EED440A"/>
    <w:rsid w:val="1EF17FA0"/>
    <w:rsid w:val="1EF25E4A"/>
    <w:rsid w:val="1EF428D8"/>
    <w:rsid w:val="1EF94FFA"/>
    <w:rsid w:val="1EFA5D53"/>
    <w:rsid w:val="1F037477"/>
    <w:rsid w:val="1F051399"/>
    <w:rsid w:val="1F0D5D54"/>
    <w:rsid w:val="1F0E67A8"/>
    <w:rsid w:val="1F115C00"/>
    <w:rsid w:val="1F1240F9"/>
    <w:rsid w:val="1F166CB0"/>
    <w:rsid w:val="1F1A102E"/>
    <w:rsid w:val="1F1F17C9"/>
    <w:rsid w:val="1F206307"/>
    <w:rsid w:val="1F206367"/>
    <w:rsid w:val="1F2B2336"/>
    <w:rsid w:val="1F3E50B1"/>
    <w:rsid w:val="1F45693E"/>
    <w:rsid w:val="1F507B2C"/>
    <w:rsid w:val="1F58574D"/>
    <w:rsid w:val="1F59377E"/>
    <w:rsid w:val="1F59466A"/>
    <w:rsid w:val="1F6A62B5"/>
    <w:rsid w:val="1F760200"/>
    <w:rsid w:val="1F802753"/>
    <w:rsid w:val="1F8766E7"/>
    <w:rsid w:val="1F8A70CB"/>
    <w:rsid w:val="1F9E5DBE"/>
    <w:rsid w:val="1FA0486D"/>
    <w:rsid w:val="1FB823AA"/>
    <w:rsid w:val="1FBD678F"/>
    <w:rsid w:val="1FD977E8"/>
    <w:rsid w:val="1FF22787"/>
    <w:rsid w:val="1FF66666"/>
    <w:rsid w:val="20076221"/>
    <w:rsid w:val="200F3183"/>
    <w:rsid w:val="20231D87"/>
    <w:rsid w:val="20315623"/>
    <w:rsid w:val="203A0B43"/>
    <w:rsid w:val="203D4030"/>
    <w:rsid w:val="203D45DE"/>
    <w:rsid w:val="203F2C6D"/>
    <w:rsid w:val="2044063B"/>
    <w:rsid w:val="2047336B"/>
    <w:rsid w:val="20535E1E"/>
    <w:rsid w:val="20544445"/>
    <w:rsid w:val="20547CD5"/>
    <w:rsid w:val="205A6EC8"/>
    <w:rsid w:val="206036A9"/>
    <w:rsid w:val="20695B39"/>
    <w:rsid w:val="208353E6"/>
    <w:rsid w:val="2084348D"/>
    <w:rsid w:val="209745AE"/>
    <w:rsid w:val="20A35DD9"/>
    <w:rsid w:val="20AF2CC2"/>
    <w:rsid w:val="20BF2778"/>
    <w:rsid w:val="20C228C6"/>
    <w:rsid w:val="20C75634"/>
    <w:rsid w:val="20CA4829"/>
    <w:rsid w:val="20CA6472"/>
    <w:rsid w:val="20D3138F"/>
    <w:rsid w:val="20D5443B"/>
    <w:rsid w:val="20DE6879"/>
    <w:rsid w:val="20DE7E79"/>
    <w:rsid w:val="20E138D2"/>
    <w:rsid w:val="20ED7BF3"/>
    <w:rsid w:val="20F0406A"/>
    <w:rsid w:val="21130C98"/>
    <w:rsid w:val="2118412C"/>
    <w:rsid w:val="211919B7"/>
    <w:rsid w:val="211E54D2"/>
    <w:rsid w:val="212A5661"/>
    <w:rsid w:val="212C01CB"/>
    <w:rsid w:val="212C520C"/>
    <w:rsid w:val="21310C1D"/>
    <w:rsid w:val="21345F20"/>
    <w:rsid w:val="214173BE"/>
    <w:rsid w:val="21497535"/>
    <w:rsid w:val="21523D92"/>
    <w:rsid w:val="2158621A"/>
    <w:rsid w:val="21650BC6"/>
    <w:rsid w:val="216641F8"/>
    <w:rsid w:val="217A52FC"/>
    <w:rsid w:val="217F7880"/>
    <w:rsid w:val="21802C5E"/>
    <w:rsid w:val="218136EE"/>
    <w:rsid w:val="21865330"/>
    <w:rsid w:val="218A0041"/>
    <w:rsid w:val="218D109D"/>
    <w:rsid w:val="21931DA4"/>
    <w:rsid w:val="21947825"/>
    <w:rsid w:val="219F3A2B"/>
    <w:rsid w:val="21A42D51"/>
    <w:rsid w:val="21A95B5C"/>
    <w:rsid w:val="21B56F54"/>
    <w:rsid w:val="21BE4BBA"/>
    <w:rsid w:val="21CB22B8"/>
    <w:rsid w:val="21D2613E"/>
    <w:rsid w:val="21D53E4A"/>
    <w:rsid w:val="21E0263A"/>
    <w:rsid w:val="21ED3F1A"/>
    <w:rsid w:val="21F07771"/>
    <w:rsid w:val="220632B8"/>
    <w:rsid w:val="220762B9"/>
    <w:rsid w:val="220834DB"/>
    <w:rsid w:val="221762AF"/>
    <w:rsid w:val="221F70E4"/>
    <w:rsid w:val="22263BBB"/>
    <w:rsid w:val="222B5445"/>
    <w:rsid w:val="2234668F"/>
    <w:rsid w:val="224C7683"/>
    <w:rsid w:val="22561C23"/>
    <w:rsid w:val="22643CF2"/>
    <w:rsid w:val="226D26EE"/>
    <w:rsid w:val="226F1C46"/>
    <w:rsid w:val="227E7C3F"/>
    <w:rsid w:val="22804AA5"/>
    <w:rsid w:val="22922FA3"/>
    <w:rsid w:val="2298585E"/>
    <w:rsid w:val="22997B73"/>
    <w:rsid w:val="229A46C1"/>
    <w:rsid w:val="229E1655"/>
    <w:rsid w:val="22A26988"/>
    <w:rsid w:val="22A46CB0"/>
    <w:rsid w:val="22B556C6"/>
    <w:rsid w:val="22BF0D38"/>
    <w:rsid w:val="22C213F8"/>
    <w:rsid w:val="22E10A31"/>
    <w:rsid w:val="22F61A7B"/>
    <w:rsid w:val="22F63F2C"/>
    <w:rsid w:val="22FB7394"/>
    <w:rsid w:val="23002CA8"/>
    <w:rsid w:val="2301178D"/>
    <w:rsid w:val="23036C51"/>
    <w:rsid w:val="230B2C14"/>
    <w:rsid w:val="23154858"/>
    <w:rsid w:val="232634D7"/>
    <w:rsid w:val="23345DD6"/>
    <w:rsid w:val="23387695"/>
    <w:rsid w:val="23420D29"/>
    <w:rsid w:val="2343699B"/>
    <w:rsid w:val="234463E9"/>
    <w:rsid w:val="234E7E7B"/>
    <w:rsid w:val="23506BF3"/>
    <w:rsid w:val="235A1CBF"/>
    <w:rsid w:val="235A6FFA"/>
    <w:rsid w:val="235C34F4"/>
    <w:rsid w:val="23631881"/>
    <w:rsid w:val="23701B98"/>
    <w:rsid w:val="237053A1"/>
    <w:rsid w:val="23756697"/>
    <w:rsid w:val="23772324"/>
    <w:rsid w:val="237F47FC"/>
    <w:rsid w:val="238626B7"/>
    <w:rsid w:val="23921AA1"/>
    <w:rsid w:val="239B437D"/>
    <w:rsid w:val="239B5936"/>
    <w:rsid w:val="239F397F"/>
    <w:rsid w:val="23A01F80"/>
    <w:rsid w:val="23A44BEF"/>
    <w:rsid w:val="23A47A24"/>
    <w:rsid w:val="23BA4227"/>
    <w:rsid w:val="23BE1434"/>
    <w:rsid w:val="23C9628E"/>
    <w:rsid w:val="23CF6323"/>
    <w:rsid w:val="23D72BF6"/>
    <w:rsid w:val="23DC29A7"/>
    <w:rsid w:val="23DE3A16"/>
    <w:rsid w:val="23E51042"/>
    <w:rsid w:val="23E75164"/>
    <w:rsid w:val="23E84590"/>
    <w:rsid w:val="23FB2641"/>
    <w:rsid w:val="241F7B28"/>
    <w:rsid w:val="242638A6"/>
    <w:rsid w:val="24284724"/>
    <w:rsid w:val="243E6F71"/>
    <w:rsid w:val="24447407"/>
    <w:rsid w:val="245C01A2"/>
    <w:rsid w:val="245D477B"/>
    <w:rsid w:val="24603554"/>
    <w:rsid w:val="24784440"/>
    <w:rsid w:val="247C6A2F"/>
    <w:rsid w:val="24902ED6"/>
    <w:rsid w:val="24926C1E"/>
    <w:rsid w:val="249D2131"/>
    <w:rsid w:val="249F7D24"/>
    <w:rsid w:val="24C05C76"/>
    <w:rsid w:val="24CE4D9F"/>
    <w:rsid w:val="24D16B72"/>
    <w:rsid w:val="24D34289"/>
    <w:rsid w:val="24F06F97"/>
    <w:rsid w:val="24F1301A"/>
    <w:rsid w:val="24FE2CF5"/>
    <w:rsid w:val="250127B7"/>
    <w:rsid w:val="25015789"/>
    <w:rsid w:val="250950B3"/>
    <w:rsid w:val="251863A3"/>
    <w:rsid w:val="251E430D"/>
    <w:rsid w:val="252C7B07"/>
    <w:rsid w:val="252D4ECD"/>
    <w:rsid w:val="25546353"/>
    <w:rsid w:val="255F063D"/>
    <w:rsid w:val="25653451"/>
    <w:rsid w:val="256A5932"/>
    <w:rsid w:val="256E0A44"/>
    <w:rsid w:val="256E5858"/>
    <w:rsid w:val="256F7BE5"/>
    <w:rsid w:val="257164B5"/>
    <w:rsid w:val="258A1DE4"/>
    <w:rsid w:val="25961F2A"/>
    <w:rsid w:val="259F10B9"/>
    <w:rsid w:val="25A20C6E"/>
    <w:rsid w:val="25A36AFD"/>
    <w:rsid w:val="25AA0D1B"/>
    <w:rsid w:val="25AE6C8A"/>
    <w:rsid w:val="25B2383F"/>
    <w:rsid w:val="25B53693"/>
    <w:rsid w:val="25B76AA2"/>
    <w:rsid w:val="25BF1D9E"/>
    <w:rsid w:val="25C23C5A"/>
    <w:rsid w:val="25C2421F"/>
    <w:rsid w:val="25C91FB6"/>
    <w:rsid w:val="25CB144C"/>
    <w:rsid w:val="25D06659"/>
    <w:rsid w:val="25D31341"/>
    <w:rsid w:val="25D770F7"/>
    <w:rsid w:val="25D86214"/>
    <w:rsid w:val="25DE2B45"/>
    <w:rsid w:val="25EF6538"/>
    <w:rsid w:val="25F02175"/>
    <w:rsid w:val="25F43BBD"/>
    <w:rsid w:val="25FF5CBE"/>
    <w:rsid w:val="260D1315"/>
    <w:rsid w:val="261357B7"/>
    <w:rsid w:val="26234121"/>
    <w:rsid w:val="2629633D"/>
    <w:rsid w:val="262D4531"/>
    <w:rsid w:val="263028B3"/>
    <w:rsid w:val="26350F42"/>
    <w:rsid w:val="263A024C"/>
    <w:rsid w:val="263E7986"/>
    <w:rsid w:val="26413EDA"/>
    <w:rsid w:val="26434BE7"/>
    <w:rsid w:val="26442884"/>
    <w:rsid w:val="26462A2B"/>
    <w:rsid w:val="264F718E"/>
    <w:rsid w:val="26511141"/>
    <w:rsid w:val="26533EA4"/>
    <w:rsid w:val="265708F1"/>
    <w:rsid w:val="265F66A9"/>
    <w:rsid w:val="266726A3"/>
    <w:rsid w:val="266B570D"/>
    <w:rsid w:val="266D4188"/>
    <w:rsid w:val="266F6063"/>
    <w:rsid w:val="2670720B"/>
    <w:rsid w:val="26874BF2"/>
    <w:rsid w:val="268938AB"/>
    <w:rsid w:val="268C25DA"/>
    <w:rsid w:val="26937F95"/>
    <w:rsid w:val="269A707B"/>
    <w:rsid w:val="26A1079B"/>
    <w:rsid w:val="26AC15FB"/>
    <w:rsid w:val="26B4576F"/>
    <w:rsid w:val="26B935A0"/>
    <w:rsid w:val="26C77DE5"/>
    <w:rsid w:val="26D87C9D"/>
    <w:rsid w:val="26E73DC7"/>
    <w:rsid w:val="26EF79D8"/>
    <w:rsid w:val="26F7797C"/>
    <w:rsid w:val="26F94CBD"/>
    <w:rsid w:val="26FA23A6"/>
    <w:rsid w:val="27015DFB"/>
    <w:rsid w:val="270F4723"/>
    <w:rsid w:val="27170A23"/>
    <w:rsid w:val="27194B4E"/>
    <w:rsid w:val="271A7F69"/>
    <w:rsid w:val="2731083B"/>
    <w:rsid w:val="27313035"/>
    <w:rsid w:val="27324DE3"/>
    <w:rsid w:val="273500D4"/>
    <w:rsid w:val="273727B6"/>
    <w:rsid w:val="2747165F"/>
    <w:rsid w:val="275A176F"/>
    <w:rsid w:val="275A3107"/>
    <w:rsid w:val="275A70CB"/>
    <w:rsid w:val="27641766"/>
    <w:rsid w:val="27664ABD"/>
    <w:rsid w:val="2776253C"/>
    <w:rsid w:val="277634E2"/>
    <w:rsid w:val="27781EA6"/>
    <w:rsid w:val="2778730B"/>
    <w:rsid w:val="277D05FD"/>
    <w:rsid w:val="27834285"/>
    <w:rsid w:val="278B1830"/>
    <w:rsid w:val="278C33EC"/>
    <w:rsid w:val="27956965"/>
    <w:rsid w:val="27B51E3A"/>
    <w:rsid w:val="27BB641B"/>
    <w:rsid w:val="27CA5FDA"/>
    <w:rsid w:val="27CA677D"/>
    <w:rsid w:val="27D37D28"/>
    <w:rsid w:val="27D40310"/>
    <w:rsid w:val="27E834AD"/>
    <w:rsid w:val="27ED1676"/>
    <w:rsid w:val="2802716C"/>
    <w:rsid w:val="28046C6D"/>
    <w:rsid w:val="280D5841"/>
    <w:rsid w:val="280F2F6A"/>
    <w:rsid w:val="2813205C"/>
    <w:rsid w:val="281505B0"/>
    <w:rsid w:val="28175CF2"/>
    <w:rsid w:val="281863A1"/>
    <w:rsid w:val="28212CEF"/>
    <w:rsid w:val="283318E4"/>
    <w:rsid w:val="28350FD8"/>
    <w:rsid w:val="283510CD"/>
    <w:rsid w:val="28563BB4"/>
    <w:rsid w:val="28592BE0"/>
    <w:rsid w:val="286B37A1"/>
    <w:rsid w:val="286C1189"/>
    <w:rsid w:val="287326EC"/>
    <w:rsid w:val="2879591A"/>
    <w:rsid w:val="28834D96"/>
    <w:rsid w:val="28860551"/>
    <w:rsid w:val="288E2F16"/>
    <w:rsid w:val="289E6858"/>
    <w:rsid w:val="28A363A7"/>
    <w:rsid w:val="28A55B98"/>
    <w:rsid w:val="28C667EE"/>
    <w:rsid w:val="28CA68B1"/>
    <w:rsid w:val="28D343DC"/>
    <w:rsid w:val="28D623E5"/>
    <w:rsid w:val="28D65C2C"/>
    <w:rsid w:val="28DB55C3"/>
    <w:rsid w:val="28DF4338"/>
    <w:rsid w:val="28E12F9E"/>
    <w:rsid w:val="28EC7AF3"/>
    <w:rsid w:val="28F24B9D"/>
    <w:rsid w:val="28FD3CC0"/>
    <w:rsid w:val="28FD6B5B"/>
    <w:rsid w:val="29037A78"/>
    <w:rsid w:val="2904473A"/>
    <w:rsid w:val="290845E1"/>
    <w:rsid w:val="29226D7E"/>
    <w:rsid w:val="293C0198"/>
    <w:rsid w:val="293C1B7A"/>
    <w:rsid w:val="293E16AB"/>
    <w:rsid w:val="29526227"/>
    <w:rsid w:val="29592CF8"/>
    <w:rsid w:val="295B63D1"/>
    <w:rsid w:val="29697DF4"/>
    <w:rsid w:val="296A53A1"/>
    <w:rsid w:val="296D7414"/>
    <w:rsid w:val="297533D5"/>
    <w:rsid w:val="297A4795"/>
    <w:rsid w:val="297D4F60"/>
    <w:rsid w:val="298B4B8C"/>
    <w:rsid w:val="299417DD"/>
    <w:rsid w:val="29995B9A"/>
    <w:rsid w:val="29A63327"/>
    <w:rsid w:val="29AB61F1"/>
    <w:rsid w:val="29B16C0A"/>
    <w:rsid w:val="29B32664"/>
    <w:rsid w:val="29BA546D"/>
    <w:rsid w:val="29E349DA"/>
    <w:rsid w:val="29E37BB7"/>
    <w:rsid w:val="29F0061C"/>
    <w:rsid w:val="2A011FD4"/>
    <w:rsid w:val="2A055081"/>
    <w:rsid w:val="2A060DB3"/>
    <w:rsid w:val="2A083890"/>
    <w:rsid w:val="2A0E6402"/>
    <w:rsid w:val="2A102A29"/>
    <w:rsid w:val="2A151FC9"/>
    <w:rsid w:val="2A1759C4"/>
    <w:rsid w:val="2A1853B5"/>
    <w:rsid w:val="2A194773"/>
    <w:rsid w:val="2A1C77EA"/>
    <w:rsid w:val="2A2339AB"/>
    <w:rsid w:val="2A2A5B8E"/>
    <w:rsid w:val="2A3C38E6"/>
    <w:rsid w:val="2A4E4A35"/>
    <w:rsid w:val="2A563175"/>
    <w:rsid w:val="2A5C6F5B"/>
    <w:rsid w:val="2A5F7B67"/>
    <w:rsid w:val="2A6D5043"/>
    <w:rsid w:val="2A7449DA"/>
    <w:rsid w:val="2A7A0B1E"/>
    <w:rsid w:val="2A892CFC"/>
    <w:rsid w:val="2A9312DB"/>
    <w:rsid w:val="2A953FB5"/>
    <w:rsid w:val="2A9D110A"/>
    <w:rsid w:val="2AA0119B"/>
    <w:rsid w:val="2AA4372E"/>
    <w:rsid w:val="2AA43F36"/>
    <w:rsid w:val="2AA75017"/>
    <w:rsid w:val="2AB24A7F"/>
    <w:rsid w:val="2ABF7030"/>
    <w:rsid w:val="2AC63DBA"/>
    <w:rsid w:val="2AC72A8A"/>
    <w:rsid w:val="2AD251B8"/>
    <w:rsid w:val="2ADB7E67"/>
    <w:rsid w:val="2AEA4AB6"/>
    <w:rsid w:val="2AED7C45"/>
    <w:rsid w:val="2AF458EC"/>
    <w:rsid w:val="2AF72227"/>
    <w:rsid w:val="2B0442C5"/>
    <w:rsid w:val="2B0E44BE"/>
    <w:rsid w:val="2B1419BB"/>
    <w:rsid w:val="2B16635A"/>
    <w:rsid w:val="2B1B5DAE"/>
    <w:rsid w:val="2B1C3F7A"/>
    <w:rsid w:val="2B1D05F1"/>
    <w:rsid w:val="2B224460"/>
    <w:rsid w:val="2B285837"/>
    <w:rsid w:val="2B2971F6"/>
    <w:rsid w:val="2B2B4403"/>
    <w:rsid w:val="2B2B4740"/>
    <w:rsid w:val="2B3247EE"/>
    <w:rsid w:val="2B6C1E74"/>
    <w:rsid w:val="2B722728"/>
    <w:rsid w:val="2B773892"/>
    <w:rsid w:val="2B8F117B"/>
    <w:rsid w:val="2B903327"/>
    <w:rsid w:val="2B9943AD"/>
    <w:rsid w:val="2BB675AF"/>
    <w:rsid w:val="2BC24FB2"/>
    <w:rsid w:val="2BC65C2C"/>
    <w:rsid w:val="2BC873CB"/>
    <w:rsid w:val="2BCB7DA3"/>
    <w:rsid w:val="2BCD4EDF"/>
    <w:rsid w:val="2BD13F5C"/>
    <w:rsid w:val="2BDC5466"/>
    <w:rsid w:val="2BDF5619"/>
    <w:rsid w:val="2BE33B95"/>
    <w:rsid w:val="2BEB682B"/>
    <w:rsid w:val="2BF72D98"/>
    <w:rsid w:val="2C076528"/>
    <w:rsid w:val="2C0B02E6"/>
    <w:rsid w:val="2C0B2DD2"/>
    <w:rsid w:val="2C125EB0"/>
    <w:rsid w:val="2C1D1CDE"/>
    <w:rsid w:val="2C2C2DD6"/>
    <w:rsid w:val="2C3A26F7"/>
    <w:rsid w:val="2C4205B2"/>
    <w:rsid w:val="2C4819A3"/>
    <w:rsid w:val="2C496B7F"/>
    <w:rsid w:val="2C52691A"/>
    <w:rsid w:val="2C570D4D"/>
    <w:rsid w:val="2C695C7E"/>
    <w:rsid w:val="2C7032E8"/>
    <w:rsid w:val="2C720F72"/>
    <w:rsid w:val="2C781077"/>
    <w:rsid w:val="2C827D8C"/>
    <w:rsid w:val="2C87265E"/>
    <w:rsid w:val="2C8F7753"/>
    <w:rsid w:val="2C974E6A"/>
    <w:rsid w:val="2CA44298"/>
    <w:rsid w:val="2CA61E36"/>
    <w:rsid w:val="2CA832E4"/>
    <w:rsid w:val="2CAB3552"/>
    <w:rsid w:val="2CBD68E5"/>
    <w:rsid w:val="2CDC7CB5"/>
    <w:rsid w:val="2CE4052C"/>
    <w:rsid w:val="2CE52483"/>
    <w:rsid w:val="2CEA09B1"/>
    <w:rsid w:val="2CEA752E"/>
    <w:rsid w:val="2CF137CB"/>
    <w:rsid w:val="2CF141EB"/>
    <w:rsid w:val="2CF24557"/>
    <w:rsid w:val="2D100D02"/>
    <w:rsid w:val="2D16175B"/>
    <w:rsid w:val="2D170446"/>
    <w:rsid w:val="2D1F0EC3"/>
    <w:rsid w:val="2D2219E2"/>
    <w:rsid w:val="2D2711BA"/>
    <w:rsid w:val="2D33159C"/>
    <w:rsid w:val="2D341E87"/>
    <w:rsid w:val="2D394C1E"/>
    <w:rsid w:val="2D396F44"/>
    <w:rsid w:val="2D3B1025"/>
    <w:rsid w:val="2D3C5928"/>
    <w:rsid w:val="2D414276"/>
    <w:rsid w:val="2D443EE1"/>
    <w:rsid w:val="2D4F6E45"/>
    <w:rsid w:val="2D5D4E63"/>
    <w:rsid w:val="2D5F3909"/>
    <w:rsid w:val="2D6935F8"/>
    <w:rsid w:val="2D6B4AAA"/>
    <w:rsid w:val="2D764E25"/>
    <w:rsid w:val="2D7C236E"/>
    <w:rsid w:val="2D7C4796"/>
    <w:rsid w:val="2D8768D9"/>
    <w:rsid w:val="2D8B5172"/>
    <w:rsid w:val="2D992099"/>
    <w:rsid w:val="2D9D638E"/>
    <w:rsid w:val="2D9F0D32"/>
    <w:rsid w:val="2DB0105C"/>
    <w:rsid w:val="2DC07803"/>
    <w:rsid w:val="2DC146E9"/>
    <w:rsid w:val="2DCE25F4"/>
    <w:rsid w:val="2DD26189"/>
    <w:rsid w:val="2DD413D2"/>
    <w:rsid w:val="2DD63073"/>
    <w:rsid w:val="2DDC31B8"/>
    <w:rsid w:val="2DE72502"/>
    <w:rsid w:val="2DEB4F95"/>
    <w:rsid w:val="2DF47DF4"/>
    <w:rsid w:val="2E0C2EE5"/>
    <w:rsid w:val="2E137272"/>
    <w:rsid w:val="2E143A02"/>
    <w:rsid w:val="2E1538C6"/>
    <w:rsid w:val="2E1A2D86"/>
    <w:rsid w:val="2E2111C4"/>
    <w:rsid w:val="2E371189"/>
    <w:rsid w:val="2E42320E"/>
    <w:rsid w:val="2E43009E"/>
    <w:rsid w:val="2E4B5FB3"/>
    <w:rsid w:val="2E5653D8"/>
    <w:rsid w:val="2E5922F8"/>
    <w:rsid w:val="2E592F1D"/>
    <w:rsid w:val="2E60751C"/>
    <w:rsid w:val="2E6B00F8"/>
    <w:rsid w:val="2E7B330D"/>
    <w:rsid w:val="2E907CB9"/>
    <w:rsid w:val="2E936978"/>
    <w:rsid w:val="2E94090A"/>
    <w:rsid w:val="2E9505C4"/>
    <w:rsid w:val="2EA64850"/>
    <w:rsid w:val="2EA661C0"/>
    <w:rsid w:val="2EA8505B"/>
    <w:rsid w:val="2EAE5F0A"/>
    <w:rsid w:val="2EAF1E18"/>
    <w:rsid w:val="2EB0085A"/>
    <w:rsid w:val="2EBD1296"/>
    <w:rsid w:val="2EC67882"/>
    <w:rsid w:val="2ECC73B8"/>
    <w:rsid w:val="2ED15F5E"/>
    <w:rsid w:val="2ED46B7F"/>
    <w:rsid w:val="2ED4740A"/>
    <w:rsid w:val="2ED76F42"/>
    <w:rsid w:val="2ED943F9"/>
    <w:rsid w:val="2EDD1467"/>
    <w:rsid w:val="2EE7624B"/>
    <w:rsid w:val="2EE84298"/>
    <w:rsid w:val="2EF34C6C"/>
    <w:rsid w:val="2EF51095"/>
    <w:rsid w:val="2EFA3D30"/>
    <w:rsid w:val="2EFF6D7C"/>
    <w:rsid w:val="2F047646"/>
    <w:rsid w:val="2F066D2C"/>
    <w:rsid w:val="2F081CFA"/>
    <w:rsid w:val="2F1359B7"/>
    <w:rsid w:val="2F1D643C"/>
    <w:rsid w:val="2F260F7E"/>
    <w:rsid w:val="2F31343B"/>
    <w:rsid w:val="2F340912"/>
    <w:rsid w:val="2F356601"/>
    <w:rsid w:val="2F3F77E4"/>
    <w:rsid w:val="2F4B67B6"/>
    <w:rsid w:val="2F5A0E9B"/>
    <w:rsid w:val="2F5E0BFB"/>
    <w:rsid w:val="2F5E15F7"/>
    <w:rsid w:val="2F647DC4"/>
    <w:rsid w:val="2F6A7364"/>
    <w:rsid w:val="2F6B3E7E"/>
    <w:rsid w:val="2F6C0186"/>
    <w:rsid w:val="2F7E04FD"/>
    <w:rsid w:val="2F850ADD"/>
    <w:rsid w:val="2F8A5BF5"/>
    <w:rsid w:val="2F8F6113"/>
    <w:rsid w:val="2F9562A8"/>
    <w:rsid w:val="2FA3730A"/>
    <w:rsid w:val="2FA73D5D"/>
    <w:rsid w:val="2FC27BF1"/>
    <w:rsid w:val="2FC27C93"/>
    <w:rsid w:val="2FCD4483"/>
    <w:rsid w:val="2FCE6D7B"/>
    <w:rsid w:val="2FD079B4"/>
    <w:rsid w:val="2FD43938"/>
    <w:rsid w:val="2FD44CA7"/>
    <w:rsid w:val="2FDA105E"/>
    <w:rsid w:val="2FDC3A63"/>
    <w:rsid w:val="2FDD6642"/>
    <w:rsid w:val="2FE4592A"/>
    <w:rsid w:val="2FE573CF"/>
    <w:rsid w:val="2FF41458"/>
    <w:rsid w:val="2FFD69D7"/>
    <w:rsid w:val="300575EB"/>
    <w:rsid w:val="300E60B6"/>
    <w:rsid w:val="301D1698"/>
    <w:rsid w:val="301E702E"/>
    <w:rsid w:val="30250098"/>
    <w:rsid w:val="302E0D68"/>
    <w:rsid w:val="303277B1"/>
    <w:rsid w:val="30330562"/>
    <w:rsid w:val="3034586C"/>
    <w:rsid w:val="30373122"/>
    <w:rsid w:val="303F3779"/>
    <w:rsid w:val="30480409"/>
    <w:rsid w:val="306816C1"/>
    <w:rsid w:val="306B7F73"/>
    <w:rsid w:val="307C547B"/>
    <w:rsid w:val="3083355C"/>
    <w:rsid w:val="30884B9C"/>
    <w:rsid w:val="308C4BFC"/>
    <w:rsid w:val="308D38C1"/>
    <w:rsid w:val="30A25C90"/>
    <w:rsid w:val="30A603E5"/>
    <w:rsid w:val="30B633F5"/>
    <w:rsid w:val="30B732DB"/>
    <w:rsid w:val="30BA55F6"/>
    <w:rsid w:val="30CA3A1B"/>
    <w:rsid w:val="30CE2CE3"/>
    <w:rsid w:val="30D01B18"/>
    <w:rsid w:val="30D95E4E"/>
    <w:rsid w:val="30E10261"/>
    <w:rsid w:val="30ED515F"/>
    <w:rsid w:val="30ED7C5E"/>
    <w:rsid w:val="30F777E4"/>
    <w:rsid w:val="3104034A"/>
    <w:rsid w:val="310B66FB"/>
    <w:rsid w:val="31271AEA"/>
    <w:rsid w:val="312743F0"/>
    <w:rsid w:val="312B053D"/>
    <w:rsid w:val="313378AA"/>
    <w:rsid w:val="313E1D42"/>
    <w:rsid w:val="31477A3C"/>
    <w:rsid w:val="31481E9B"/>
    <w:rsid w:val="31544BCB"/>
    <w:rsid w:val="31547453"/>
    <w:rsid w:val="3155351D"/>
    <w:rsid w:val="31584632"/>
    <w:rsid w:val="31607DD2"/>
    <w:rsid w:val="317015F8"/>
    <w:rsid w:val="317026B9"/>
    <w:rsid w:val="31777614"/>
    <w:rsid w:val="318138EB"/>
    <w:rsid w:val="318824FE"/>
    <w:rsid w:val="319256F2"/>
    <w:rsid w:val="319B3367"/>
    <w:rsid w:val="31A225B7"/>
    <w:rsid w:val="31A271D9"/>
    <w:rsid w:val="31A738AF"/>
    <w:rsid w:val="31AE645A"/>
    <w:rsid w:val="31B81742"/>
    <w:rsid w:val="31BD707A"/>
    <w:rsid w:val="31BE667B"/>
    <w:rsid w:val="31BF3207"/>
    <w:rsid w:val="31CF1385"/>
    <w:rsid w:val="31CF64D4"/>
    <w:rsid w:val="31D3736A"/>
    <w:rsid w:val="31D4081C"/>
    <w:rsid w:val="31DA35B5"/>
    <w:rsid w:val="31DA4355"/>
    <w:rsid w:val="31DF6BAF"/>
    <w:rsid w:val="31E446E6"/>
    <w:rsid w:val="31E95EC9"/>
    <w:rsid w:val="31EB7A2F"/>
    <w:rsid w:val="31FD1B41"/>
    <w:rsid w:val="320B1EDE"/>
    <w:rsid w:val="320E0C6E"/>
    <w:rsid w:val="322814DF"/>
    <w:rsid w:val="322917B8"/>
    <w:rsid w:val="322A16DE"/>
    <w:rsid w:val="32370F43"/>
    <w:rsid w:val="32436A47"/>
    <w:rsid w:val="324C2334"/>
    <w:rsid w:val="324E039C"/>
    <w:rsid w:val="32584B7F"/>
    <w:rsid w:val="325F5B24"/>
    <w:rsid w:val="32642A03"/>
    <w:rsid w:val="3270219F"/>
    <w:rsid w:val="327A46E8"/>
    <w:rsid w:val="327C1BD3"/>
    <w:rsid w:val="32801B31"/>
    <w:rsid w:val="32836CAC"/>
    <w:rsid w:val="32871C23"/>
    <w:rsid w:val="328A60BD"/>
    <w:rsid w:val="32A622C2"/>
    <w:rsid w:val="32A7619D"/>
    <w:rsid w:val="32A81E93"/>
    <w:rsid w:val="32C4628C"/>
    <w:rsid w:val="32C51E6D"/>
    <w:rsid w:val="32D7755D"/>
    <w:rsid w:val="32DE1246"/>
    <w:rsid w:val="32DE4A13"/>
    <w:rsid w:val="32E26388"/>
    <w:rsid w:val="32EB4135"/>
    <w:rsid w:val="32EE3979"/>
    <w:rsid w:val="32FF2C32"/>
    <w:rsid w:val="330043C7"/>
    <w:rsid w:val="33052783"/>
    <w:rsid w:val="330A1BB6"/>
    <w:rsid w:val="331E7FD3"/>
    <w:rsid w:val="33264594"/>
    <w:rsid w:val="333E4B8F"/>
    <w:rsid w:val="33434307"/>
    <w:rsid w:val="334A75DB"/>
    <w:rsid w:val="334E6673"/>
    <w:rsid w:val="336C2B97"/>
    <w:rsid w:val="337D4192"/>
    <w:rsid w:val="337E22D1"/>
    <w:rsid w:val="338241F6"/>
    <w:rsid w:val="3386673D"/>
    <w:rsid w:val="3387436B"/>
    <w:rsid w:val="33915228"/>
    <w:rsid w:val="33937FB6"/>
    <w:rsid w:val="33A1019E"/>
    <w:rsid w:val="33A750D7"/>
    <w:rsid w:val="33A86B6B"/>
    <w:rsid w:val="33AB0A05"/>
    <w:rsid w:val="33B157A8"/>
    <w:rsid w:val="33C063B0"/>
    <w:rsid w:val="33C92625"/>
    <w:rsid w:val="33DA06F9"/>
    <w:rsid w:val="33DD782E"/>
    <w:rsid w:val="33E076C3"/>
    <w:rsid w:val="33FA5C77"/>
    <w:rsid w:val="34033128"/>
    <w:rsid w:val="3406171A"/>
    <w:rsid w:val="342A384A"/>
    <w:rsid w:val="343823DE"/>
    <w:rsid w:val="343B2874"/>
    <w:rsid w:val="343F0BBC"/>
    <w:rsid w:val="34437907"/>
    <w:rsid w:val="344548B3"/>
    <w:rsid w:val="3450349E"/>
    <w:rsid w:val="34513124"/>
    <w:rsid w:val="3454795A"/>
    <w:rsid w:val="34580F0B"/>
    <w:rsid w:val="346C126A"/>
    <w:rsid w:val="34705DD3"/>
    <w:rsid w:val="34731BDB"/>
    <w:rsid w:val="347A4BFC"/>
    <w:rsid w:val="347E4FCC"/>
    <w:rsid w:val="3483280A"/>
    <w:rsid w:val="34870699"/>
    <w:rsid w:val="34922D57"/>
    <w:rsid w:val="34925C18"/>
    <w:rsid w:val="34966873"/>
    <w:rsid w:val="34984CB3"/>
    <w:rsid w:val="34995879"/>
    <w:rsid w:val="349A187E"/>
    <w:rsid w:val="349F5E44"/>
    <w:rsid w:val="34B92600"/>
    <w:rsid w:val="34BD4E48"/>
    <w:rsid w:val="34CA77C4"/>
    <w:rsid w:val="34CE024B"/>
    <w:rsid w:val="34D467E4"/>
    <w:rsid w:val="34D54EC7"/>
    <w:rsid w:val="34D84554"/>
    <w:rsid w:val="34DC77C8"/>
    <w:rsid w:val="34F72303"/>
    <w:rsid w:val="350249C6"/>
    <w:rsid w:val="350B7B27"/>
    <w:rsid w:val="351157CC"/>
    <w:rsid w:val="351904A6"/>
    <w:rsid w:val="353025B0"/>
    <w:rsid w:val="353C1C08"/>
    <w:rsid w:val="35531AEE"/>
    <w:rsid w:val="355354A0"/>
    <w:rsid w:val="35546465"/>
    <w:rsid w:val="355B5B18"/>
    <w:rsid w:val="356D4AF9"/>
    <w:rsid w:val="35700929"/>
    <w:rsid w:val="357203DF"/>
    <w:rsid w:val="35744158"/>
    <w:rsid w:val="3578672E"/>
    <w:rsid w:val="357C6EAD"/>
    <w:rsid w:val="35831766"/>
    <w:rsid w:val="35843E29"/>
    <w:rsid w:val="35920BA6"/>
    <w:rsid w:val="35921146"/>
    <w:rsid w:val="35A5155E"/>
    <w:rsid w:val="35AD20E4"/>
    <w:rsid w:val="35B10DAF"/>
    <w:rsid w:val="35B678DB"/>
    <w:rsid w:val="35B91C91"/>
    <w:rsid w:val="35BA0422"/>
    <w:rsid w:val="35CE39C6"/>
    <w:rsid w:val="35D13734"/>
    <w:rsid w:val="35D31E42"/>
    <w:rsid w:val="35D61D70"/>
    <w:rsid w:val="35DA55F3"/>
    <w:rsid w:val="35E21E81"/>
    <w:rsid w:val="35E32D3A"/>
    <w:rsid w:val="35E45912"/>
    <w:rsid w:val="35F02D39"/>
    <w:rsid w:val="35F83A47"/>
    <w:rsid w:val="35FF6C49"/>
    <w:rsid w:val="36044921"/>
    <w:rsid w:val="36063A32"/>
    <w:rsid w:val="36072387"/>
    <w:rsid w:val="360C162A"/>
    <w:rsid w:val="360D725F"/>
    <w:rsid w:val="360E41F4"/>
    <w:rsid w:val="36132211"/>
    <w:rsid w:val="361722F9"/>
    <w:rsid w:val="362312C1"/>
    <w:rsid w:val="36304E23"/>
    <w:rsid w:val="364121CE"/>
    <w:rsid w:val="36467C90"/>
    <w:rsid w:val="364B3FD8"/>
    <w:rsid w:val="364B4002"/>
    <w:rsid w:val="364B4FDD"/>
    <w:rsid w:val="364C0611"/>
    <w:rsid w:val="364C5EB6"/>
    <w:rsid w:val="364E0EEC"/>
    <w:rsid w:val="36596CA9"/>
    <w:rsid w:val="366A18BD"/>
    <w:rsid w:val="366B1340"/>
    <w:rsid w:val="36737562"/>
    <w:rsid w:val="36745195"/>
    <w:rsid w:val="36782A6C"/>
    <w:rsid w:val="367F24A6"/>
    <w:rsid w:val="368170BC"/>
    <w:rsid w:val="368A0810"/>
    <w:rsid w:val="36AE2FC4"/>
    <w:rsid w:val="36BE4DFB"/>
    <w:rsid w:val="36C44FD7"/>
    <w:rsid w:val="36C86F42"/>
    <w:rsid w:val="36DC48A3"/>
    <w:rsid w:val="36EB521B"/>
    <w:rsid w:val="36F03A02"/>
    <w:rsid w:val="36F32880"/>
    <w:rsid w:val="36F62D69"/>
    <w:rsid w:val="37051B4F"/>
    <w:rsid w:val="370F1779"/>
    <w:rsid w:val="373C1902"/>
    <w:rsid w:val="373E15BA"/>
    <w:rsid w:val="373F29D7"/>
    <w:rsid w:val="374443C4"/>
    <w:rsid w:val="374E7ADF"/>
    <w:rsid w:val="37515B9F"/>
    <w:rsid w:val="375231A2"/>
    <w:rsid w:val="3755223B"/>
    <w:rsid w:val="375B331A"/>
    <w:rsid w:val="37684F44"/>
    <w:rsid w:val="376D41F2"/>
    <w:rsid w:val="377D3D7A"/>
    <w:rsid w:val="378533CE"/>
    <w:rsid w:val="37862A31"/>
    <w:rsid w:val="37945BE8"/>
    <w:rsid w:val="37946979"/>
    <w:rsid w:val="379E36EB"/>
    <w:rsid w:val="37AE1AE2"/>
    <w:rsid w:val="37B16776"/>
    <w:rsid w:val="37B746AA"/>
    <w:rsid w:val="37C35BEC"/>
    <w:rsid w:val="37C87A81"/>
    <w:rsid w:val="37C96B63"/>
    <w:rsid w:val="37CE0482"/>
    <w:rsid w:val="37CF0D18"/>
    <w:rsid w:val="37CF0D9B"/>
    <w:rsid w:val="37D61536"/>
    <w:rsid w:val="37D90186"/>
    <w:rsid w:val="37DB4C09"/>
    <w:rsid w:val="37EF7D1E"/>
    <w:rsid w:val="37F1615B"/>
    <w:rsid w:val="37FE5A93"/>
    <w:rsid w:val="380871DD"/>
    <w:rsid w:val="38112DD4"/>
    <w:rsid w:val="38141F06"/>
    <w:rsid w:val="3818719F"/>
    <w:rsid w:val="381F08C7"/>
    <w:rsid w:val="382C4FA9"/>
    <w:rsid w:val="382E3471"/>
    <w:rsid w:val="38303E0D"/>
    <w:rsid w:val="38390A6F"/>
    <w:rsid w:val="383E5F39"/>
    <w:rsid w:val="38425624"/>
    <w:rsid w:val="38491B70"/>
    <w:rsid w:val="384C0A2C"/>
    <w:rsid w:val="38503533"/>
    <w:rsid w:val="385600B7"/>
    <w:rsid w:val="385A4301"/>
    <w:rsid w:val="385D1FE5"/>
    <w:rsid w:val="38683B86"/>
    <w:rsid w:val="387345CA"/>
    <w:rsid w:val="387B05F6"/>
    <w:rsid w:val="387D635C"/>
    <w:rsid w:val="38827B87"/>
    <w:rsid w:val="38865B60"/>
    <w:rsid w:val="389B68E3"/>
    <w:rsid w:val="389B6E0E"/>
    <w:rsid w:val="38A96204"/>
    <w:rsid w:val="38A96E91"/>
    <w:rsid w:val="38AD1B49"/>
    <w:rsid w:val="38BC31F9"/>
    <w:rsid w:val="38BF4C80"/>
    <w:rsid w:val="38C0025B"/>
    <w:rsid w:val="38F5008B"/>
    <w:rsid w:val="38F566A9"/>
    <w:rsid w:val="38F70D19"/>
    <w:rsid w:val="39006C21"/>
    <w:rsid w:val="39040D84"/>
    <w:rsid w:val="3911492F"/>
    <w:rsid w:val="39124CE4"/>
    <w:rsid w:val="3913713F"/>
    <w:rsid w:val="391515FE"/>
    <w:rsid w:val="39222CEF"/>
    <w:rsid w:val="392D7301"/>
    <w:rsid w:val="39306972"/>
    <w:rsid w:val="39307D84"/>
    <w:rsid w:val="3936447E"/>
    <w:rsid w:val="39431F11"/>
    <w:rsid w:val="394E6A5C"/>
    <w:rsid w:val="394E6EB0"/>
    <w:rsid w:val="395966C6"/>
    <w:rsid w:val="39597D41"/>
    <w:rsid w:val="396341BF"/>
    <w:rsid w:val="39711E98"/>
    <w:rsid w:val="39764653"/>
    <w:rsid w:val="39804671"/>
    <w:rsid w:val="39855A71"/>
    <w:rsid w:val="398728FD"/>
    <w:rsid w:val="398F5F11"/>
    <w:rsid w:val="39AE244E"/>
    <w:rsid w:val="39B73A2A"/>
    <w:rsid w:val="39C01BFE"/>
    <w:rsid w:val="39C147E7"/>
    <w:rsid w:val="39C16106"/>
    <w:rsid w:val="39C439EC"/>
    <w:rsid w:val="39C516B7"/>
    <w:rsid w:val="39C75357"/>
    <w:rsid w:val="39D2356F"/>
    <w:rsid w:val="39D304F5"/>
    <w:rsid w:val="39D83998"/>
    <w:rsid w:val="39DB2F43"/>
    <w:rsid w:val="39DE00C0"/>
    <w:rsid w:val="39E4011D"/>
    <w:rsid w:val="39FA3888"/>
    <w:rsid w:val="3A023719"/>
    <w:rsid w:val="3A026E58"/>
    <w:rsid w:val="3A044EEF"/>
    <w:rsid w:val="3A156492"/>
    <w:rsid w:val="3A277407"/>
    <w:rsid w:val="3A2C2BB6"/>
    <w:rsid w:val="3A315B25"/>
    <w:rsid w:val="3A442AB5"/>
    <w:rsid w:val="3A454BC3"/>
    <w:rsid w:val="3A473ABB"/>
    <w:rsid w:val="3A534E4A"/>
    <w:rsid w:val="3A590E32"/>
    <w:rsid w:val="3A740DC4"/>
    <w:rsid w:val="3A742AE1"/>
    <w:rsid w:val="3A7926F3"/>
    <w:rsid w:val="3A8554BB"/>
    <w:rsid w:val="3A8E3B5B"/>
    <w:rsid w:val="3A8E4CA9"/>
    <w:rsid w:val="3A9616F4"/>
    <w:rsid w:val="3A9F6E41"/>
    <w:rsid w:val="3AA304A9"/>
    <w:rsid w:val="3AAD54F5"/>
    <w:rsid w:val="3ABB2E59"/>
    <w:rsid w:val="3ABF3B0A"/>
    <w:rsid w:val="3AC922A8"/>
    <w:rsid w:val="3ACA58B5"/>
    <w:rsid w:val="3ACB37F5"/>
    <w:rsid w:val="3ADA573A"/>
    <w:rsid w:val="3ADC1CC5"/>
    <w:rsid w:val="3ADE0BA3"/>
    <w:rsid w:val="3AF03C8C"/>
    <w:rsid w:val="3B050272"/>
    <w:rsid w:val="3B0C4438"/>
    <w:rsid w:val="3B111007"/>
    <w:rsid w:val="3B357FCF"/>
    <w:rsid w:val="3B3649A4"/>
    <w:rsid w:val="3B3C20E7"/>
    <w:rsid w:val="3B433361"/>
    <w:rsid w:val="3B4A093B"/>
    <w:rsid w:val="3B562AE3"/>
    <w:rsid w:val="3B572C0B"/>
    <w:rsid w:val="3B5752A3"/>
    <w:rsid w:val="3B5E1A8D"/>
    <w:rsid w:val="3B640441"/>
    <w:rsid w:val="3B6510FA"/>
    <w:rsid w:val="3B6F23D3"/>
    <w:rsid w:val="3B832953"/>
    <w:rsid w:val="3B854195"/>
    <w:rsid w:val="3B977DBB"/>
    <w:rsid w:val="3B9C4E8D"/>
    <w:rsid w:val="3B9E0E08"/>
    <w:rsid w:val="3BA05731"/>
    <w:rsid w:val="3BA158AD"/>
    <w:rsid w:val="3BA163CA"/>
    <w:rsid w:val="3BA41213"/>
    <w:rsid w:val="3BA42161"/>
    <w:rsid w:val="3BBD454F"/>
    <w:rsid w:val="3BC72B32"/>
    <w:rsid w:val="3BC75736"/>
    <w:rsid w:val="3BD00D79"/>
    <w:rsid w:val="3BE92E12"/>
    <w:rsid w:val="3BED72A0"/>
    <w:rsid w:val="3BF2313E"/>
    <w:rsid w:val="3BF274F7"/>
    <w:rsid w:val="3BF65C72"/>
    <w:rsid w:val="3BFA0B3B"/>
    <w:rsid w:val="3C0E19D3"/>
    <w:rsid w:val="3C0E2018"/>
    <w:rsid w:val="3C1B0DC2"/>
    <w:rsid w:val="3C2D66DD"/>
    <w:rsid w:val="3C327C05"/>
    <w:rsid w:val="3C36718F"/>
    <w:rsid w:val="3C3A432A"/>
    <w:rsid w:val="3C3C1A7B"/>
    <w:rsid w:val="3C631195"/>
    <w:rsid w:val="3C657C65"/>
    <w:rsid w:val="3C7411D6"/>
    <w:rsid w:val="3C741789"/>
    <w:rsid w:val="3C747B0A"/>
    <w:rsid w:val="3C7B6B7C"/>
    <w:rsid w:val="3C800FA4"/>
    <w:rsid w:val="3C862B3C"/>
    <w:rsid w:val="3C87226B"/>
    <w:rsid w:val="3C95212E"/>
    <w:rsid w:val="3C9F39DE"/>
    <w:rsid w:val="3CA13D92"/>
    <w:rsid w:val="3CA82A10"/>
    <w:rsid w:val="3CA9612A"/>
    <w:rsid w:val="3CAD4759"/>
    <w:rsid w:val="3CB20414"/>
    <w:rsid w:val="3CB317A5"/>
    <w:rsid w:val="3CB571FF"/>
    <w:rsid w:val="3CB6217D"/>
    <w:rsid w:val="3CB92C20"/>
    <w:rsid w:val="3CC31A4B"/>
    <w:rsid w:val="3CCA5E4F"/>
    <w:rsid w:val="3CCF04AD"/>
    <w:rsid w:val="3CD073C8"/>
    <w:rsid w:val="3CD24FCE"/>
    <w:rsid w:val="3CD60202"/>
    <w:rsid w:val="3CDB70EE"/>
    <w:rsid w:val="3CDC7871"/>
    <w:rsid w:val="3CDE442F"/>
    <w:rsid w:val="3CE06CD0"/>
    <w:rsid w:val="3CE14DD8"/>
    <w:rsid w:val="3CE62897"/>
    <w:rsid w:val="3CED6AAA"/>
    <w:rsid w:val="3CF225D1"/>
    <w:rsid w:val="3CF459E8"/>
    <w:rsid w:val="3CF96232"/>
    <w:rsid w:val="3D094EB8"/>
    <w:rsid w:val="3D0A7208"/>
    <w:rsid w:val="3D0E2356"/>
    <w:rsid w:val="3D162AAF"/>
    <w:rsid w:val="3D165AE9"/>
    <w:rsid w:val="3D31088B"/>
    <w:rsid w:val="3D3A77D2"/>
    <w:rsid w:val="3D3C5B50"/>
    <w:rsid w:val="3D400FDF"/>
    <w:rsid w:val="3D495C47"/>
    <w:rsid w:val="3D4A60A3"/>
    <w:rsid w:val="3D514C04"/>
    <w:rsid w:val="3D53408B"/>
    <w:rsid w:val="3D5A6A1D"/>
    <w:rsid w:val="3D6343EC"/>
    <w:rsid w:val="3D6B5C41"/>
    <w:rsid w:val="3D704A5C"/>
    <w:rsid w:val="3D721D68"/>
    <w:rsid w:val="3D790A8B"/>
    <w:rsid w:val="3D7A315C"/>
    <w:rsid w:val="3D8323D7"/>
    <w:rsid w:val="3D8E2EB2"/>
    <w:rsid w:val="3D8E3953"/>
    <w:rsid w:val="3D924880"/>
    <w:rsid w:val="3D964DE3"/>
    <w:rsid w:val="3D9C216A"/>
    <w:rsid w:val="3DA23F80"/>
    <w:rsid w:val="3DAB509E"/>
    <w:rsid w:val="3DAD4FAF"/>
    <w:rsid w:val="3DB14E92"/>
    <w:rsid w:val="3DCA36CE"/>
    <w:rsid w:val="3DCB56DA"/>
    <w:rsid w:val="3DD152D6"/>
    <w:rsid w:val="3DDB0E07"/>
    <w:rsid w:val="3DDB4A6B"/>
    <w:rsid w:val="3DDD4607"/>
    <w:rsid w:val="3DE25974"/>
    <w:rsid w:val="3DE43EB4"/>
    <w:rsid w:val="3DED13B4"/>
    <w:rsid w:val="3E0603D5"/>
    <w:rsid w:val="3E225623"/>
    <w:rsid w:val="3E265988"/>
    <w:rsid w:val="3E29430F"/>
    <w:rsid w:val="3E2C64BB"/>
    <w:rsid w:val="3E347EC0"/>
    <w:rsid w:val="3E366368"/>
    <w:rsid w:val="3E416024"/>
    <w:rsid w:val="3E433B9C"/>
    <w:rsid w:val="3E4446A6"/>
    <w:rsid w:val="3E541A28"/>
    <w:rsid w:val="3E591BD6"/>
    <w:rsid w:val="3E655BB3"/>
    <w:rsid w:val="3E727C4E"/>
    <w:rsid w:val="3E767988"/>
    <w:rsid w:val="3E864E32"/>
    <w:rsid w:val="3E8E66E1"/>
    <w:rsid w:val="3E913CB7"/>
    <w:rsid w:val="3E9937B1"/>
    <w:rsid w:val="3E9B0A63"/>
    <w:rsid w:val="3EA36241"/>
    <w:rsid w:val="3EAB486E"/>
    <w:rsid w:val="3EAC6D9E"/>
    <w:rsid w:val="3EC1474C"/>
    <w:rsid w:val="3EC15302"/>
    <w:rsid w:val="3EC9523C"/>
    <w:rsid w:val="3ED93FCD"/>
    <w:rsid w:val="3EDA2643"/>
    <w:rsid w:val="3EE32D97"/>
    <w:rsid w:val="3EF35F29"/>
    <w:rsid w:val="3F0776DF"/>
    <w:rsid w:val="3F0B229C"/>
    <w:rsid w:val="3F0E03CA"/>
    <w:rsid w:val="3F1617B8"/>
    <w:rsid w:val="3F1C6897"/>
    <w:rsid w:val="3F1F5631"/>
    <w:rsid w:val="3F206207"/>
    <w:rsid w:val="3F2927CB"/>
    <w:rsid w:val="3F2B2BD9"/>
    <w:rsid w:val="3F2C5493"/>
    <w:rsid w:val="3F3512C1"/>
    <w:rsid w:val="3F496541"/>
    <w:rsid w:val="3F4D6AD2"/>
    <w:rsid w:val="3F4E11A9"/>
    <w:rsid w:val="3F4F3793"/>
    <w:rsid w:val="3F526F0B"/>
    <w:rsid w:val="3F6A4354"/>
    <w:rsid w:val="3F774908"/>
    <w:rsid w:val="3F780071"/>
    <w:rsid w:val="3F7970D4"/>
    <w:rsid w:val="3F7C317A"/>
    <w:rsid w:val="3F8562BA"/>
    <w:rsid w:val="3F8B454D"/>
    <w:rsid w:val="3F8F5084"/>
    <w:rsid w:val="3F92668A"/>
    <w:rsid w:val="3F9B6B54"/>
    <w:rsid w:val="3F9C712B"/>
    <w:rsid w:val="3F9D0067"/>
    <w:rsid w:val="3FA35599"/>
    <w:rsid w:val="3FA55DBC"/>
    <w:rsid w:val="3FA85613"/>
    <w:rsid w:val="3FBE1415"/>
    <w:rsid w:val="3FBF2E32"/>
    <w:rsid w:val="3FC44E18"/>
    <w:rsid w:val="3FC4697B"/>
    <w:rsid w:val="3FD86761"/>
    <w:rsid w:val="3FDF7BD2"/>
    <w:rsid w:val="3FE61A25"/>
    <w:rsid w:val="3FE76915"/>
    <w:rsid w:val="3FFA1833"/>
    <w:rsid w:val="40095547"/>
    <w:rsid w:val="400D0B9D"/>
    <w:rsid w:val="401330D8"/>
    <w:rsid w:val="402152CA"/>
    <w:rsid w:val="40374054"/>
    <w:rsid w:val="40385987"/>
    <w:rsid w:val="404877A6"/>
    <w:rsid w:val="40504718"/>
    <w:rsid w:val="405056DE"/>
    <w:rsid w:val="4050631D"/>
    <w:rsid w:val="405C00A8"/>
    <w:rsid w:val="40601BA6"/>
    <w:rsid w:val="406C3D4E"/>
    <w:rsid w:val="406F735A"/>
    <w:rsid w:val="407352D3"/>
    <w:rsid w:val="40752BCD"/>
    <w:rsid w:val="40761B22"/>
    <w:rsid w:val="4083391E"/>
    <w:rsid w:val="40897B31"/>
    <w:rsid w:val="408E239A"/>
    <w:rsid w:val="408F0FC2"/>
    <w:rsid w:val="40907C41"/>
    <w:rsid w:val="409407FA"/>
    <w:rsid w:val="40966063"/>
    <w:rsid w:val="4097372A"/>
    <w:rsid w:val="409D1651"/>
    <w:rsid w:val="40B87A65"/>
    <w:rsid w:val="40BB2D0F"/>
    <w:rsid w:val="40C24DA7"/>
    <w:rsid w:val="40D01062"/>
    <w:rsid w:val="40D6253C"/>
    <w:rsid w:val="40DF7AF3"/>
    <w:rsid w:val="40E523FD"/>
    <w:rsid w:val="40F047A9"/>
    <w:rsid w:val="40F31372"/>
    <w:rsid w:val="40F45D9F"/>
    <w:rsid w:val="41171EA0"/>
    <w:rsid w:val="411F2DB1"/>
    <w:rsid w:val="412022B3"/>
    <w:rsid w:val="4120292B"/>
    <w:rsid w:val="41264B2F"/>
    <w:rsid w:val="412D5C95"/>
    <w:rsid w:val="413626E5"/>
    <w:rsid w:val="413965A7"/>
    <w:rsid w:val="413A07EB"/>
    <w:rsid w:val="41436CBC"/>
    <w:rsid w:val="41453AC8"/>
    <w:rsid w:val="41530BED"/>
    <w:rsid w:val="415B2207"/>
    <w:rsid w:val="41744A81"/>
    <w:rsid w:val="418034ED"/>
    <w:rsid w:val="418B6894"/>
    <w:rsid w:val="41920B9F"/>
    <w:rsid w:val="41956FB3"/>
    <w:rsid w:val="419B45C2"/>
    <w:rsid w:val="41AA7875"/>
    <w:rsid w:val="41AD0785"/>
    <w:rsid w:val="41AE6382"/>
    <w:rsid w:val="41B07387"/>
    <w:rsid w:val="41B32DFA"/>
    <w:rsid w:val="41B84E60"/>
    <w:rsid w:val="41CC034C"/>
    <w:rsid w:val="41CF2753"/>
    <w:rsid w:val="41CF71D3"/>
    <w:rsid w:val="41DE264C"/>
    <w:rsid w:val="41F32364"/>
    <w:rsid w:val="41F36958"/>
    <w:rsid w:val="41F64290"/>
    <w:rsid w:val="41F71B31"/>
    <w:rsid w:val="41F919E5"/>
    <w:rsid w:val="41FC6A83"/>
    <w:rsid w:val="41FD4AE5"/>
    <w:rsid w:val="42024A53"/>
    <w:rsid w:val="420D7EF2"/>
    <w:rsid w:val="420E7B47"/>
    <w:rsid w:val="420F7047"/>
    <w:rsid w:val="4226025D"/>
    <w:rsid w:val="42275E30"/>
    <w:rsid w:val="422A6418"/>
    <w:rsid w:val="4235715E"/>
    <w:rsid w:val="42393163"/>
    <w:rsid w:val="423A4CF7"/>
    <w:rsid w:val="423F7726"/>
    <w:rsid w:val="42465AFA"/>
    <w:rsid w:val="424A798C"/>
    <w:rsid w:val="424F1683"/>
    <w:rsid w:val="4250543E"/>
    <w:rsid w:val="425A5EBF"/>
    <w:rsid w:val="425C3EA4"/>
    <w:rsid w:val="425F3B7A"/>
    <w:rsid w:val="42716F18"/>
    <w:rsid w:val="42720169"/>
    <w:rsid w:val="427752C0"/>
    <w:rsid w:val="427B51B5"/>
    <w:rsid w:val="42A2404E"/>
    <w:rsid w:val="42A318A5"/>
    <w:rsid w:val="42A81007"/>
    <w:rsid w:val="42AE2C4F"/>
    <w:rsid w:val="42B84786"/>
    <w:rsid w:val="42B9505A"/>
    <w:rsid w:val="42C164EA"/>
    <w:rsid w:val="42CD55E9"/>
    <w:rsid w:val="42CE31F2"/>
    <w:rsid w:val="42D03934"/>
    <w:rsid w:val="42D22426"/>
    <w:rsid w:val="42D7271D"/>
    <w:rsid w:val="42D91590"/>
    <w:rsid w:val="42DA6A8B"/>
    <w:rsid w:val="42DE36C3"/>
    <w:rsid w:val="42DF6E31"/>
    <w:rsid w:val="42E46B39"/>
    <w:rsid w:val="42F6692B"/>
    <w:rsid w:val="42F76469"/>
    <w:rsid w:val="42F85AF6"/>
    <w:rsid w:val="42F941D6"/>
    <w:rsid w:val="42FB017C"/>
    <w:rsid w:val="43002AF2"/>
    <w:rsid w:val="4301262D"/>
    <w:rsid w:val="430B0201"/>
    <w:rsid w:val="4316660D"/>
    <w:rsid w:val="431C0F92"/>
    <w:rsid w:val="4324089A"/>
    <w:rsid w:val="43254DC6"/>
    <w:rsid w:val="432719D0"/>
    <w:rsid w:val="433643EA"/>
    <w:rsid w:val="4346366B"/>
    <w:rsid w:val="434D3BF2"/>
    <w:rsid w:val="436318C2"/>
    <w:rsid w:val="436C65AF"/>
    <w:rsid w:val="43741C40"/>
    <w:rsid w:val="4387390F"/>
    <w:rsid w:val="438E1978"/>
    <w:rsid w:val="43973D92"/>
    <w:rsid w:val="439873AB"/>
    <w:rsid w:val="439D1B29"/>
    <w:rsid w:val="43A42352"/>
    <w:rsid w:val="43BC2357"/>
    <w:rsid w:val="43BE4EE2"/>
    <w:rsid w:val="43C00A24"/>
    <w:rsid w:val="43C16FF7"/>
    <w:rsid w:val="43C45CBA"/>
    <w:rsid w:val="43C958E6"/>
    <w:rsid w:val="43CC6A80"/>
    <w:rsid w:val="43D04346"/>
    <w:rsid w:val="43D5497C"/>
    <w:rsid w:val="43D661A6"/>
    <w:rsid w:val="43DC0D08"/>
    <w:rsid w:val="43E2471E"/>
    <w:rsid w:val="43E3418F"/>
    <w:rsid w:val="43E45844"/>
    <w:rsid w:val="43E97155"/>
    <w:rsid w:val="43ED1645"/>
    <w:rsid w:val="43EF7E50"/>
    <w:rsid w:val="43F04959"/>
    <w:rsid w:val="43F620FE"/>
    <w:rsid w:val="43FA5DD8"/>
    <w:rsid w:val="440670E6"/>
    <w:rsid w:val="440D302E"/>
    <w:rsid w:val="4415577F"/>
    <w:rsid w:val="441D30ED"/>
    <w:rsid w:val="442012B1"/>
    <w:rsid w:val="4427197E"/>
    <w:rsid w:val="44306424"/>
    <w:rsid w:val="44337648"/>
    <w:rsid w:val="44346989"/>
    <w:rsid w:val="443A5883"/>
    <w:rsid w:val="4440673D"/>
    <w:rsid w:val="44513222"/>
    <w:rsid w:val="44521890"/>
    <w:rsid w:val="44566959"/>
    <w:rsid w:val="445C5E15"/>
    <w:rsid w:val="445E321E"/>
    <w:rsid w:val="446204EC"/>
    <w:rsid w:val="44687C7B"/>
    <w:rsid w:val="44715DE6"/>
    <w:rsid w:val="4478047B"/>
    <w:rsid w:val="447F0E43"/>
    <w:rsid w:val="448457DA"/>
    <w:rsid w:val="44A12C8C"/>
    <w:rsid w:val="44A41334"/>
    <w:rsid w:val="44AB38C5"/>
    <w:rsid w:val="44AE4FDA"/>
    <w:rsid w:val="44B539D8"/>
    <w:rsid w:val="44B73A47"/>
    <w:rsid w:val="44B911B4"/>
    <w:rsid w:val="44BA0EFF"/>
    <w:rsid w:val="44BF5418"/>
    <w:rsid w:val="44CD1B55"/>
    <w:rsid w:val="44D024F2"/>
    <w:rsid w:val="44D713A5"/>
    <w:rsid w:val="44D86E16"/>
    <w:rsid w:val="44DF24FE"/>
    <w:rsid w:val="44E1227C"/>
    <w:rsid w:val="44EC5209"/>
    <w:rsid w:val="44F7574E"/>
    <w:rsid w:val="44FD00F4"/>
    <w:rsid w:val="44FF1B66"/>
    <w:rsid w:val="45087D43"/>
    <w:rsid w:val="45136EE2"/>
    <w:rsid w:val="4514283D"/>
    <w:rsid w:val="451A79CF"/>
    <w:rsid w:val="451F7449"/>
    <w:rsid w:val="45225F5F"/>
    <w:rsid w:val="452375A2"/>
    <w:rsid w:val="45275780"/>
    <w:rsid w:val="45282967"/>
    <w:rsid w:val="452A50B8"/>
    <w:rsid w:val="4531612B"/>
    <w:rsid w:val="453217DD"/>
    <w:rsid w:val="453C3127"/>
    <w:rsid w:val="45461D81"/>
    <w:rsid w:val="454C1B69"/>
    <w:rsid w:val="455716A0"/>
    <w:rsid w:val="4562464F"/>
    <w:rsid w:val="45643FE4"/>
    <w:rsid w:val="458D1FC1"/>
    <w:rsid w:val="458F5511"/>
    <w:rsid w:val="458F6FA7"/>
    <w:rsid w:val="4591360E"/>
    <w:rsid w:val="459211CE"/>
    <w:rsid w:val="45951A13"/>
    <w:rsid w:val="45970749"/>
    <w:rsid w:val="459730F5"/>
    <w:rsid w:val="4597672D"/>
    <w:rsid w:val="45976C64"/>
    <w:rsid w:val="459A437B"/>
    <w:rsid w:val="45A23132"/>
    <w:rsid w:val="45BA6FB8"/>
    <w:rsid w:val="45C43104"/>
    <w:rsid w:val="45D57689"/>
    <w:rsid w:val="45E56C1F"/>
    <w:rsid w:val="45E743BA"/>
    <w:rsid w:val="45F66513"/>
    <w:rsid w:val="45F73576"/>
    <w:rsid w:val="45F80031"/>
    <w:rsid w:val="45FD1D19"/>
    <w:rsid w:val="45FF00D7"/>
    <w:rsid w:val="45FF6E12"/>
    <w:rsid w:val="460A6F15"/>
    <w:rsid w:val="460F6E54"/>
    <w:rsid w:val="46132DA4"/>
    <w:rsid w:val="461A0685"/>
    <w:rsid w:val="461D7B81"/>
    <w:rsid w:val="461F2E14"/>
    <w:rsid w:val="463638B1"/>
    <w:rsid w:val="463971F1"/>
    <w:rsid w:val="463B1A01"/>
    <w:rsid w:val="464263F9"/>
    <w:rsid w:val="464A1F79"/>
    <w:rsid w:val="464B327D"/>
    <w:rsid w:val="46506678"/>
    <w:rsid w:val="465A32CC"/>
    <w:rsid w:val="465E1D63"/>
    <w:rsid w:val="4666318F"/>
    <w:rsid w:val="46664908"/>
    <w:rsid w:val="466D18BE"/>
    <w:rsid w:val="466D28E6"/>
    <w:rsid w:val="466E384F"/>
    <w:rsid w:val="468B46F6"/>
    <w:rsid w:val="468F4D83"/>
    <w:rsid w:val="469965DF"/>
    <w:rsid w:val="469970DE"/>
    <w:rsid w:val="469B2D73"/>
    <w:rsid w:val="469F54C2"/>
    <w:rsid w:val="46A444A8"/>
    <w:rsid w:val="46A52E55"/>
    <w:rsid w:val="46B46FD0"/>
    <w:rsid w:val="46B830EA"/>
    <w:rsid w:val="46C346CB"/>
    <w:rsid w:val="46D26F75"/>
    <w:rsid w:val="46D4557C"/>
    <w:rsid w:val="46D5106F"/>
    <w:rsid w:val="46E057B6"/>
    <w:rsid w:val="46E813CF"/>
    <w:rsid w:val="4700366B"/>
    <w:rsid w:val="470342E3"/>
    <w:rsid w:val="47037BEC"/>
    <w:rsid w:val="47173CC0"/>
    <w:rsid w:val="47194A92"/>
    <w:rsid w:val="47202602"/>
    <w:rsid w:val="473A15C3"/>
    <w:rsid w:val="473C2778"/>
    <w:rsid w:val="473C6DAC"/>
    <w:rsid w:val="473D4406"/>
    <w:rsid w:val="47485B5E"/>
    <w:rsid w:val="475361E9"/>
    <w:rsid w:val="475823CF"/>
    <w:rsid w:val="476245C1"/>
    <w:rsid w:val="476301CD"/>
    <w:rsid w:val="476313E2"/>
    <w:rsid w:val="47716ABC"/>
    <w:rsid w:val="4775352C"/>
    <w:rsid w:val="478C1432"/>
    <w:rsid w:val="47A041DD"/>
    <w:rsid w:val="47A34AD5"/>
    <w:rsid w:val="47AA4F28"/>
    <w:rsid w:val="47B55FCD"/>
    <w:rsid w:val="47BB2E6C"/>
    <w:rsid w:val="47C03538"/>
    <w:rsid w:val="47C1300B"/>
    <w:rsid w:val="47C566DB"/>
    <w:rsid w:val="47CE0AD1"/>
    <w:rsid w:val="47D8540D"/>
    <w:rsid w:val="47E72B85"/>
    <w:rsid w:val="47E85386"/>
    <w:rsid w:val="47EB02CC"/>
    <w:rsid w:val="47F00216"/>
    <w:rsid w:val="47F32B41"/>
    <w:rsid w:val="47F41D14"/>
    <w:rsid w:val="47F77D3A"/>
    <w:rsid w:val="47F92478"/>
    <w:rsid w:val="47FE35DD"/>
    <w:rsid w:val="48032B5E"/>
    <w:rsid w:val="480678F7"/>
    <w:rsid w:val="481437FE"/>
    <w:rsid w:val="482277B7"/>
    <w:rsid w:val="482530FF"/>
    <w:rsid w:val="482940B8"/>
    <w:rsid w:val="48395116"/>
    <w:rsid w:val="48396420"/>
    <w:rsid w:val="48482071"/>
    <w:rsid w:val="48490342"/>
    <w:rsid w:val="484A217B"/>
    <w:rsid w:val="484B1829"/>
    <w:rsid w:val="48500092"/>
    <w:rsid w:val="485102DB"/>
    <w:rsid w:val="48592235"/>
    <w:rsid w:val="485C268B"/>
    <w:rsid w:val="48627D0A"/>
    <w:rsid w:val="48745619"/>
    <w:rsid w:val="487F0590"/>
    <w:rsid w:val="488113C1"/>
    <w:rsid w:val="48845848"/>
    <w:rsid w:val="488A7651"/>
    <w:rsid w:val="48932543"/>
    <w:rsid w:val="489B1996"/>
    <w:rsid w:val="489E1E78"/>
    <w:rsid w:val="48A50CC1"/>
    <w:rsid w:val="48AF5EC7"/>
    <w:rsid w:val="48B4030A"/>
    <w:rsid w:val="48B46AA8"/>
    <w:rsid w:val="48B674E9"/>
    <w:rsid w:val="48C035CC"/>
    <w:rsid w:val="48C24B75"/>
    <w:rsid w:val="48CA0CDA"/>
    <w:rsid w:val="48CC78AB"/>
    <w:rsid w:val="48D22F10"/>
    <w:rsid w:val="48D43EAE"/>
    <w:rsid w:val="48D70E2A"/>
    <w:rsid w:val="48D845B4"/>
    <w:rsid w:val="48EB216A"/>
    <w:rsid w:val="48EC715F"/>
    <w:rsid w:val="48F07DB8"/>
    <w:rsid w:val="48F56375"/>
    <w:rsid w:val="48F76CCE"/>
    <w:rsid w:val="48FA5BB9"/>
    <w:rsid w:val="49066440"/>
    <w:rsid w:val="490A7651"/>
    <w:rsid w:val="491800EC"/>
    <w:rsid w:val="491C6487"/>
    <w:rsid w:val="49211ABB"/>
    <w:rsid w:val="49223D59"/>
    <w:rsid w:val="49240F07"/>
    <w:rsid w:val="49251526"/>
    <w:rsid w:val="492C4ABC"/>
    <w:rsid w:val="492E5EA5"/>
    <w:rsid w:val="49320EEC"/>
    <w:rsid w:val="493364C2"/>
    <w:rsid w:val="493E6697"/>
    <w:rsid w:val="4942753A"/>
    <w:rsid w:val="49442804"/>
    <w:rsid w:val="49470F7F"/>
    <w:rsid w:val="495365BD"/>
    <w:rsid w:val="49554969"/>
    <w:rsid w:val="49592DD4"/>
    <w:rsid w:val="495D6FE0"/>
    <w:rsid w:val="496E0702"/>
    <w:rsid w:val="49710558"/>
    <w:rsid w:val="49772208"/>
    <w:rsid w:val="497A7609"/>
    <w:rsid w:val="498A7BB4"/>
    <w:rsid w:val="499B1111"/>
    <w:rsid w:val="499F25DE"/>
    <w:rsid w:val="49AD6D5B"/>
    <w:rsid w:val="49C90B50"/>
    <w:rsid w:val="49CF1697"/>
    <w:rsid w:val="49D70883"/>
    <w:rsid w:val="49DC4FEB"/>
    <w:rsid w:val="49E86036"/>
    <w:rsid w:val="49F22304"/>
    <w:rsid w:val="49F51EF6"/>
    <w:rsid w:val="49FB7419"/>
    <w:rsid w:val="4A025326"/>
    <w:rsid w:val="4A062827"/>
    <w:rsid w:val="4A0B2D1B"/>
    <w:rsid w:val="4A1365FA"/>
    <w:rsid w:val="4A140205"/>
    <w:rsid w:val="4A191BB4"/>
    <w:rsid w:val="4A1963C5"/>
    <w:rsid w:val="4A1D6F9A"/>
    <w:rsid w:val="4A263553"/>
    <w:rsid w:val="4A2B0353"/>
    <w:rsid w:val="4A3040FE"/>
    <w:rsid w:val="4A371AC1"/>
    <w:rsid w:val="4A424C1A"/>
    <w:rsid w:val="4A5240E6"/>
    <w:rsid w:val="4A542E9D"/>
    <w:rsid w:val="4A571A92"/>
    <w:rsid w:val="4A57509B"/>
    <w:rsid w:val="4A584FF9"/>
    <w:rsid w:val="4A5A751F"/>
    <w:rsid w:val="4A6B194F"/>
    <w:rsid w:val="4A6F6424"/>
    <w:rsid w:val="4A714806"/>
    <w:rsid w:val="4A751702"/>
    <w:rsid w:val="4A7D78E0"/>
    <w:rsid w:val="4A895092"/>
    <w:rsid w:val="4AA17DEE"/>
    <w:rsid w:val="4AA67E1B"/>
    <w:rsid w:val="4AA7435A"/>
    <w:rsid w:val="4ABC64A9"/>
    <w:rsid w:val="4AC03592"/>
    <w:rsid w:val="4ACC23BC"/>
    <w:rsid w:val="4ACD22BA"/>
    <w:rsid w:val="4AD56CD4"/>
    <w:rsid w:val="4AEC2462"/>
    <w:rsid w:val="4AF16CC7"/>
    <w:rsid w:val="4B0C6AB3"/>
    <w:rsid w:val="4B0F25CC"/>
    <w:rsid w:val="4B17487A"/>
    <w:rsid w:val="4B180345"/>
    <w:rsid w:val="4B1D6F42"/>
    <w:rsid w:val="4B2868FB"/>
    <w:rsid w:val="4B3077F1"/>
    <w:rsid w:val="4B33690F"/>
    <w:rsid w:val="4B365414"/>
    <w:rsid w:val="4B4367D5"/>
    <w:rsid w:val="4B4D3281"/>
    <w:rsid w:val="4B501D34"/>
    <w:rsid w:val="4B591C21"/>
    <w:rsid w:val="4B5956D6"/>
    <w:rsid w:val="4B650D7C"/>
    <w:rsid w:val="4B674C55"/>
    <w:rsid w:val="4B7308CD"/>
    <w:rsid w:val="4B753B64"/>
    <w:rsid w:val="4B7806CE"/>
    <w:rsid w:val="4B796D9A"/>
    <w:rsid w:val="4B7A6D3B"/>
    <w:rsid w:val="4B833F84"/>
    <w:rsid w:val="4B890914"/>
    <w:rsid w:val="4B907E93"/>
    <w:rsid w:val="4B923F92"/>
    <w:rsid w:val="4B93776A"/>
    <w:rsid w:val="4B94388F"/>
    <w:rsid w:val="4B9D0358"/>
    <w:rsid w:val="4BB154F1"/>
    <w:rsid w:val="4BB427B2"/>
    <w:rsid w:val="4BB44E05"/>
    <w:rsid w:val="4BB46243"/>
    <w:rsid w:val="4BB92251"/>
    <w:rsid w:val="4BC733A0"/>
    <w:rsid w:val="4BC87CC9"/>
    <w:rsid w:val="4BCD1AA0"/>
    <w:rsid w:val="4BCE4CEB"/>
    <w:rsid w:val="4BD06CF1"/>
    <w:rsid w:val="4BE2365E"/>
    <w:rsid w:val="4BE72670"/>
    <w:rsid w:val="4BEF6BFF"/>
    <w:rsid w:val="4BF23CDB"/>
    <w:rsid w:val="4BF6262F"/>
    <w:rsid w:val="4C040C7E"/>
    <w:rsid w:val="4C090B88"/>
    <w:rsid w:val="4C0C3F68"/>
    <w:rsid w:val="4C19545B"/>
    <w:rsid w:val="4C1B588E"/>
    <w:rsid w:val="4C1B625B"/>
    <w:rsid w:val="4C1D3A07"/>
    <w:rsid w:val="4C213D1D"/>
    <w:rsid w:val="4C2609AB"/>
    <w:rsid w:val="4C2C2D6B"/>
    <w:rsid w:val="4C344C32"/>
    <w:rsid w:val="4C3855CF"/>
    <w:rsid w:val="4C3D75A0"/>
    <w:rsid w:val="4C3E06A8"/>
    <w:rsid w:val="4C491B32"/>
    <w:rsid w:val="4C4A4362"/>
    <w:rsid w:val="4C4D6F78"/>
    <w:rsid w:val="4C501A84"/>
    <w:rsid w:val="4C523766"/>
    <w:rsid w:val="4C570AFD"/>
    <w:rsid w:val="4C591907"/>
    <w:rsid w:val="4C5C6561"/>
    <w:rsid w:val="4C5E5E22"/>
    <w:rsid w:val="4C5F7485"/>
    <w:rsid w:val="4C672297"/>
    <w:rsid w:val="4C7563FD"/>
    <w:rsid w:val="4C775FF5"/>
    <w:rsid w:val="4C821E0B"/>
    <w:rsid w:val="4C8242F6"/>
    <w:rsid w:val="4C873E27"/>
    <w:rsid w:val="4C8E6CE6"/>
    <w:rsid w:val="4C903A32"/>
    <w:rsid w:val="4C975A74"/>
    <w:rsid w:val="4CB61811"/>
    <w:rsid w:val="4CB66FF7"/>
    <w:rsid w:val="4CC4689C"/>
    <w:rsid w:val="4CCA4D08"/>
    <w:rsid w:val="4CCF2F0C"/>
    <w:rsid w:val="4CDF377C"/>
    <w:rsid w:val="4CE06252"/>
    <w:rsid w:val="4CE3035A"/>
    <w:rsid w:val="4CE50CEE"/>
    <w:rsid w:val="4CEC5297"/>
    <w:rsid w:val="4CF30FEE"/>
    <w:rsid w:val="4CF708C6"/>
    <w:rsid w:val="4CF944B8"/>
    <w:rsid w:val="4D01745B"/>
    <w:rsid w:val="4D087589"/>
    <w:rsid w:val="4D0A7184"/>
    <w:rsid w:val="4D0C5A90"/>
    <w:rsid w:val="4D13405E"/>
    <w:rsid w:val="4D1E6086"/>
    <w:rsid w:val="4D1F678A"/>
    <w:rsid w:val="4D2146C2"/>
    <w:rsid w:val="4D340E94"/>
    <w:rsid w:val="4D395AE3"/>
    <w:rsid w:val="4D4055D3"/>
    <w:rsid w:val="4D466FBA"/>
    <w:rsid w:val="4D471506"/>
    <w:rsid w:val="4D4920BE"/>
    <w:rsid w:val="4D4C2618"/>
    <w:rsid w:val="4D521266"/>
    <w:rsid w:val="4D5F4A42"/>
    <w:rsid w:val="4D630AAA"/>
    <w:rsid w:val="4D6464AF"/>
    <w:rsid w:val="4D662DC1"/>
    <w:rsid w:val="4D667D3B"/>
    <w:rsid w:val="4D6A3F0B"/>
    <w:rsid w:val="4D7A37A1"/>
    <w:rsid w:val="4D814A47"/>
    <w:rsid w:val="4D840F06"/>
    <w:rsid w:val="4D9176C2"/>
    <w:rsid w:val="4D961E9A"/>
    <w:rsid w:val="4D977E04"/>
    <w:rsid w:val="4DAB42BF"/>
    <w:rsid w:val="4DB319B7"/>
    <w:rsid w:val="4DBA4AF6"/>
    <w:rsid w:val="4DBB0D55"/>
    <w:rsid w:val="4DBE459B"/>
    <w:rsid w:val="4DC0189A"/>
    <w:rsid w:val="4DC53847"/>
    <w:rsid w:val="4DC82704"/>
    <w:rsid w:val="4DD54B7C"/>
    <w:rsid w:val="4DDD3BDF"/>
    <w:rsid w:val="4DDE61D1"/>
    <w:rsid w:val="4DE52C5A"/>
    <w:rsid w:val="4DE869A1"/>
    <w:rsid w:val="4DEB0CEF"/>
    <w:rsid w:val="4DF21A6B"/>
    <w:rsid w:val="4E010E43"/>
    <w:rsid w:val="4E0E2DC5"/>
    <w:rsid w:val="4E137C5C"/>
    <w:rsid w:val="4E151966"/>
    <w:rsid w:val="4E163D47"/>
    <w:rsid w:val="4E254CF4"/>
    <w:rsid w:val="4E290EDA"/>
    <w:rsid w:val="4E387E32"/>
    <w:rsid w:val="4E4618C2"/>
    <w:rsid w:val="4E4810EF"/>
    <w:rsid w:val="4E4D3184"/>
    <w:rsid w:val="4E4E064C"/>
    <w:rsid w:val="4E6D4C23"/>
    <w:rsid w:val="4E786DE6"/>
    <w:rsid w:val="4E7957DD"/>
    <w:rsid w:val="4E90689B"/>
    <w:rsid w:val="4E924BDA"/>
    <w:rsid w:val="4E995A11"/>
    <w:rsid w:val="4E9D1289"/>
    <w:rsid w:val="4E9F327A"/>
    <w:rsid w:val="4EAD7325"/>
    <w:rsid w:val="4EB777A4"/>
    <w:rsid w:val="4EB81292"/>
    <w:rsid w:val="4EBD7D48"/>
    <w:rsid w:val="4ECA5E0C"/>
    <w:rsid w:val="4ECD0257"/>
    <w:rsid w:val="4ED04997"/>
    <w:rsid w:val="4EDE5DEC"/>
    <w:rsid w:val="4EDF4060"/>
    <w:rsid w:val="4EE726E3"/>
    <w:rsid w:val="4EE86BF0"/>
    <w:rsid w:val="4EF00D64"/>
    <w:rsid w:val="4EFD4E73"/>
    <w:rsid w:val="4F167792"/>
    <w:rsid w:val="4F1E5869"/>
    <w:rsid w:val="4F216A19"/>
    <w:rsid w:val="4F254F26"/>
    <w:rsid w:val="4F277B75"/>
    <w:rsid w:val="4F2C53B6"/>
    <w:rsid w:val="4F35172C"/>
    <w:rsid w:val="4F3C77DC"/>
    <w:rsid w:val="4F46074B"/>
    <w:rsid w:val="4F524D30"/>
    <w:rsid w:val="4F540D37"/>
    <w:rsid w:val="4F561922"/>
    <w:rsid w:val="4F5C4978"/>
    <w:rsid w:val="4F5F6201"/>
    <w:rsid w:val="4F6C44DB"/>
    <w:rsid w:val="4F6D3B36"/>
    <w:rsid w:val="4F6E4666"/>
    <w:rsid w:val="4F883766"/>
    <w:rsid w:val="4F8D2FFE"/>
    <w:rsid w:val="4F965AF8"/>
    <w:rsid w:val="4F9C11AB"/>
    <w:rsid w:val="4FA40DC0"/>
    <w:rsid w:val="4FA42235"/>
    <w:rsid w:val="4FBF0E29"/>
    <w:rsid w:val="4FCB7E99"/>
    <w:rsid w:val="4FD27865"/>
    <w:rsid w:val="4FD27C60"/>
    <w:rsid w:val="4FD92F27"/>
    <w:rsid w:val="4FDD7602"/>
    <w:rsid w:val="4FE65919"/>
    <w:rsid w:val="4FE95D1D"/>
    <w:rsid w:val="4FF92EE7"/>
    <w:rsid w:val="501B1080"/>
    <w:rsid w:val="501C2229"/>
    <w:rsid w:val="50265570"/>
    <w:rsid w:val="502C2B03"/>
    <w:rsid w:val="502D56EB"/>
    <w:rsid w:val="502D70A3"/>
    <w:rsid w:val="50317557"/>
    <w:rsid w:val="503C66B5"/>
    <w:rsid w:val="50566A56"/>
    <w:rsid w:val="505C5553"/>
    <w:rsid w:val="50682366"/>
    <w:rsid w:val="50684083"/>
    <w:rsid w:val="50694A5B"/>
    <w:rsid w:val="506F7A40"/>
    <w:rsid w:val="50721D11"/>
    <w:rsid w:val="507A3E68"/>
    <w:rsid w:val="507A545E"/>
    <w:rsid w:val="509638C3"/>
    <w:rsid w:val="509C788F"/>
    <w:rsid w:val="50A044DE"/>
    <w:rsid w:val="50A31093"/>
    <w:rsid w:val="50B31BAE"/>
    <w:rsid w:val="50B624EE"/>
    <w:rsid w:val="50BE3571"/>
    <w:rsid w:val="50C66A40"/>
    <w:rsid w:val="50D2507B"/>
    <w:rsid w:val="50D4562B"/>
    <w:rsid w:val="50E655E1"/>
    <w:rsid w:val="50E82D2A"/>
    <w:rsid w:val="50E97221"/>
    <w:rsid w:val="50EA3241"/>
    <w:rsid w:val="50F66458"/>
    <w:rsid w:val="50FC2CF9"/>
    <w:rsid w:val="50FD54B5"/>
    <w:rsid w:val="50FD7AEE"/>
    <w:rsid w:val="51073970"/>
    <w:rsid w:val="5107502E"/>
    <w:rsid w:val="51194013"/>
    <w:rsid w:val="511A58E1"/>
    <w:rsid w:val="512B1E04"/>
    <w:rsid w:val="513A522F"/>
    <w:rsid w:val="51414234"/>
    <w:rsid w:val="514D2697"/>
    <w:rsid w:val="514F1E3E"/>
    <w:rsid w:val="514F47D8"/>
    <w:rsid w:val="51564391"/>
    <w:rsid w:val="5159300C"/>
    <w:rsid w:val="5167299C"/>
    <w:rsid w:val="516A5EDE"/>
    <w:rsid w:val="516B7C5D"/>
    <w:rsid w:val="51793875"/>
    <w:rsid w:val="517C2AA3"/>
    <w:rsid w:val="517F58C0"/>
    <w:rsid w:val="51803437"/>
    <w:rsid w:val="51851E48"/>
    <w:rsid w:val="519066CB"/>
    <w:rsid w:val="51A073B5"/>
    <w:rsid w:val="51A57E4B"/>
    <w:rsid w:val="51AB2AE8"/>
    <w:rsid w:val="51B063AE"/>
    <w:rsid w:val="51B30C68"/>
    <w:rsid w:val="51B45A50"/>
    <w:rsid w:val="51B63082"/>
    <w:rsid w:val="51BD2D03"/>
    <w:rsid w:val="51BD71C7"/>
    <w:rsid w:val="51C91F4B"/>
    <w:rsid w:val="51CC28E5"/>
    <w:rsid w:val="51E047B1"/>
    <w:rsid w:val="51EC3277"/>
    <w:rsid w:val="51EF0370"/>
    <w:rsid w:val="51F03BFE"/>
    <w:rsid w:val="51F8045C"/>
    <w:rsid w:val="51FE6B41"/>
    <w:rsid w:val="52004497"/>
    <w:rsid w:val="521118B2"/>
    <w:rsid w:val="523122B1"/>
    <w:rsid w:val="523431C7"/>
    <w:rsid w:val="523A490F"/>
    <w:rsid w:val="524D34BF"/>
    <w:rsid w:val="52507E44"/>
    <w:rsid w:val="525177C8"/>
    <w:rsid w:val="52565AD5"/>
    <w:rsid w:val="526E27DB"/>
    <w:rsid w:val="526E534F"/>
    <w:rsid w:val="52714FBF"/>
    <w:rsid w:val="527479FC"/>
    <w:rsid w:val="527943B0"/>
    <w:rsid w:val="5283486B"/>
    <w:rsid w:val="528A10B5"/>
    <w:rsid w:val="528D25EB"/>
    <w:rsid w:val="52926219"/>
    <w:rsid w:val="529624C5"/>
    <w:rsid w:val="52993034"/>
    <w:rsid w:val="52995F7D"/>
    <w:rsid w:val="52A20592"/>
    <w:rsid w:val="52A34AA8"/>
    <w:rsid w:val="52A35B4A"/>
    <w:rsid w:val="52AB4414"/>
    <w:rsid w:val="52AD420B"/>
    <w:rsid w:val="52B61A23"/>
    <w:rsid w:val="52B75103"/>
    <w:rsid w:val="52BC71D4"/>
    <w:rsid w:val="52C92DAB"/>
    <w:rsid w:val="52CE7AA3"/>
    <w:rsid w:val="52D233CA"/>
    <w:rsid w:val="52DF2B14"/>
    <w:rsid w:val="52E316E8"/>
    <w:rsid w:val="52E56D2B"/>
    <w:rsid w:val="52E67466"/>
    <w:rsid w:val="52E77AF7"/>
    <w:rsid w:val="52ED330C"/>
    <w:rsid w:val="52EE0C20"/>
    <w:rsid w:val="52F529CF"/>
    <w:rsid w:val="53086219"/>
    <w:rsid w:val="53093703"/>
    <w:rsid w:val="53193F78"/>
    <w:rsid w:val="532647F9"/>
    <w:rsid w:val="53293B24"/>
    <w:rsid w:val="532A2775"/>
    <w:rsid w:val="532D4BA9"/>
    <w:rsid w:val="53303F79"/>
    <w:rsid w:val="534F47AA"/>
    <w:rsid w:val="5350052D"/>
    <w:rsid w:val="53530521"/>
    <w:rsid w:val="53535B86"/>
    <w:rsid w:val="5354714B"/>
    <w:rsid w:val="5355333F"/>
    <w:rsid w:val="535A0D15"/>
    <w:rsid w:val="535B67C3"/>
    <w:rsid w:val="536204E6"/>
    <w:rsid w:val="53634DCC"/>
    <w:rsid w:val="536735BD"/>
    <w:rsid w:val="537F312D"/>
    <w:rsid w:val="538A14B6"/>
    <w:rsid w:val="538B17E3"/>
    <w:rsid w:val="538B418D"/>
    <w:rsid w:val="538C3214"/>
    <w:rsid w:val="538D7C16"/>
    <w:rsid w:val="538E31BA"/>
    <w:rsid w:val="539C501B"/>
    <w:rsid w:val="539D44D0"/>
    <w:rsid w:val="53A73048"/>
    <w:rsid w:val="53A93AFA"/>
    <w:rsid w:val="53AA1A42"/>
    <w:rsid w:val="53AB0417"/>
    <w:rsid w:val="53B50821"/>
    <w:rsid w:val="53D14B1B"/>
    <w:rsid w:val="53D60C7D"/>
    <w:rsid w:val="53D610D5"/>
    <w:rsid w:val="53DF4963"/>
    <w:rsid w:val="53EB288E"/>
    <w:rsid w:val="53EC72F4"/>
    <w:rsid w:val="53F03F38"/>
    <w:rsid w:val="53F33ED3"/>
    <w:rsid w:val="53F47530"/>
    <w:rsid w:val="53FA212F"/>
    <w:rsid w:val="53FE2659"/>
    <w:rsid w:val="5409507F"/>
    <w:rsid w:val="540D7855"/>
    <w:rsid w:val="540E3659"/>
    <w:rsid w:val="54257CA0"/>
    <w:rsid w:val="54342E62"/>
    <w:rsid w:val="543851C8"/>
    <w:rsid w:val="54571635"/>
    <w:rsid w:val="54575AAD"/>
    <w:rsid w:val="545925D3"/>
    <w:rsid w:val="545F6C8A"/>
    <w:rsid w:val="547223BF"/>
    <w:rsid w:val="54742BEB"/>
    <w:rsid w:val="547457BE"/>
    <w:rsid w:val="547627B5"/>
    <w:rsid w:val="548F53CE"/>
    <w:rsid w:val="54917C6A"/>
    <w:rsid w:val="54967355"/>
    <w:rsid w:val="549E076D"/>
    <w:rsid w:val="54A74452"/>
    <w:rsid w:val="54BD0E7A"/>
    <w:rsid w:val="54D12E92"/>
    <w:rsid w:val="54DC4137"/>
    <w:rsid w:val="54E94B21"/>
    <w:rsid w:val="54F27C30"/>
    <w:rsid w:val="54F40574"/>
    <w:rsid w:val="54F54B9F"/>
    <w:rsid w:val="550A70E2"/>
    <w:rsid w:val="55127A07"/>
    <w:rsid w:val="551A7F1A"/>
    <w:rsid w:val="551B5D43"/>
    <w:rsid w:val="5527413F"/>
    <w:rsid w:val="55287951"/>
    <w:rsid w:val="553172CD"/>
    <w:rsid w:val="55341A41"/>
    <w:rsid w:val="553958E6"/>
    <w:rsid w:val="554A460F"/>
    <w:rsid w:val="554B023C"/>
    <w:rsid w:val="55524E9F"/>
    <w:rsid w:val="555D517C"/>
    <w:rsid w:val="556471FF"/>
    <w:rsid w:val="556849DA"/>
    <w:rsid w:val="55780ED8"/>
    <w:rsid w:val="557A36D0"/>
    <w:rsid w:val="557F54AF"/>
    <w:rsid w:val="5581536C"/>
    <w:rsid w:val="558B64B3"/>
    <w:rsid w:val="558F7C95"/>
    <w:rsid w:val="5593249D"/>
    <w:rsid w:val="559627BA"/>
    <w:rsid w:val="559F2C2F"/>
    <w:rsid w:val="55A10FEE"/>
    <w:rsid w:val="55A316A9"/>
    <w:rsid w:val="55A44E46"/>
    <w:rsid w:val="55AB0CDA"/>
    <w:rsid w:val="55AD0074"/>
    <w:rsid w:val="55AD6A36"/>
    <w:rsid w:val="55BA3936"/>
    <w:rsid w:val="55BC0C83"/>
    <w:rsid w:val="55D41545"/>
    <w:rsid w:val="55D84A61"/>
    <w:rsid w:val="55DB0F10"/>
    <w:rsid w:val="55E80A1A"/>
    <w:rsid w:val="55F26702"/>
    <w:rsid w:val="55F841A4"/>
    <w:rsid w:val="55FA123D"/>
    <w:rsid w:val="55FF3C9F"/>
    <w:rsid w:val="56072220"/>
    <w:rsid w:val="561D1644"/>
    <w:rsid w:val="562E569E"/>
    <w:rsid w:val="56312625"/>
    <w:rsid w:val="5638178C"/>
    <w:rsid w:val="563B595A"/>
    <w:rsid w:val="563B5A50"/>
    <w:rsid w:val="564E275E"/>
    <w:rsid w:val="564F2C0E"/>
    <w:rsid w:val="56550690"/>
    <w:rsid w:val="565B76BF"/>
    <w:rsid w:val="565D37B3"/>
    <w:rsid w:val="56625559"/>
    <w:rsid w:val="567E260E"/>
    <w:rsid w:val="567E516E"/>
    <w:rsid w:val="567F57E8"/>
    <w:rsid w:val="56890771"/>
    <w:rsid w:val="568957C2"/>
    <w:rsid w:val="56965701"/>
    <w:rsid w:val="56987EE7"/>
    <w:rsid w:val="56A330C0"/>
    <w:rsid w:val="56A462B2"/>
    <w:rsid w:val="56AE57CB"/>
    <w:rsid w:val="56B000F6"/>
    <w:rsid w:val="56C12895"/>
    <w:rsid w:val="56C43CBA"/>
    <w:rsid w:val="56CA22D3"/>
    <w:rsid w:val="56CA5ADD"/>
    <w:rsid w:val="56D30557"/>
    <w:rsid w:val="56D74206"/>
    <w:rsid w:val="56DB7E33"/>
    <w:rsid w:val="56DC3CE7"/>
    <w:rsid w:val="56E06966"/>
    <w:rsid w:val="56ED205E"/>
    <w:rsid w:val="56F94A20"/>
    <w:rsid w:val="570D4004"/>
    <w:rsid w:val="5710124D"/>
    <w:rsid w:val="572779CD"/>
    <w:rsid w:val="572E68AB"/>
    <w:rsid w:val="574117B8"/>
    <w:rsid w:val="574D514F"/>
    <w:rsid w:val="575074EB"/>
    <w:rsid w:val="5751033F"/>
    <w:rsid w:val="57570F93"/>
    <w:rsid w:val="575B17CA"/>
    <w:rsid w:val="576D5F30"/>
    <w:rsid w:val="57771F3F"/>
    <w:rsid w:val="57810EF3"/>
    <w:rsid w:val="5782102B"/>
    <w:rsid w:val="578543CE"/>
    <w:rsid w:val="579F108C"/>
    <w:rsid w:val="57A0031C"/>
    <w:rsid w:val="57A05229"/>
    <w:rsid w:val="57A65142"/>
    <w:rsid w:val="57A76A9A"/>
    <w:rsid w:val="57B34F65"/>
    <w:rsid w:val="57BB25FF"/>
    <w:rsid w:val="57BE5A29"/>
    <w:rsid w:val="57CB7A16"/>
    <w:rsid w:val="57CC383B"/>
    <w:rsid w:val="57D25848"/>
    <w:rsid w:val="57D77CF2"/>
    <w:rsid w:val="57DD7C8E"/>
    <w:rsid w:val="57DE4274"/>
    <w:rsid w:val="57E0577F"/>
    <w:rsid w:val="57F33243"/>
    <w:rsid w:val="57F960EC"/>
    <w:rsid w:val="580B7C81"/>
    <w:rsid w:val="58104881"/>
    <w:rsid w:val="58126DA7"/>
    <w:rsid w:val="58145477"/>
    <w:rsid w:val="581B789B"/>
    <w:rsid w:val="58212B0A"/>
    <w:rsid w:val="582B6ED9"/>
    <w:rsid w:val="584178E6"/>
    <w:rsid w:val="584F786C"/>
    <w:rsid w:val="585B7B3D"/>
    <w:rsid w:val="586867C1"/>
    <w:rsid w:val="586912A5"/>
    <w:rsid w:val="58697550"/>
    <w:rsid w:val="586C5727"/>
    <w:rsid w:val="58734514"/>
    <w:rsid w:val="58737515"/>
    <w:rsid w:val="588048B4"/>
    <w:rsid w:val="58840D45"/>
    <w:rsid w:val="58A474F5"/>
    <w:rsid w:val="58AB39ED"/>
    <w:rsid w:val="58B266F2"/>
    <w:rsid w:val="58B55D8B"/>
    <w:rsid w:val="58B5770B"/>
    <w:rsid w:val="58BD3355"/>
    <w:rsid w:val="58BF15FD"/>
    <w:rsid w:val="58C00D58"/>
    <w:rsid w:val="58C05FE2"/>
    <w:rsid w:val="58C3108B"/>
    <w:rsid w:val="58CF2004"/>
    <w:rsid w:val="58D7766E"/>
    <w:rsid w:val="58D87575"/>
    <w:rsid w:val="58D90C0C"/>
    <w:rsid w:val="58E031FD"/>
    <w:rsid w:val="58E232A6"/>
    <w:rsid w:val="58E851D0"/>
    <w:rsid w:val="58EC5271"/>
    <w:rsid w:val="58F57B8A"/>
    <w:rsid w:val="5905145C"/>
    <w:rsid w:val="590560E3"/>
    <w:rsid w:val="59137B3F"/>
    <w:rsid w:val="592503CD"/>
    <w:rsid w:val="59301C63"/>
    <w:rsid w:val="59420948"/>
    <w:rsid w:val="59517F98"/>
    <w:rsid w:val="5952514F"/>
    <w:rsid w:val="59526D29"/>
    <w:rsid w:val="59530112"/>
    <w:rsid w:val="59587813"/>
    <w:rsid w:val="59597FD3"/>
    <w:rsid w:val="595C1B7D"/>
    <w:rsid w:val="595C78F7"/>
    <w:rsid w:val="59602B41"/>
    <w:rsid w:val="59604A97"/>
    <w:rsid w:val="59604E83"/>
    <w:rsid w:val="596D2041"/>
    <w:rsid w:val="59801AA1"/>
    <w:rsid w:val="59833E86"/>
    <w:rsid w:val="598739E1"/>
    <w:rsid w:val="59885EF4"/>
    <w:rsid w:val="5989282C"/>
    <w:rsid w:val="598A0F4C"/>
    <w:rsid w:val="598F29DB"/>
    <w:rsid w:val="5992505B"/>
    <w:rsid w:val="599F543A"/>
    <w:rsid w:val="59A77410"/>
    <w:rsid w:val="59B870AB"/>
    <w:rsid w:val="59C20C6D"/>
    <w:rsid w:val="59C527FA"/>
    <w:rsid w:val="59D01F02"/>
    <w:rsid w:val="59D03A56"/>
    <w:rsid w:val="59DA392B"/>
    <w:rsid w:val="59E66F3F"/>
    <w:rsid w:val="59EB424C"/>
    <w:rsid w:val="59F1237F"/>
    <w:rsid w:val="59F272DD"/>
    <w:rsid w:val="59FD4E76"/>
    <w:rsid w:val="5A013729"/>
    <w:rsid w:val="5A04564F"/>
    <w:rsid w:val="5A06414B"/>
    <w:rsid w:val="5A0904AF"/>
    <w:rsid w:val="5A0F3000"/>
    <w:rsid w:val="5A113CF1"/>
    <w:rsid w:val="5A230F28"/>
    <w:rsid w:val="5A303D76"/>
    <w:rsid w:val="5A311B02"/>
    <w:rsid w:val="5A506BD7"/>
    <w:rsid w:val="5A742566"/>
    <w:rsid w:val="5A782251"/>
    <w:rsid w:val="5A7A217A"/>
    <w:rsid w:val="5A8762A6"/>
    <w:rsid w:val="5A8950FA"/>
    <w:rsid w:val="5AA17369"/>
    <w:rsid w:val="5AA90957"/>
    <w:rsid w:val="5AAA1C58"/>
    <w:rsid w:val="5AB87826"/>
    <w:rsid w:val="5ABD2ED7"/>
    <w:rsid w:val="5AC86765"/>
    <w:rsid w:val="5AD7157F"/>
    <w:rsid w:val="5AE206FE"/>
    <w:rsid w:val="5AE3408F"/>
    <w:rsid w:val="5AED57BB"/>
    <w:rsid w:val="5AFC2C3A"/>
    <w:rsid w:val="5AFE1DA5"/>
    <w:rsid w:val="5B0045CD"/>
    <w:rsid w:val="5B144462"/>
    <w:rsid w:val="5B1B45B1"/>
    <w:rsid w:val="5B1E35D3"/>
    <w:rsid w:val="5B2F3006"/>
    <w:rsid w:val="5B3A59DD"/>
    <w:rsid w:val="5B4540E1"/>
    <w:rsid w:val="5B487A96"/>
    <w:rsid w:val="5B586875"/>
    <w:rsid w:val="5B6E50FA"/>
    <w:rsid w:val="5B70555F"/>
    <w:rsid w:val="5B7804D1"/>
    <w:rsid w:val="5B784CF3"/>
    <w:rsid w:val="5B7E1109"/>
    <w:rsid w:val="5B895886"/>
    <w:rsid w:val="5B8B4008"/>
    <w:rsid w:val="5B924CDE"/>
    <w:rsid w:val="5B9807A9"/>
    <w:rsid w:val="5B981B7E"/>
    <w:rsid w:val="5B9E76A3"/>
    <w:rsid w:val="5BA141D3"/>
    <w:rsid w:val="5BA433B2"/>
    <w:rsid w:val="5BA6646D"/>
    <w:rsid w:val="5BA77F63"/>
    <w:rsid w:val="5BAE59EB"/>
    <w:rsid w:val="5BB36D53"/>
    <w:rsid w:val="5BB46991"/>
    <w:rsid w:val="5BBD6820"/>
    <w:rsid w:val="5BBF6926"/>
    <w:rsid w:val="5BC64583"/>
    <w:rsid w:val="5BC66570"/>
    <w:rsid w:val="5BC82BD5"/>
    <w:rsid w:val="5BC86508"/>
    <w:rsid w:val="5BCF07DA"/>
    <w:rsid w:val="5BD31453"/>
    <w:rsid w:val="5BD45785"/>
    <w:rsid w:val="5BDD5ED3"/>
    <w:rsid w:val="5BE123E1"/>
    <w:rsid w:val="5BE12B06"/>
    <w:rsid w:val="5BE2240C"/>
    <w:rsid w:val="5BEB2FBF"/>
    <w:rsid w:val="5BF21AAC"/>
    <w:rsid w:val="5C00013D"/>
    <w:rsid w:val="5C1130D4"/>
    <w:rsid w:val="5C14427F"/>
    <w:rsid w:val="5C195FEA"/>
    <w:rsid w:val="5C2D63C9"/>
    <w:rsid w:val="5C332BD4"/>
    <w:rsid w:val="5C3800EA"/>
    <w:rsid w:val="5C40534B"/>
    <w:rsid w:val="5C430EFE"/>
    <w:rsid w:val="5C4B629C"/>
    <w:rsid w:val="5C621DE4"/>
    <w:rsid w:val="5C674278"/>
    <w:rsid w:val="5C6B4B56"/>
    <w:rsid w:val="5C7142EF"/>
    <w:rsid w:val="5C760BE3"/>
    <w:rsid w:val="5C786EF3"/>
    <w:rsid w:val="5C7B3781"/>
    <w:rsid w:val="5C836C70"/>
    <w:rsid w:val="5C880188"/>
    <w:rsid w:val="5C8A4BF4"/>
    <w:rsid w:val="5C9015C0"/>
    <w:rsid w:val="5C915E6B"/>
    <w:rsid w:val="5CA53D02"/>
    <w:rsid w:val="5CA92D19"/>
    <w:rsid w:val="5CB41BB9"/>
    <w:rsid w:val="5CB96D26"/>
    <w:rsid w:val="5CC610AC"/>
    <w:rsid w:val="5CCF04DA"/>
    <w:rsid w:val="5CD25797"/>
    <w:rsid w:val="5CD83D21"/>
    <w:rsid w:val="5CDA6B42"/>
    <w:rsid w:val="5CDC27A2"/>
    <w:rsid w:val="5CE8328C"/>
    <w:rsid w:val="5CEB55BA"/>
    <w:rsid w:val="5CF20CF6"/>
    <w:rsid w:val="5CF4153C"/>
    <w:rsid w:val="5CF97C09"/>
    <w:rsid w:val="5D0B521A"/>
    <w:rsid w:val="5D0D3B56"/>
    <w:rsid w:val="5D0D6EA6"/>
    <w:rsid w:val="5D163733"/>
    <w:rsid w:val="5D17756A"/>
    <w:rsid w:val="5D1977E3"/>
    <w:rsid w:val="5D2A0D53"/>
    <w:rsid w:val="5D3850B2"/>
    <w:rsid w:val="5D3B65E9"/>
    <w:rsid w:val="5D401912"/>
    <w:rsid w:val="5D4F189C"/>
    <w:rsid w:val="5D5051B0"/>
    <w:rsid w:val="5D595C18"/>
    <w:rsid w:val="5D6D7762"/>
    <w:rsid w:val="5D73296E"/>
    <w:rsid w:val="5D751727"/>
    <w:rsid w:val="5D777068"/>
    <w:rsid w:val="5D7E7C49"/>
    <w:rsid w:val="5D825FC8"/>
    <w:rsid w:val="5D84619D"/>
    <w:rsid w:val="5D974C8B"/>
    <w:rsid w:val="5D9D701D"/>
    <w:rsid w:val="5DBA1418"/>
    <w:rsid w:val="5DC1453C"/>
    <w:rsid w:val="5DD65D19"/>
    <w:rsid w:val="5DE95F63"/>
    <w:rsid w:val="5DE966AD"/>
    <w:rsid w:val="5DF12F3F"/>
    <w:rsid w:val="5DFC19BD"/>
    <w:rsid w:val="5E02762D"/>
    <w:rsid w:val="5E0605CD"/>
    <w:rsid w:val="5E0F00FB"/>
    <w:rsid w:val="5E123D73"/>
    <w:rsid w:val="5E142C67"/>
    <w:rsid w:val="5E1A5A27"/>
    <w:rsid w:val="5E232D5F"/>
    <w:rsid w:val="5E240A58"/>
    <w:rsid w:val="5E25777A"/>
    <w:rsid w:val="5E2B68A0"/>
    <w:rsid w:val="5E335314"/>
    <w:rsid w:val="5E345E37"/>
    <w:rsid w:val="5E387F24"/>
    <w:rsid w:val="5E3D0329"/>
    <w:rsid w:val="5E4F06D4"/>
    <w:rsid w:val="5E514F9B"/>
    <w:rsid w:val="5E5974C1"/>
    <w:rsid w:val="5E6946F7"/>
    <w:rsid w:val="5E76241F"/>
    <w:rsid w:val="5E8A6600"/>
    <w:rsid w:val="5E8D3100"/>
    <w:rsid w:val="5E8F46BC"/>
    <w:rsid w:val="5E951956"/>
    <w:rsid w:val="5E964DE8"/>
    <w:rsid w:val="5EA62B0B"/>
    <w:rsid w:val="5EA66AAB"/>
    <w:rsid w:val="5EA86268"/>
    <w:rsid w:val="5EB27F33"/>
    <w:rsid w:val="5EB602D7"/>
    <w:rsid w:val="5EBD3195"/>
    <w:rsid w:val="5ECA701C"/>
    <w:rsid w:val="5ED02CF2"/>
    <w:rsid w:val="5ED049A6"/>
    <w:rsid w:val="5ED116C5"/>
    <w:rsid w:val="5ED87ACD"/>
    <w:rsid w:val="5EDB5089"/>
    <w:rsid w:val="5EE47CD9"/>
    <w:rsid w:val="5EE64C5A"/>
    <w:rsid w:val="5EEE516B"/>
    <w:rsid w:val="5EEF4ACB"/>
    <w:rsid w:val="5EF74C23"/>
    <w:rsid w:val="5EFE25A5"/>
    <w:rsid w:val="5F016090"/>
    <w:rsid w:val="5F0C4566"/>
    <w:rsid w:val="5F146866"/>
    <w:rsid w:val="5F1B03D1"/>
    <w:rsid w:val="5F1B6E65"/>
    <w:rsid w:val="5F1F4D01"/>
    <w:rsid w:val="5F222FC4"/>
    <w:rsid w:val="5F295D19"/>
    <w:rsid w:val="5F2E20B0"/>
    <w:rsid w:val="5F2F0C99"/>
    <w:rsid w:val="5F386D0D"/>
    <w:rsid w:val="5F3967F4"/>
    <w:rsid w:val="5F3F7893"/>
    <w:rsid w:val="5F402E65"/>
    <w:rsid w:val="5F406183"/>
    <w:rsid w:val="5F4D1DFF"/>
    <w:rsid w:val="5F510F5A"/>
    <w:rsid w:val="5F5358C7"/>
    <w:rsid w:val="5F56433E"/>
    <w:rsid w:val="5F5C1344"/>
    <w:rsid w:val="5F6A0DAA"/>
    <w:rsid w:val="5F8043D8"/>
    <w:rsid w:val="5F8734A9"/>
    <w:rsid w:val="5F8E2498"/>
    <w:rsid w:val="5F937E94"/>
    <w:rsid w:val="5F9D54E0"/>
    <w:rsid w:val="5FA23C76"/>
    <w:rsid w:val="5FB152AA"/>
    <w:rsid w:val="5FB36919"/>
    <w:rsid w:val="5FB85149"/>
    <w:rsid w:val="5FC8164D"/>
    <w:rsid w:val="5FD03E7D"/>
    <w:rsid w:val="5FD932CA"/>
    <w:rsid w:val="5FE008F2"/>
    <w:rsid w:val="5FE66BBD"/>
    <w:rsid w:val="5FF21BE0"/>
    <w:rsid w:val="5FF61E9D"/>
    <w:rsid w:val="5FF837A7"/>
    <w:rsid w:val="5FFD165C"/>
    <w:rsid w:val="5FFE2AD4"/>
    <w:rsid w:val="60083416"/>
    <w:rsid w:val="60083454"/>
    <w:rsid w:val="600B3563"/>
    <w:rsid w:val="600C0A7C"/>
    <w:rsid w:val="60110D4B"/>
    <w:rsid w:val="60182281"/>
    <w:rsid w:val="602017F9"/>
    <w:rsid w:val="60266AFB"/>
    <w:rsid w:val="602752C6"/>
    <w:rsid w:val="6036184D"/>
    <w:rsid w:val="60402D39"/>
    <w:rsid w:val="604D20BF"/>
    <w:rsid w:val="604D5F25"/>
    <w:rsid w:val="60604FD1"/>
    <w:rsid w:val="60637E19"/>
    <w:rsid w:val="60691655"/>
    <w:rsid w:val="6078146F"/>
    <w:rsid w:val="607F4A31"/>
    <w:rsid w:val="60821DE5"/>
    <w:rsid w:val="60882B21"/>
    <w:rsid w:val="608870CA"/>
    <w:rsid w:val="608A4EC2"/>
    <w:rsid w:val="608C4576"/>
    <w:rsid w:val="60931245"/>
    <w:rsid w:val="60996ED5"/>
    <w:rsid w:val="60B260DB"/>
    <w:rsid w:val="60B6637F"/>
    <w:rsid w:val="60B665BB"/>
    <w:rsid w:val="60C32FA2"/>
    <w:rsid w:val="60CF1B60"/>
    <w:rsid w:val="60E07010"/>
    <w:rsid w:val="60E358E0"/>
    <w:rsid w:val="60E9228D"/>
    <w:rsid w:val="60EA6DB0"/>
    <w:rsid w:val="60EC5932"/>
    <w:rsid w:val="60EF124E"/>
    <w:rsid w:val="60EF5E2D"/>
    <w:rsid w:val="60FB14EE"/>
    <w:rsid w:val="61042E3F"/>
    <w:rsid w:val="61065584"/>
    <w:rsid w:val="61087DF4"/>
    <w:rsid w:val="61134E3C"/>
    <w:rsid w:val="611840B1"/>
    <w:rsid w:val="611A1775"/>
    <w:rsid w:val="612B55FF"/>
    <w:rsid w:val="61347D1F"/>
    <w:rsid w:val="61436B91"/>
    <w:rsid w:val="61450328"/>
    <w:rsid w:val="61485CE0"/>
    <w:rsid w:val="615341A8"/>
    <w:rsid w:val="615F4790"/>
    <w:rsid w:val="6163620C"/>
    <w:rsid w:val="616406B0"/>
    <w:rsid w:val="61674A59"/>
    <w:rsid w:val="616B7443"/>
    <w:rsid w:val="617B1869"/>
    <w:rsid w:val="617E0A9E"/>
    <w:rsid w:val="61803EAC"/>
    <w:rsid w:val="61807923"/>
    <w:rsid w:val="61812651"/>
    <w:rsid w:val="61892B6C"/>
    <w:rsid w:val="61960B45"/>
    <w:rsid w:val="61972094"/>
    <w:rsid w:val="619A3367"/>
    <w:rsid w:val="61A356F4"/>
    <w:rsid w:val="61A72436"/>
    <w:rsid w:val="61B52C5B"/>
    <w:rsid w:val="61BF0465"/>
    <w:rsid w:val="61C41811"/>
    <w:rsid w:val="61C945A1"/>
    <w:rsid w:val="61CA1E8C"/>
    <w:rsid w:val="61CA4A84"/>
    <w:rsid w:val="61D2790A"/>
    <w:rsid w:val="61D41EA2"/>
    <w:rsid w:val="61DA4BA0"/>
    <w:rsid w:val="61EB49DD"/>
    <w:rsid w:val="61F128F2"/>
    <w:rsid w:val="61F42B24"/>
    <w:rsid w:val="61F6341E"/>
    <w:rsid w:val="6205537D"/>
    <w:rsid w:val="620A6FB4"/>
    <w:rsid w:val="62145D57"/>
    <w:rsid w:val="622D6628"/>
    <w:rsid w:val="623865AE"/>
    <w:rsid w:val="623F74F7"/>
    <w:rsid w:val="62486322"/>
    <w:rsid w:val="624B0617"/>
    <w:rsid w:val="624D7B2E"/>
    <w:rsid w:val="6250208C"/>
    <w:rsid w:val="626368F4"/>
    <w:rsid w:val="626A6967"/>
    <w:rsid w:val="626E2089"/>
    <w:rsid w:val="627136E5"/>
    <w:rsid w:val="629442AB"/>
    <w:rsid w:val="62964F8F"/>
    <w:rsid w:val="62B331C2"/>
    <w:rsid w:val="62B6273B"/>
    <w:rsid w:val="62B928A3"/>
    <w:rsid w:val="62B976A6"/>
    <w:rsid w:val="62C130FA"/>
    <w:rsid w:val="62CC4564"/>
    <w:rsid w:val="62CD74AE"/>
    <w:rsid w:val="62E44EBC"/>
    <w:rsid w:val="62E81791"/>
    <w:rsid w:val="62FB7841"/>
    <w:rsid w:val="63075B30"/>
    <w:rsid w:val="6307754D"/>
    <w:rsid w:val="630C3807"/>
    <w:rsid w:val="630D4511"/>
    <w:rsid w:val="6313409D"/>
    <w:rsid w:val="63186D9B"/>
    <w:rsid w:val="63253394"/>
    <w:rsid w:val="632B61F8"/>
    <w:rsid w:val="63376A31"/>
    <w:rsid w:val="63413DBB"/>
    <w:rsid w:val="63414C7B"/>
    <w:rsid w:val="6345742C"/>
    <w:rsid w:val="6346048C"/>
    <w:rsid w:val="63593B13"/>
    <w:rsid w:val="63650B2A"/>
    <w:rsid w:val="63655C73"/>
    <w:rsid w:val="63685536"/>
    <w:rsid w:val="637019C0"/>
    <w:rsid w:val="63722B4F"/>
    <w:rsid w:val="637F2693"/>
    <w:rsid w:val="6387450A"/>
    <w:rsid w:val="638D3187"/>
    <w:rsid w:val="638E3154"/>
    <w:rsid w:val="639A55E6"/>
    <w:rsid w:val="63A10472"/>
    <w:rsid w:val="63A74EF0"/>
    <w:rsid w:val="63B57D7B"/>
    <w:rsid w:val="63BB7B04"/>
    <w:rsid w:val="63D7305F"/>
    <w:rsid w:val="63EE3EC6"/>
    <w:rsid w:val="64033FDA"/>
    <w:rsid w:val="640E2E74"/>
    <w:rsid w:val="6412294B"/>
    <w:rsid w:val="6412769A"/>
    <w:rsid w:val="64200559"/>
    <w:rsid w:val="64287C55"/>
    <w:rsid w:val="642B78E0"/>
    <w:rsid w:val="6432488B"/>
    <w:rsid w:val="64393D25"/>
    <w:rsid w:val="643B7181"/>
    <w:rsid w:val="643C0AF0"/>
    <w:rsid w:val="643C616A"/>
    <w:rsid w:val="643C6A94"/>
    <w:rsid w:val="643E2028"/>
    <w:rsid w:val="64412B0B"/>
    <w:rsid w:val="64474AFF"/>
    <w:rsid w:val="64574C1B"/>
    <w:rsid w:val="645A48FF"/>
    <w:rsid w:val="646E7F17"/>
    <w:rsid w:val="64720C25"/>
    <w:rsid w:val="647C7372"/>
    <w:rsid w:val="64827D2D"/>
    <w:rsid w:val="64837345"/>
    <w:rsid w:val="64974A8C"/>
    <w:rsid w:val="649D44B7"/>
    <w:rsid w:val="64A33338"/>
    <w:rsid w:val="64A60AE2"/>
    <w:rsid w:val="64A90017"/>
    <w:rsid w:val="64AA745F"/>
    <w:rsid w:val="64B051EE"/>
    <w:rsid w:val="64B26FC6"/>
    <w:rsid w:val="64B6635F"/>
    <w:rsid w:val="64B70CC9"/>
    <w:rsid w:val="64BB60C7"/>
    <w:rsid w:val="64BC5F8E"/>
    <w:rsid w:val="64BD49F7"/>
    <w:rsid w:val="64C95163"/>
    <w:rsid w:val="64CD78C3"/>
    <w:rsid w:val="64E61775"/>
    <w:rsid w:val="64EC4C2E"/>
    <w:rsid w:val="64EF019F"/>
    <w:rsid w:val="64EF3C38"/>
    <w:rsid w:val="64F43692"/>
    <w:rsid w:val="64FD2673"/>
    <w:rsid w:val="65097B8C"/>
    <w:rsid w:val="650F29DD"/>
    <w:rsid w:val="651711B3"/>
    <w:rsid w:val="652161F4"/>
    <w:rsid w:val="65245627"/>
    <w:rsid w:val="652A161E"/>
    <w:rsid w:val="652D1F8D"/>
    <w:rsid w:val="65384A06"/>
    <w:rsid w:val="653A76C9"/>
    <w:rsid w:val="653C1F31"/>
    <w:rsid w:val="654D456B"/>
    <w:rsid w:val="65565350"/>
    <w:rsid w:val="655E167F"/>
    <w:rsid w:val="65696276"/>
    <w:rsid w:val="656964A7"/>
    <w:rsid w:val="657247C5"/>
    <w:rsid w:val="6573291E"/>
    <w:rsid w:val="657B7B0E"/>
    <w:rsid w:val="657C6976"/>
    <w:rsid w:val="657D159E"/>
    <w:rsid w:val="65807A53"/>
    <w:rsid w:val="65865F62"/>
    <w:rsid w:val="65923202"/>
    <w:rsid w:val="65996A6D"/>
    <w:rsid w:val="65AA062E"/>
    <w:rsid w:val="65AF10E4"/>
    <w:rsid w:val="65B92010"/>
    <w:rsid w:val="65BC4F2C"/>
    <w:rsid w:val="65C14492"/>
    <w:rsid w:val="65CD0D46"/>
    <w:rsid w:val="65D433F1"/>
    <w:rsid w:val="65D72103"/>
    <w:rsid w:val="65E23D79"/>
    <w:rsid w:val="65ED5428"/>
    <w:rsid w:val="65F1569D"/>
    <w:rsid w:val="65FA460F"/>
    <w:rsid w:val="65FA5279"/>
    <w:rsid w:val="660107AC"/>
    <w:rsid w:val="6607586A"/>
    <w:rsid w:val="660D0C58"/>
    <w:rsid w:val="660F53FD"/>
    <w:rsid w:val="66117B6E"/>
    <w:rsid w:val="661674E6"/>
    <w:rsid w:val="66193C6A"/>
    <w:rsid w:val="66262374"/>
    <w:rsid w:val="662F0D88"/>
    <w:rsid w:val="66384C6B"/>
    <w:rsid w:val="66386609"/>
    <w:rsid w:val="663922E7"/>
    <w:rsid w:val="663E6151"/>
    <w:rsid w:val="665242EE"/>
    <w:rsid w:val="665A5FC7"/>
    <w:rsid w:val="66634DB6"/>
    <w:rsid w:val="666D34CF"/>
    <w:rsid w:val="6678067C"/>
    <w:rsid w:val="66885D0C"/>
    <w:rsid w:val="668A21B5"/>
    <w:rsid w:val="668F0B8E"/>
    <w:rsid w:val="66A43F23"/>
    <w:rsid w:val="66A5670D"/>
    <w:rsid w:val="66A66A53"/>
    <w:rsid w:val="66A70167"/>
    <w:rsid w:val="66A74B0D"/>
    <w:rsid w:val="66A94A13"/>
    <w:rsid w:val="66B6116A"/>
    <w:rsid w:val="66B844A9"/>
    <w:rsid w:val="66C251F5"/>
    <w:rsid w:val="66EC741F"/>
    <w:rsid w:val="66EC7892"/>
    <w:rsid w:val="66FB1C97"/>
    <w:rsid w:val="67153A73"/>
    <w:rsid w:val="67207AB3"/>
    <w:rsid w:val="672D6D4B"/>
    <w:rsid w:val="67322A8F"/>
    <w:rsid w:val="67366C73"/>
    <w:rsid w:val="673D25A3"/>
    <w:rsid w:val="6748748A"/>
    <w:rsid w:val="67557815"/>
    <w:rsid w:val="67562897"/>
    <w:rsid w:val="67591C92"/>
    <w:rsid w:val="675D7521"/>
    <w:rsid w:val="67611F31"/>
    <w:rsid w:val="676858A8"/>
    <w:rsid w:val="67691D7C"/>
    <w:rsid w:val="6770509C"/>
    <w:rsid w:val="6775014D"/>
    <w:rsid w:val="678A6CFA"/>
    <w:rsid w:val="679B036B"/>
    <w:rsid w:val="679C4C3D"/>
    <w:rsid w:val="679D451E"/>
    <w:rsid w:val="67A0618E"/>
    <w:rsid w:val="67A6276C"/>
    <w:rsid w:val="67B50203"/>
    <w:rsid w:val="67BB598D"/>
    <w:rsid w:val="67BC7BF8"/>
    <w:rsid w:val="67C40BF2"/>
    <w:rsid w:val="67CC7699"/>
    <w:rsid w:val="67CF7C4E"/>
    <w:rsid w:val="67E34EBD"/>
    <w:rsid w:val="67E95ADA"/>
    <w:rsid w:val="67EE05F1"/>
    <w:rsid w:val="68022217"/>
    <w:rsid w:val="680237D6"/>
    <w:rsid w:val="68056E88"/>
    <w:rsid w:val="680A363F"/>
    <w:rsid w:val="681816FE"/>
    <w:rsid w:val="6818395E"/>
    <w:rsid w:val="681D6323"/>
    <w:rsid w:val="681F6975"/>
    <w:rsid w:val="682B3943"/>
    <w:rsid w:val="68375B83"/>
    <w:rsid w:val="683E2647"/>
    <w:rsid w:val="68432463"/>
    <w:rsid w:val="685119C2"/>
    <w:rsid w:val="6851774A"/>
    <w:rsid w:val="685B64E0"/>
    <w:rsid w:val="686D15FF"/>
    <w:rsid w:val="686E0022"/>
    <w:rsid w:val="686E04B0"/>
    <w:rsid w:val="68842CB6"/>
    <w:rsid w:val="688572D1"/>
    <w:rsid w:val="688D7454"/>
    <w:rsid w:val="68946967"/>
    <w:rsid w:val="68A32CE4"/>
    <w:rsid w:val="68AF0AB5"/>
    <w:rsid w:val="68B20B7A"/>
    <w:rsid w:val="68BB44B0"/>
    <w:rsid w:val="68BC6E99"/>
    <w:rsid w:val="68C84C37"/>
    <w:rsid w:val="68D145C6"/>
    <w:rsid w:val="68E01595"/>
    <w:rsid w:val="68E272BC"/>
    <w:rsid w:val="68E27BB9"/>
    <w:rsid w:val="68E315A3"/>
    <w:rsid w:val="68E72AD1"/>
    <w:rsid w:val="68EA731F"/>
    <w:rsid w:val="68F11929"/>
    <w:rsid w:val="69165800"/>
    <w:rsid w:val="69170AE8"/>
    <w:rsid w:val="69187363"/>
    <w:rsid w:val="692B6F9A"/>
    <w:rsid w:val="692B70E0"/>
    <w:rsid w:val="69302DBC"/>
    <w:rsid w:val="6935196F"/>
    <w:rsid w:val="6937654D"/>
    <w:rsid w:val="693D4BEA"/>
    <w:rsid w:val="69453B49"/>
    <w:rsid w:val="69545E78"/>
    <w:rsid w:val="69554B0E"/>
    <w:rsid w:val="6958795C"/>
    <w:rsid w:val="6959524A"/>
    <w:rsid w:val="69615BF2"/>
    <w:rsid w:val="696307F2"/>
    <w:rsid w:val="69665DAC"/>
    <w:rsid w:val="6968617B"/>
    <w:rsid w:val="696A5300"/>
    <w:rsid w:val="697B3F4D"/>
    <w:rsid w:val="698417E7"/>
    <w:rsid w:val="69895353"/>
    <w:rsid w:val="698B25CE"/>
    <w:rsid w:val="698E0F15"/>
    <w:rsid w:val="698E1397"/>
    <w:rsid w:val="699D3DF4"/>
    <w:rsid w:val="69A11B41"/>
    <w:rsid w:val="69A1513B"/>
    <w:rsid w:val="69B33546"/>
    <w:rsid w:val="69B94244"/>
    <w:rsid w:val="69BA3A6F"/>
    <w:rsid w:val="69BC1E98"/>
    <w:rsid w:val="69BF23D0"/>
    <w:rsid w:val="69BF65DA"/>
    <w:rsid w:val="69BF731D"/>
    <w:rsid w:val="69C3540C"/>
    <w:rsid w:val="69C43E99"/>
    <w:rsid w:val="69C8789E"/>
    <w:rsid w:val="69CE5ECC"/>
    <w:rsid w:val="69CF7235"/>
    <w:rsid w:val="69E15ED1"/>
    <w:rsid w:val="69F254B3"/>
    <w:rsid w:val="69F71AF4"/>
    <w:rsid w:val="6A033A11"/>
    <w:rsid w:val="6A0F6BD5"/>
    <w:rsid w:val="6A1068EA"/>
    <w:rsid w:val="6A120191"/>
    <w:rsid w:val="6A13365A"/>
    <w:rsid w:val="6A150A7C"/>
    <w:rsid w:val="6A187173"/>
    <w:rsid w:val="6A193079"/>
    <w:rsid w:val="6A251668"/>
    <w:rsid w:val="6A267EC5"/>
    <w:rsid w:val="6A2D5FD9"/>
    <w:rsid w:val="6A2F7387"/>
    <w:rsid w:val="6A315FEB"/>
    <w:rsid w:val="6A345D11"/>
    <w:rsid w:val="6A44355C"/>
    <w:rsid w:val="6A486218"/>
    <w:rsid w:val="6A4F504C"/>
    <w:rsid w:val="6A520EE7"/>
    <w:rsid w:val="6A56113B"/>
    <w:rsid w:val="6A7536E3"/>
    <w:rsid w:val="6A782488"/>
    <w:rsid w:val="6A783BEC"/>
    <w:rsid w:val="6A7D0101"/>
    <w:rsid w:val="6A8D67EB"/>
    <w:rsid w:val="6A8F46FA"/>
    <w:rsid w:val="6A946318"/>
    <w:rsid w:val="6AA35F1A"/>
    <w:rsid w:val="6AA81CFE"/>
    <w:rsid w:val="6AB01D3C"/>
    <w:rsid w:val="6ABA297B"/>
    <w:rsid w:val="6AC10318"/>
    <w:rsid w:val="6ACB2E3A"/>
    <w:rsid w:val="6AD2108E"/>
    <w:rsid w:val="6AD47638"/>
    <w:rsid w:val="6AD82C86"/>
    <w:rsid w:val="6ADD78FC"/>
    <w:rsid w:val="6ADF5474"/>
    <w:rsid w:val="6AE01A37"/>
    <w:rsid w:val="6AE20A7F"/>
    <w:rsid w:val="6AE333D0"/>
    <w:rsid w:val="6AE52D6D"/>
    <w:rsid w:val="6AE74BED"/>
    <w:rsid w:val="6AED64C8"/>
    <w:rsid w:val="6AFD4ACD"/>
    <w:rsid w:val="6B004183"/>
    <w:rsid w:val="6B06590C"/>
    <w:rsid w:val="6B0F1A8B"/>
    <w:rsid w:val="6B184CE7"/>
    <w:rsid w:val="6B216F8A"/>
    <w:rsid w:val="6B2A3BD5"/>
    <w:rsid w:val="6B33531F"/>
    <w:rsid w:val="6B490A83"/>
    <w:rsid w:val="6B50483E"/>
    <w:rsid w:val="6B565F1C"/>
    <w:rsid w:val="6B5826D6"/>
    <w:rsid w:val="6B645EE3"/>
    <w:rsid w:val="6B6E20D8"/>
    <w:rsid w:val="6B793A9F"/>
    <w:rsid w:val="6B7F7301"/>
    <w:rsid w:val="6B835360"/>
    <w:rsid w:val="6B84153E"/>
    <w:rsid w:val="6BA53301"/>
    <w:rsid w:val="6BA80FB3"/>
    <w:rsid w:val="6BAF4E37"/>
    <w:rsid w:val="6BAF4F1E"/>
    <w:rsid w:val="6BBA6C61"/>
    <w:rsid w:val="6BBB35FA"/>
    <w:rsid w:val="6BBC5DD9"/>
    <w:rsid w:val="6BBD59D4"/>
    <w:rsid w:val="6BBF423C"/>
    <w:rsid w:val="6BC206BB"/>
    <w:rsid w:val="6BD116D2"/>
    <w:rsid w:val="6BD12931"/>
    <w:rsid w:val="6BD52E43"/>
    <w:rsid w:val="6BDC0DB8"/>
    <w:rsid w:val="6BE879DE"/>
    <w:rsid w:val="6BEB42B5"/>
    <w:rsid w:val="6BF67D03"/>
    <w:rsid w:val="6BFF3ACA"/>
    <w:rsid w:val="6C02585A"/>
    <w:rsid w:val="6C22468C"/>
    <w:rsid w:val="6C2250EC"/>
    <w:rsid w:val="6C28221F"/>
    <w:rsid w:val="6C3011B3"/>
    <w:rsid w:val="6C32703C"/>
    <w:rsid w:val="6C401F41"/>
    <w:rsid w:val="6C443A69"/>
    <w:rsid w:val="6C491D1C"/>
    <w:rsid w:val="6C4C6CCE"/>
    <w:rsid w:val="6C5A7E8D"/>
    <w:rsid w:val="6C623CDC"/>
    <w:rsid w:val="6C7D677E"/>
    <w:rsid w:val="6C8128B4"/>
    <w:rsid w:val="6C827925"/>
    <w:rsid w:val="6C922BDA"/>
    <w:rsid w:val="6C983038"/>
    <w:rsid w:val="6C9A2A81"/>
    <w:rsid w:val="6C9F45FF"/>
    <w:rsid w:val="6C9F7282"/>
    <w:rsid w:val="6CA05D8B"/>
    <w:rsid w:val="6CA104B1"/>
    <w:rsid w:val="6CA84B36"/>
    <w:rsid w:val="6CA96574"/>
    <w:rsid w:val="6CAF3934"/>
    <w:rsid w:val="6CB6712E"/>
    <w:rsid w:val="6CB90D07"/>
    <w:rsid w:val="6CBB1749"/>
    <w:rsid w:val="6CBF241B"/>
    <w:rsid w:val="6CC06DA8"/>
    <w:rsid w:val="6CD43FB5"/>
    <w:rsid w:val="6CD966F4"/>
    <w:rsid w:val="6CDF4A7A"/>
    <w:rsid w:val="6CE36FC9"/>
    <w:rsid w:val="6CE52BFA"/>
    <w:rsid w:val="6CEE01EC"/>
    <w:rsid w:val="6CFA104E"/>
    <w:rsid w:val="6D01571B"/>
    <w:rsid w:val="6D0D308B"/>
    <w:rsid w:val="6D0E6009"/>
    <w:rsid w:val="6D13298A"/>
    <w:rsid w:val="6D1758EC"/>
    <w:rsid w:val="6D1C5F15"/>
    <w:rsid w:val="6D1C6A4F"/>
    <w:rsid w:val="6D1E0ACA"/>
    <w:rsid w:val="6D2F5EB0"/>
    <w:rsid w:val="6D37218F"/>
    <w:rsid w:val="6D415012"/>
    <w:rsid w:val="6D436016"/>
    <w:rsid w:val="6D5F2730"/>
    <w:rsid w:val="6D6D3B7E"/>
    <w:rsid w:val="6D8A5905"/>
    <w:rsid w:val="6D8E15BF"/>
    <w:rsid w:val="6D9B3393"/>
    <w:rsid w:val="6D9E35BE"/>
    <w:rsid w:val="6DA44217"/>
    <w:rsid w:val="6DA93AED"/>
    <w:rsid w:val="6DBA79A6"/>
    <w:rsid w:val="6DC0140D"/>
    <w:rsid w:val="6DC56155"/>
    <w:rsid w:val="6DE21428"/>
    <w:rsid w:val="6DE5411A"/>
    <w:rsid w:val="6DE82B2D"/>
    <w:rsid w:val="6DF323A3"/>
    <w:rsid w:val="6DF639CD"/>
    <w:rsid w:val="6DFE032C"/>
    <w:rsid w:val="6DFF7D55"/>
    <w:rsid w:val="6E127E4F"/>
    <w:rsid w:val="6E164790"/>
    <w:rsid w:val="6E1805F0"/>
    <w:rsid w:val="6E2001F2"/>
    <w:rsid w:val="6E2815C6"/>
    <w:rsid w:val="6E2E5F55"/>
    <w:rsid w:val="6E3035D7"/>
    <w:rsid w:val="6E49415D"/>
    <w:rsid w:val="6E540A98"/>
    <w:rsid w:val="6E5443D0"/>
    <w:rsid w:val="6E556409"/>
    <w:rsid w:val="6E585F38"/>
    <w:rsid w:val="6E5B530A"/>
    <w:rsid w:val="6E5C1635"/>
    <w:rsid w:val="6E5E0AFF"/>
    <w:rsid w:val="6E644869"/>
    <w:rsid w:val="6E6A7BCF"/>
    <w:rsid w:val="6E7322A5"/>
    <w:rsid w:val="6E85044B"/>
    <w:rsid w:val="6E8A6EC6"/>
    <w:rsid w:val="6E8C34E4"/>
    <w:rsid w:val="6E992F04"/>
    <w:rsid w:val="6E9B4D0A"/>
    <w:rsid w:val="6E9D6629"/>
    <w:rsid w:val="6E9F64B5"/>
    <w:rsid w:val="6EA05086"/>
    <w:rsid w:val="6EA102E6"/>
    <w:rsid w:val="6EA1432F"/>
    <w:rsid w:val="6EB066A6"/>
    <w:rsid w:val="6EB5044B"/>
    <w:rsid w:val="6EB8395F"/>
    <w:rsid w:val="6EBD284A"/>
    <w:rsid w:val="6EC338DE"/>
    <w:rsid w:val="6EC628D3"/>
    <w:rsid w:val="6EC663C6"/>
    <w:rsid w:val="6ED664E7"/>
    <w:rsid w:val="6EDA3683"/>
    <w:rsid w:val="6EDA655C"/>
    <w:rsid w:val="6EE13E38"/>
    <w:rsid w:val="6EF15AD1"/>
    <w:rsid w:val="6EF30479"/>
    <w:rsid w:val="6F017893"/>
    <w:rsid w:val="6F0514A7"/>
    <w:rsid w:val="6F07390A"/>
    <w:rsid w:val="6F1C4332"/>
    <w:rsid w:val="6F1C5FA7"/>
    <w:rsid w:val="6F343B24"/>
    <w:rsid w:val="6F446961"/>
    <w:rsid w:val="6F4C059D"/>
    <w:rsid w:val="6F4E7F10"/>
    <w:rsid w:val="6F4F153B"/>
    <w:rsid w:val="6F5421E0"/>
    <w:rsid w:val="6F634551"/>
    <w:rsid w:val="6F6D6326"/>
    <w:rsid w:val="6F705521"/>
    <w:rsid w:val="6F7B605C"/>
    <w:rsid w:val="6F7C5E92"/>
    <w:rsid w:val="6F876E62"/>
    <w:rsid w:val="6F974FF3"/>
    <w:rsid w:val="6F9F76D1"/>
    <w:rsid w:val="6FA45EDB"/>
    <w:rsid w:val="6FA554AE"/>
    <w:rsid w:val="6FA607F4"/>
    <w:rsid w:val="6FA940C0"/>
    <w:rsid w:val="6FAD62E7"/>
    <w:rsid w:val="6FB051BD"/>
    <w:rsid w:val="6FB579D4"/>
    <w:rsid w:val="6FBC1D4B"/>
    <w:rsid w:val="6FD04172"/>
    <w:rsid w:val="6FD45FC4"/>
    <w:rsid w:val="6FDF19A3"/>
    <w:rsid w:val="6FE5249F"/>
    <w:rsid w:val="6FF608F7"/>
    <w:rsid w:val="6FF87E13"/>
    <w:rsid w:val="6FFA4A02"/>
    <w:rsid w:val="6FFA7945"/>
    <w:rsid w:val="6FFE459C"/>
    <w:rsid w:val="701A6ED1"/>
    <w:rsid w:val="701C1A86"/>
    <w:rsid w:val="701C4897"/>
    <w:rsid w:val="7026010C"/>
    <w:rsid w:val="70375E28"/>
    <w:rsid w:val="704575FC"/>
    <w:rsid w:val="704A4B34"/>
    <w:rsid w:val="704D7738"/>
    <w:rsid w:val="704F4C9C"/>
    <w:rsid w:val="70541870"/>
    <w:rsid w:val="705663B8"/>
    <w:rsid w:val="705A16FD"/>
    <w:rsid w:val="705E4445"/>
    <w:rsid w:val="70630154"/>
    <w:rsid w:val="707E1717"/>
    <w:rsid w:val="70860857"/>
    <w:rsid w:val="70860BFE"/>
    <w:rsid w:val="708A6A74"/>
    <w:rsid w:val="708C61C1"/>
    <w:rsid w:val="708E7E52"/>
    <w:rsid w:val="709113EF"/>
    <w:rsid w:val="7091670C"/>
    <w:rsid w:val="70920673"/>
    <w:rsid w:val="709459D7"/>
    <w:rsid w:val="709A38AF"/>
    <w:rsid w:val="70AE2027"/>
    <w:rsid w:val="70B127B4"/>
    <w:rsid w:val="70BB6225"/>
    <w:rsid w:val="70BD7A42"/>
    <w:rsid w:val="70C557B3"/>
    <w:rsid w:val="70D02C9D"/>
    <w:rsid w:val="70D475FC"/>
    <w:rsid w:val="70DA53E5"/>
    <w:rsid w:val="70E653A7"/>
    <w:rsid w:val="70EA47E1"/>
    <w:rsid w:val="70EC42A3"/>
    <w:rsid w:val="70EE292F"/>
    <w:rsid w:val="70EE6D8A"/>
    <w:rsid w:val="70F01F19"/>
    <w:rsid w:val="70F4249F"/>
    <w:rsid w:val="71162C4A"/>
    <w:rsid w:val="711F1C22"/>
    <w:rsid w:val="71201C66"/>
    <w:rsid w:val="712B00E3"/>
    <w:rsid w:val="712D4CD8"/>
    <w:rsid w:val="713335BE"/>
    <w:rsid w:val="71335847"/>
    <w:rsid w:val="713807CA"/>
    <w:rsid w:val="713A44FE"/>
    <w:rsid w:val="71425666"/>
    <w:rsid w:val="71440AF5"/>
    <w:rsid w:val="71545F60"/>
    <w:rsid w:val="715563DD"/>
    <w:rsid w:val="71574296"/>
    <w:rsid w:val="71581782"/>
    <w:rsid w:val="715B5AB7"/>
    <w:rsid w:val="716C321F"/>
    <w:rsid w:val="71771B27"/>
    <w:rsid w:val="717E07A1"/>
    <w:rsid w:val="718358B8"/>
    <w:rsid w:val="718A01C1"/>
    <w:rsid w:val="718C1A62"/>
    <w:rsid w:val="718E1E8C"/>
    <w:rsid w:val="719F44DE"/>
    <w:rsid w:val="71A13069"/>
    <w:rsid w:val="71A97C8C"/>
    <w:rsid w:val="71BE4C1F"/>
    <w:rsid w:val="71C01AB2"/>
    <w:rsid w:val="71C13D74"/>
    <w:rsid w:val="71D331DF"/>
    <w:rsid w:val="71E1199B"/>
    <w:rsid w:val="71E249F5"/>
    <w:rsid w:val="71EC5340"/>
    <w:rsid w:val="71ED10BC"/>
    <w:rsid w:val="71ED135D"/>
    <w:rsid w:val="71ED5BB8"/>
    <w:rsid w:val="71F1239C"/>
    <w:rsid w:val="71F27A0F"/>
    <w:rsid w:val="71F57E06"/>
    <w:rsid w:val="71F74804"/>
    <w:rsid w:val="71FF2FCB"/>
    <w:rsid w:val="72060544"/>
    <w:rsid w:val="720B1C32"/>
    <w:rsid w:val="72114075"/>
    <w:rsid w:val="721D4276"/>
    <w:rsid w:val="72261E6E"/>
    <w:rsid w:val="722C63E2"/>
    <w:rsid w:val="72306839"/>
    <w:rsid w:val="72323632"/>
    <w:rsid w:val="723F3FFF"/>
    <w:rsid w:val="72406B41"/>
    <w:rsid w:val="72463C47"/>
    <w:rsid w:val="72475302"/>
    <w:rsid w:val="7255019B"/>
    <w:rsid w:val="72563BE5"/>
    <w:rsid w:val="72584E3D"/>
    <w:rsid w:val="725C407E"/>
    <w:rsid w:val="72686C83"/>
    <w:rsid w:val="72705830"/>
    <w:rsid w:val="72720003"/>
    <w:rsid w:val="727D38DA"/>
    <w:rsid w:val="72812C72"/>
    <w:rsid w:val="728A766E"/>
    <w:rsid w:val="72943935"/>
    <w:rsid w:val="72973BE0"/>
    <w:rsid w:val="729F12A3"/>
    <w:rsid w:val="72A94AB2"/>
    <w:rsid w:val="72D325AA"/>
    <w:rsid w:val="72DA2B49"/>
    <w:rsid w:val="72DA5930"/>
    <w:rsid w:val="72EA742B"/>
    <w:rsid w:val="72F21CD8"/>
    <w:rsid w:val="72FB7F79"/>
    <w:rsid w:val="730103B6"/>
    <w:rsid w:val="73024BE1"/>
    <w:rsid w:val="730B071E"/>
    <w:rsid w:val="730B2CC7"/>
    <w:rsid w:val="731A3A3B"/>
    <w:rsid w:val="731B2D53"/>
    <w:rsid w:val="73250E39"/>
    <w:rsid w:val="73252AB9"/>
    <w:rsid w:val="732558F6"/>
    <w:rsid w:val="73290F88"/>
    <w:rsid w:val="732C4A7D"/>
    <w:rsid w:val="732C7211"/>
    <w:rsid w:val="73377B22"/>
    <w:rsid w:val="73392D83"/>
    <w:rsid w:val="73403690"/>
    <w:rsid w:val="734A1B24"/>
    <w:rsid w:val="735637DB"/>
    <w:rsid w:val="735757EC"/>
    <w:rsid w:val="73593186"/>
    <w:rsid w:val="73653DBD"/>
    <w:rsid w:val="738061FA"/>
    <w:rsid w:val="73870CB3"/>
    <w:rsid w:val="73985535"/>
    <w:rsid w:val="739B5008"/>
    <w:rsid w:val="739D51F4"/>
    <w:rsid w:val="73A20C0B"/>
    <w:rsid w:val="73B71150"/>
    <w:rsid w:val="73BC2452"/>
    <w:rsid w:val="73BE15FD"/>
    <w:rsid w:val="73C326F5"/>
    <w:rsid w:val="73C97B72"/>
    <w:rsid w:val="73CF1AB4"/>
    <w:rsid w:val="73D435FE"/>
    <w:rsid w:val="73D658E4"/>
    <w:rsid w:val="73E543F7"/>
    <w:rsid w:val="73EB3D66"/>
    <w:rsid w:val="73FD5C0F"/>
    <w:rsid w:val="73FD7DB7"/>
    <w:rsid w:val="7408473A"/>
    <w:rsid w:val="741C007A"/>
    <w:rsid w:val="741E10CF"/>
    <w:rsid w:val="742052ED"/>
    <w:rsid w:val="742B6B0F"/>
    <w:rsid w:val="7432337B"/>
    <w:rsid w:val="74463069"/>
    <w:rsid w:val="745317C7"/>
    <w:rsid w:val="745E6460"/>
    <w:rsid w:val="746E73F4"/>
    <w:rsid w:val="7472027E"/>
    <w:rsid w:val="74770AF5"/>
    <w:rsid w:val="747A1ED5"/>
    <w:rsid w:val="748C69C4"/>
    <w:rsid w:val="74A5567C"/>
    <w:rsid w:val="74A64253"/>
    <w:rsid w:val="74A77558"/>
    <w:rsid w:val="74AF659E"/>
    <w:rsid w:val="74B26DEA"/>
    <w:rsid w:val="74B305F6"/>
    <w:rsid w:val="74B408B2"/>
    <w:rsid w:val="74B57283"/>
    <w:rsid w:val="74BC57DA"/>
    <w:rsid w:val="74CF018A"/>
    <w:rsid w:val="74D515C2"/>
    <w:rsid w:val="74DF06DE"/>
    <w:rsid w:val="74DF0785"/>
    <w:rsid w:val="74E14CBB"/>
    <w:rsid w:val="74E306BA"/>
    <w:rsid w:val="74EA4EFD"/>
    <w:rsid w:val="74EA631F"/>
    <w:rsid w:val="74F71C15"/>
    <w:rsid w:val="74FC1EAB"/>
    <w:rsid w:val="75101C6E"/>
    <w:rsid w:val="75120FCC"/>
    <w:rsid w:val="751D0FCB"/>
    <w:rsid w:val="75355390"/>
    <w:rsid w:val="75390041"/>
    <w:rsid w:val="7539696C"/>
    <w:rsid w:val="753A3C9B"/>
    <w:rsid w:val="75403253"/>
    <w:rsid w:val="754439A4"/>
    <w:rsid w:val="754F2256"/>
    <w:rsid w:val="75502E13"/>
    <w:rsid w:val="755F3472"/>
    <w:rsid w:val="756822A1"/>
    <w:rsid w:val="7568236B"/>
    <w:rsid w:val="756C5FF0"/>
    <w:rsid w:val="757E26F0"/>
    <w:rsid w:val="75806C69"/>
    <w:rsid w:val="758671F5"/>
    <w:rsid w:val="75A96699"/>
    <w:rsid w:val="75AB0EE5"/>
    <w:rsid w:val="75B7484A"/>
    <w:rsid w:val="75BA17DB"/>
    <w:rsid w:val="75C17C7A"/>
    <w:rsid w:val="75C34219"/>
    <w:rsid w:val="75C350FD"/>
    <w:rsid w:val="75C90660"/>
    <w:rsid w:val="75E055E2"/>
    <w:rsid w:val="75E81E28"/>
    <w:rsid w:val="75E85C7C"/>
    <w:rsid w:val="75FA3AC9"/>
    <w:rsid w:val="75FC424A"/>
    <w:rsid w:val="75FD7C42"/>
    <w:rsid w:val="76022C69"/>
    <w:rsid w:val="76033C9D"/>
    <w:rsid w:val="760C0633"/>
    <w:rsid w:val="760D6428"/>
    <w:rsid w:val="760E6FE6"/>
    <w:rsid w:val="76140F06"/>
    <w:rsid w:val="76193B6C"/>
    <w:rsid w:val="761C441F"/>
    <w:rsid w:val="762016AB"/>
    <w:rsid w:val="7633673C"/>
    <w:rsid w:val="76392E1A"/>
    <w:rsid w:val="76397685"/>
    <w:rsid w:val="76446D7B"/>
    <w:rsid w:val="76512590"/>
    <w:rsid w:val="766124C6"/>
    <w:rsid w:val="76707AC5"/>
    <w:rsid w:val="76825200"/>
    <w:rsid w:val="76837939"/>
    <w:rsid w:val="768D58CB"/>
    <w:rsid w:val="768E39B7"/>
    <w:rsid w:val="76950C8E"/>
    <w:rsid w:val="76981034"/>
    <w:rsid w:val="76A14FF8"/>
    <w:rsid w:val="76A628D6"/>
    <w:rsid w:val="76A85DEA"/>
    <w:rsid w:val="76BF1168"/>
    <w:rsid w:val="76C83195"/>
    <w:rsid w:val="76CC7365"/>
    <w:rsid w:val="76D6718D"/>
    <w:rsid w:val="76DD10F5"/>
    <w:rsid w:val="76DF3E1F"/>
    <w:rsid w:val="76E2596D"/>
    <w:rsid w:val="76E8090A"/>
    <w:rsid w:val="76EA6993"/>
    <w:rsid w:val="76F44CF6"/>
    <w:rsid w:val="76F5705A"/>
    <w:rsid w:val="76F71617"/>
    <w:rsid w:val="76FC2E6E"/>
    <w:rsid w:val="77066BDD"/>
    <w:rsid w:val="770838BD"/>
    <w:rsid w:val="770B3B39"/>
    <w:rsid w:val="770D5028"/>
    <w:rsid w:val="770E5926"/>
    <w:rsid w:val="77141A5A"/>
    <w:rsid w:val="771F46ED"/>
    <w:rsid w:val="77294F5B"/>
    <w:rsid w:val="772C565F"/>
    <w:rsid w:val="773433B2"/>
    <w:rsid w:val="773558D6"/>
    <w:rsid w:val="774D57B0"/>
    <w:rsid w:val="77515B5D"/>
    <w:rsid w:val="7755283E"/>
    <w:rsid w:val="77660F43"/>
    <w:rsid w:val="77692B56"/>
    <w:rsid w:val="77715B14"/>
    <w:rsid w:val="777B7413"/>
    <w:rsid w:val="777D16C7"/>
    <w:rsid w:val="77903C20"/>
    <w:rsid w:val="779206DD"/>
    <w:rsid w:val="77921E8E"/>
    <w:rsid w:val="77936182"/>
    <w:rsid w:val="77952E09"/>
    <w:rsid w:val="779D09E9"/>
    <w:rsid w:val="77AE56B3"/>
    <w:rsid w:val="77B346E0"/>
    <w:rsid w:val="77B95F79"/>
    <w:rsid w:val="77C007C9"/>
    <w:rsid w:val="77C34F34"/>
    <w:rsid w:val="77DA3A85"/>
    <w:rsid w:val="77E36248"/>
    <w:rsid w:val="77E3730D"/>
    <w:rsid w:val="77E544EB"/>
    <w:rsid w:val="77EE7A8F"/>
    <w:rsid w:val="77FE649D"/>
    <w:rsid w:val="78056623"/>
    <w:rsid w:val="7811307C"/>
    <w:rsid w:val="78131128"/>
    <w:rsid w:val="78140FB7"/>
    <w:rsid w:val="78450B1E"/>
    <w:rsid w:val="784D487D"/>
    <w:rsid w:val="785144DB"/>
    <w:rsid w:val="78553FBE"/>
    <w:rsid w:val="785739C3"/>
    <w:rsid w:val="785B6DED"/>
    <w:rsid w:val="78636398"/>
    <w:rsid w:val="78714A90"/>
    <w:rsid w:val="78716274"/>
    <w:rsid w:val="788262C8"/>
    <w:rsid w:val="788A0DD8"/>
    <w:rsid w:val="788F6BB7"/>
    <w:rsid w:val="78913759"/>
    <w:rsid w:val="78960177"/>
    <w:rsid w:val="789979E8"/>
    <w:rsid w:val="78A21D17"/>
    <w:rsid w:val="78A50974"/>
    <w:rsid w:val="78B07211"/>
    <w:rsid w:val="78B123FB"/>
    <w:rsid w:val="78B3630C"/>
    <w:rsid w:val="78C56601"/>
    <w:rsid w:val="78D43E3E"/>
    <w:rsid w:val="78D50EB8"/>
    <w:rsid w:val="78DB37C0"/>
    <w:rsid w:val="78DD0AD1"/>
    <w:rsid w:val="78E060B2"/>
    <w:rsid w:val="78E06457"/>
    <w:rsid w:val="78EC5EEA"/>
    <w:rsid w:val="78FB3C8B"/>
    <w:rsid w:val="78FC65E2"/>
    <w:rsid w:val="790E3B56"/>
    <w:rsid w:val="79112AA9"/>
    <w:rsid w:val="79161152"/>
    <w:rsid w:val="792A5564"/>
    <w:rsid w:val="79310526"/>
    <w:rsid w:val="79317ADE"/>
    <w:rsid w:val="79394B92"/>
    <w:rsid w:val="793B3912"/>
    <w:rsid w:val="793C2AC1"/>
    <w:rsid w:val="795B3B58"/>
    <w:rsid w:val="796B644E"/>
    <w:rsid w:val="7971080F"/>
    <w:rsid w:val="798C5F2F"/>
    <w:rsid w:val="798E7D32"/>
    <w:rsid w:val="79927FE5"/>
    <w:rsid w:val="799401B3"/>
    <w:rsid w:val="799B5D94"/>
    <w:rsid w:val="79AC7195"/>
    <w:rsid w:val="79B367E9"/>
    <w:rsid w:val="79B42FD9"/>
    <w:rsid w:val="79BB34F4"/>
    <w:rsid w:val="79C24060"/>
    <w:rsid w:val="79CC53AF"/>
    <w:rsid w:val="79D60872"/>
    <w:rsid w:val="79D83471"/>
    <w:rsid w:val="79D9519F"/>
    <w:rsid w:val="79E11AAC"/>
    <w:rsid w:val="79E77A10"/>
    <w:rsid w:val="79EE1097"/>
    <w:rsid w:val="79FD32B7"/>
    <w:rsid w:val="7A07402C"/>
    <w:rsid w:val="7A090A53"/>
    <w:rsid w:val="7A15624C"/>
    <w:rsid w:val="7A165E56"/>
    <w:rsid w:val="7A234800"/>
    <w:rsid w:val="7A256AF5"/>
    <w:rsid w:val="7A27335A"/>
    <w:rsid w:val="7A396195"/>
    <w:rsid w:val="7A3D07E2"/>
    <w:rsid w:val="7A3D55BE"/>
    <w:rsid w:val="7A40779A"/>
    <w:rsid w:val="7A4529F5"/>
    <w:rsid w:val="7A4B76D8"/>
    <w:rsid w:val="7A605ED8"/>
    <w:rsid w:val="7A65441D"/>
    <w:rsid w:val="7A68051D"/>
    <w:rsid w:val="7A6A3F2F"/>
    <w:rsid w:val="7A701F3F"/>
    <w:rsid w:val="7A713530"/>
    <w:rsid w:val="7A746526"/>
    <w:rsid w:val="7A8858EB"/>
    <w:rsid w:val="7A902317"/>
    <w:rsid w:val="7A930862"/>
    <w:rsid w:val="7A936BB4"/>
    <w:rsid w:val="7AA64E61"/>
    <w:rsid w:val="7AAF0EC7"/>
    <w:rsid w:val="7AB41370"/>
    <w:rsid w:val="7AB775AB"/>
    <w:rsid w:val="7AB9466D"/>
    <w:rsid w:val="7ABE4097"/>
    <w:rsid w:val="7AC11C8E"/>
    <w:rsid w:val="7ACE022F"/>
    <w:rsid w:val="7AD15880"/>
    <w:rsid w:val="7ADF0E1F"/>
    <w:rsid w:val="7ADF1292"/>
    <w:rsid w:val="7AEB1D61"/>
    <w:rsid w:val="7B0629CA"/>
    <w:rsid w:val="7B096081"/>
    <w:rsid w:val="7B0E57A9"/>
    <w:rsid w:val="7B113705"/>
    <w:rsid w:val="7B1234E7"/>
    <w:rsid w:val="7B164039"/>
    <w:rsid w:val="7B247B78"/>
    <w:rsid w:val="7B286ADF"/>
    <w:rsid w:val="7B2F6459"/>
    <w:rsid w:val="7B3644DA"/>
    <w:rsid w:val="7B3A5635"/>
    <w:rsid w:val="7B4C09E6"/>
    <w:rsid w:val="7B5065B8"/>
    <w:rsid w:val="7B5A1DA8"/>
    <w:rsid w:val="7B5B1A12"/>
    <w:rsid w:val="7B637E69"/>
    <w:rsid w:val="7B660917"/>
    <w:rsid w:val="7B780C39"/>
    <w:rsid w:val="7B7914D7"/>
    <w:rsid w:val="7B7B7CCC"/>
    <w:rsid w:val="7B9E69A6"/>
    <w:rsid w:val="7BA53C69"/>
    <w:rsid w:val="7BA5541F"/>
    <w:rsid w:val="7BB51EC6"/>
    <w:rsid w:val="7BB53B86"/>
    <w:rsid w:val="7BBA247C"/>
    <w:rsid w:val="7BC3523A"/>
    <w:rsid w:val="7BC563A2"/>
    <w:rsid w:val="7BD053C7"/>
    <w:rsid w:val="7BDB6D0B"/>
    <w:rsid w:val="7BE647A1"/>
    <w:rsid w:val="7BEE788A"/>
    <w:rsid w:val="7BF35F42"/>
    <w:rsid w:val="7C027425"/>
    <w:rsid w:val="7C056A95"/>
    <w:rsid w:val="7C0A5F64"/>
    <w:rsid w:val="7C0D14F7"/>
    <w:rsid w:val="7C0E7B0A"/>
    <w:rsid w:val="7C0F3367"/>
    <w:rsid w:val="7C1644CA"/>
    <w:rsid w:val="7C190A76"/>
    <w:rsid w:val="7C230FD1"/>
    <w:rsid w:val="7C24357B"/>
    <w:rsid w:val="7C281481"/>
    <w:rsid w:val="7C347E96"/>
    <w:rsid w:val="7C3A64B9"/>
    <w:rsid w:val="7C4061BE"/>
    <w:rsid w:val="7C4461FE"/>
    <w:rsid w:val="7C46107E"/>
    <w:rsid w:val="7C495877"/>
    <w:rsid w:val="7C49607E"/>
    <w:rsid w:val="7C4A58FB"/>
    <w:rsid w:val="7C4D42C2"/>
    <w:rsid w:val="7C5D5A8C"/>
    <w:rsid w:val="7C5E36F6"/>
    <w:rsid w:val="7C68344A"/>
    <w:rsid w:val="7C6D472B"/>
    <w:rsid w:val="7C7620C2"/>
    <w:rsid w:val="7C78351A"/>
    <w:rsid w:val="7C876E6A"/>
    <w:rsid w:val="7C894421"/>
    <w:rsid w:val="7C8A5705"/>
    <w:rsid w:val="7C8B5995"/>
    <w:rsid w:val="7C900873"/>
    <w:rsid w:val="7C9607F5"/>
    <w:rsid w:val="7C974B46"/>
    <w:rsid w:val="7CAB3365"/>
    <w:rsid w:val="7CAC6571"/>
    <w:rsid w:val="7CAD426D"/>
    <w:rsid w:val="7CAE531F"/>
    <w:rsid w:val="7CB050F1"/>
    <w:rsid w:val="7CB665B9"/>
    <w:rsid w:val="7CB673C1"/>
    <w:rsid w:val="7CB96897"/>
    <w:rsid w:val="7CBD421F"/>
    <w:rsid w:val="7CC7375C"/>
    <w:rsid w:val="7CC73E15"/>
    <w:rsid w:val="7CD11957"/>
    <w:rsid w:val="7CE879BA"/>
    <w:rsid w:val="7CF15CDE"/>
    <w:rsid w:val="7CF17055"/>
    <w:rsid w:val="7CFA042C"/>
    <w:rsid w:val="7CFF45A2"/>
    <w:rsid w:val="7CFF7DEB"/>
    <w:rsid w:val="7D08580F"/>
    <w:rsid w:val="7D1A41EA"/>
    <w:rsid w:val="7D220B49"/>
    <w:rsid w:val="7D245C39"/>
    <w:rsid w:val="7D271C84"/>
    <w:rsid w:val="7D286EBC"/>
    <w:rsid w:val="7D2B681B"/>
    <w:rsid w:val="7D3149F1"/>
    <w:rsid w:val="7D3A5C00"/>
    <w:rsid w:val="7D3E0984"/>
    <w:rsid w:val="7D3F41BE"/>
    <w:rsid w:val="7D4A640D"/>
    <w:rsid w:val="7D4C7AC8"/>
    <w:rsid w:val="7D5C55C5"/>
    <w:rsid w:val="7D633083"/>
    <w:rsid w:val="7D7157DB"/>
    <w:rsid w:val="7D78213B"/>
    <w:rsid w:val="7D7A718C"/>
    <w:rsid w:val="7D83292C"/>
    <w:rsid w:val="7D8434BA"/>
    <w:rsid w:val="7D9807F9"/>
    <w:rsid w:val="7DA26EB9"/>
    <w:rsid w:val="7DAB596D"/>
    <w:rsid w:val="7DBD318A"/>
    <w:rsid w:val="7DCA06DE"/>
    <w:rsid w:val="7DD34F09"/>
    <w:rsid w:val="7DD43322"/>
    <w:rsid w:val="7DDB71B7"/>
    <w:rsid w:val="7DEA2DF2"/>
    <w:rsid w:val="7DEB107B"/>
    <w:rsid w:val="7E006A70"/>
    <w:rsid w:val="7E020C87"/>
    <w:rsid w:val="7E052F7A"/>
    <w:rsid w:val="7E0D48E6"/>
    <w:rsid w:val="7E1205A8"/>
    <w:rsid w:val="7E2024F1"/>
    <w:rsid w:val="7E220DDF"/>
    <w:rsid w:val="7E240B22"/>
    <w:rsid w:val="7E282D4A"/>
    <w:rsid w:val="7E2978C1"/>
    <w:rsid w:val="7E2C6426"/>
    <w:rsid w:val="7E351B5B"/>
    <w:rsid w:val="7E360462"/>
    <w:rsid w:val="7E36562A"/>
    <w:rsid w:val="7E3C08F4"/>
    <w:rsid w:val="7E41118D"/>
    <w:rsid w:val="7E430A0D"/>
    <w:rsid w:val="7E584235"/>
    <w:rsid w:val="7E642EEC"/>
    <w:rsid w:val="7E6B1DF6"/>
    <w:rsid w:val="7E7D5868"/>
    <w:rsid w:val="7E85012E"/>
    <w:rsid w:val="7E925484"/>
    <w:rsid w:val="7E937220"/>
    <w:rsid w:val="7E942E35"/>
    <w:rsid w:val="7E9B796A"/>
    <w:rsid w:val="7EA26D0A"/>
    <w:rsid w:val="7EA949BC"/>
    <w:rsid w:val="7EB26DC2"/>
    <w:rsid w:val="7EC67E71"/>
    <w:rsid w:val="7EEA5BE3"/>
    <w:rsid w:val="7EF2611F"/>
    <w:rsid w:val="7EF3102C"/>
    <w:rsid w:val="7EFF732C"/>
    <w:rsid w:val="7F013494"/>
    <w:rsid w:val="7F08645D"/>
    <w:rsid w:val="7F100AB0"/>
    <w:rsid w:val="7F1F0B9D"/>
    <w:rsid w:val="7F211D41"/>
    <w:rsid w:val="7F2B2307"/>
    <w:rsid w:val="7F2E0EB1"/>
    <w:rsid w:val="7F350B5B"/>
    <w:rsid w:val="7F3541C2"/>
    <w:rsid w:val="7F3D4079"/>
    <w:rsid w:val="7F3E3925"/>
    <w:rsid w:val="7F453E4A"/>
    <w:rsid w:val="7F4A2B3D"/>
    <w:rsid w:val="7F545FE3"/>
    <w:rsid w:val="7F5C3E3F"/>
    <w:rsid w:val="7F6923A4"/>
    <w:rsid w:val="7F693235"/>
    <w:rsid w:val="7F6C17EE"/>
    <w:rsid w:val="7F6E642D"/>
    <w:rsid w:val="7F704F94"/>
    <w:rsid w:val="7F7965CF"/>
    <w:rsid w:val="7F7E28DF"/>
    <w:rsid w:val="7F836D2E"/>
    <w:rsid w:val="7F862728"/>
    <w:rsid w:val="7F87550D"/>
    <w:rsid w:val="7F956313"/>
    <w:rsid w:val="7FA020C0"/>
    <w:rsid w:val="7FAF7EF1"/>
    <w:rsid w:val="7FB635F0"/>
    <w:rsid w:val="7FBA0B9C"/>
    <w:rsid w:val="7FBE048D"/>
    <w:rsid w:val="7FBE1104"/>
    <w:rsid w:val="7FC505BC"/>
    <w:rsid w:val="7FCD5B4A"/>
    <w:rsid w:val="7FD53A0A"/>
    <w:rsid w:val="7FD707E6"/>
    <w:rsid w:val="7FE259FA"/>
    <w:rsid w:val="7FE60E62"/>
    <w:rsid w:val="7FEF17DD"/>
    <w:rsid w:val="7FF87FC6"/>
    <w:rsid w:val="7FFE793C"/>
    <w:rsid w:val="7FFF6EE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ocked="1"/>
    <w:lsdException w:qFormat="1" w:uiPriority="9" w:semiHidden="0" w:name="heading 5" w:locked="1"/>
    <w:lsdException w:qFormat="1" w:uiPriority="9" w:semiHidden="0" w:name="heading 6" w:locked="1"/>
    <w:lsdException w:qFormat="1" w:uiPriority="9" w:semiHidden="0" w:name="heading 7" w:locked="1"/>
    <w:lsdException w:qFormat="1" w:uiPriority="9" w:semiHidden="0" w:name="heading 8" w:locked="1"/>
    <w:lsdException w:qFormat="1" w:uiPriority="9" w:semiHidden="0" w:name="heading 9" w:locked="1"/>
    <w:lsdException w:qFormat="1" w:unhideWhenUsed="0"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99" w:semiHidden="0" w:name="toc 1"/>
    <w:lsdException w:qFormat="1" w:unhideWhenUsed="0" w:uiPriority="39" w:semiHidden="0" w:name="toc 2"/>
    <w:lsdException w:qFormat="1" w:unhideWhenUsed="0" w:uiPriority="39" w:semiHidden="0"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semiHidden="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ocked="1"/>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ocked="1"/>
    <w:lsdException w:qFormat="1" w:unhideWhenUsed="0" w:uiPriority="20" w:semiHidden="0" w:name="Emphasis" w:locked="1"/>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00" w:lineRule="auto"/>
    </w:pPr>
    <w:rPr>
      <w:rFonts w:asciiTheme="minorHAnsi" w:hAnsiTheme="minorHAnsi" w:eastAsiaTheme="minorEastAsia" w:cstheme="minorBidi"/>
      <w:sz w:val="21"/>
      <w:szCs w:val="21"/>
      <w:lang w:val="en-US" w:eastAsia="zh-CN" w:bidi="ar-SA"/>
    </w:rPr>
  </w:style>
  <w:style w:type="paragraph" w:styleId="2">
    <w:name w:val="heading 1"/>
    <w:basedOn w:val="1"/>
    <w:next w:val="1"/>
    <w:link w:val="30"/>
    <w:qFormat/>
    <w:uiPriority w:val="9"/>
    <w:pPr>
      <w:keepNext/>
      <w:keepLines/>
      <w:spacing w:before="320" w:after="80" w:line="240" w:lineRule="auto"/>
      <w:jc w:val="center"/>
      <w:outlineLvl w:val="0"/>
    </w:pPr>
    <w:rPr>
      <w:rFonts w:asciiTheme="majorHAnsi" w:hAnsiTheme="majorHAnsi" w:eastAsiaTheme="majorEastAsia" w:cstheme="majorBidi"/>
      <w:color w:val="366091" w:themeColor="accent1" w:themeShade="BF"/>
      <w:sz w:val="32"/>
      <w:szCs w:val="40"/>
    </w:rPr>
  </w:style>
  <w:style w:type="paragraph" w:styleId="3">
    <w:name w:val="heading 2"/>
    <w:basedOn w:val="1"/>
    <w:next w:val="1"/>
    <w:link w:val="35"/>
    <w:unhideWhenUsed/>
    <w:qFormat/>
    <w:uiPriority w:val="9"/>
    <w:pPr>
      <w:keepNext/>
      <w:keepLines/>
      <w:spacing w:before="160" w:after="40" w:line="240" w:lineRule="auto"/>
      <w:jc w:val="center"/>
      <w:outlineLvl w:val="1"/>
    </w:pPr>
    <w:rPr>
      <w:rFonts w:asciiTheme="majorHAnsi" w:hAnsiTheme="majorHAnsi" w:eastAsiaTheme="majorEastAsia" w:cstheme="majorBidi"/>
      <w:sz w:val="30"/>
      <w:szCs w:val="32"/>
    </w:rPr>
  </w:style>
  <w:style w:type="paragraph" w:styleId="4">
    <w:name w:val="heading 3"/>
    <w:basedOn w:val="1"/>
    <w:next w:val="1"/>
    <w:link w:val="36"/>
    <w:unhideWhenUsed/>
    <w:qFormat/>
    <w:uiPriority w:val="9"/>
    <w:pPr>
      <w:keepNext/>
      <w:keepLines/>
      <w:spacing w:before="160" w:after="0" w:line="240" w:lineRule="auto"/>
      <w:outlineLvl w:val="2"/>
    </w:pPr>
    <w:rPr>
      <w:rFonts w:asciiTheme="majorHAnsi" w:hAnsiTheme="majorHAnsi" w:eastAsiaTheme="majorEastAsia" w:cstheme="majorBidi"/>
      <w:sz w:val="28"/>
      <w:szCs w:val="32"/>
    </w:rPr>
  </w:style>
  <w:style w:type="paragraph" w:styleId="5">
    <w:name w:val="heading 4"/>
    <w:basedOn w:val="1"/>
    <w:next w:val="1"/>
    <w:link w:val="40"/>
    <w:unhideWhenUsed/>
    <w:qFormat/>
    <w:locked/>
    <w:uiPriority w:val="9"/>
    <w:pPr>
      <w:keepNext/>
      <w:keepLines/>
      <w:spacing w:before="80" w:after="0"/>
      <w:outlineLvl w:val="3"/>
    </w:pPr>
    <w:rPr>
      <w:rFonts w:asciiTheme="majorHAnsi" w:hAnsiTheme="majorHAnsi" w:eastAsiaTheme="majorEastAsia" w:cstheme="majorBidi"/>
      <w:i/>
      <w:iCs/>
      <w:sz w:val="30"/>
      <w:szCs w:val="30"/>
    </w:rPr>
  </w:style>
  <w:style w:type="paragraph" w:styleId="6">
    <w:name w:val="heading 5"/>
    <w:basedOn w:val="1"/>
    <w:next w:val="1"/>
    <w:link w:val="41"/>
    <w:unhideWhenUsed/>
    <w:qFormat/>
    <w:locked/>
    <w:uiPriority w:val="9"/>
    <w:pPr>
      <w:keepNext/>
      <w:keepLines/>
      <w:spacing w:before="40" w:after="0"/>
      <w:outlineLvl w:val="4"/>
    </w:pPr>
    <w:rPr>
      <w:rFonts w:asciiTheme="majorHAnsi" w:hAnsiTheme="majorHAnsi" w:eastAsiaTheme="majorEastAsia" w:cstheme="majorBidi"/>
      <w:sz w:val="28"/>
      <w:szCs w:val="28"/>
    </w:rPr>
  </w:style>
  <w:style w:type="paragraph" w:styleId="7">
    <w:name w:val="heading 6"/>
    <w:basedOn w:val="1"/>
    <w:next w:val="1"/>
    <w:link w:val="42"/>
    <w:unhideWhenUsed/>
    <w:qFormat/>
    <w:locked/>
    <w:uiPriority w:val="9"/>
    <w:pPr>
      <w:keepNext/>
      <w:keepLines/>
      <w:spacing w:before="40" w:after="0"/>
      <w:outlineLvl w:val="5"/>
    </w:pPr>
    <w:rPr>
      <w:rFonts w:asciiTheme="majorHAnsi" w:hAnsiTheme="majorHAnsi" w:eastAsiaTheme="majorEastAsia" w:cstheme="majorBidi"/>
      <w:i/>
      <w:iCs/>
      <w:sz w:val="26"/>
      <w:szCs w:val="26"/>
    </w:rPr>
  </w:style>
  <w:style w:type="paragraph" w:styleId="8">
    <w:name w:val="heading 7"/>
    <w:basedOn w:val="1"/>
    <w:next w:val="1"/>
    <w:link w:val="43"/>
    <w:unhideWhenUsed/>
    <w:qFormat/>
    <w:locked/>
    <w:uiPriority w:val="9"/>
    <w:pPr>
      <w:keepNext/>
      <w:keepLines/>
      <w:spacing w:before="40" w:after="0"/>
      <w:outlineLvl w:val="6"/>
    </w:pPr>
    <w:rPr>
      <w:rFonts w:asciiTheme="majorHAnsi" w:hAnsiTheme="majorHAnsi" w:eastAsiaTheme="majorEastAsia" w:cstheme="majorBidi"/>
      <w:sz w:val="24"/>
      <w:szCs w:val="24"/>
    </w:rPr>
  </w:style>
  <w:style w:type="paragraph" w:styleId="9">
    <w:name w:val="heading 8"/>
    <w:basedOn w:val="1"/>
    <w:next w:val="1"/>
    <w:link w:val="44"/>
    <w:unhideWhenUsed/>
    <w:qFormat/>
    <w:locked/>
    <w:uiPriority w:val="9"/>
    <w:pPr>
      <w:keepNext/>
      <w:keepLines/>
      <w:spacing w:before="40" w:after="0"/>
      <w:outlineLvl w:val="7"/>
    </w:pPr>
    <w:rPr>
      <w:rFonts w:asciiTheme="majorHAnsi" w:hAnsiTheme="majorHAnsi" w:eastAsiaTheme="majorEastAsia" w:cstheme="majorBidi"/>
      <w:i/>
      <w:iCs/>
      <w:sz w:val="22"/>
      <w:szCs w:val="22"/>
    </w:rPr>
  </w:style>
  <w:style w:type="paragraph" w:styleId="10">
    <w:name w:val="heading 9"/>
    <w:basedOn w:val="1"/>
    <w:next w:val="1"/>
    <w:link w:val="45"/>
    <w:unhideWhenUsed/>
    <w:qFormat/>
    <w:locked/>
    <w:uiPriority w:val="9"/>
    <w:pPr>
      <w:keepNext/>
      <w:keepLines/>
      <w:spacing w:before="40" w:after="0"/>
      <w:outlineLvl w:val="8"/>
    </w:pPr>
    <w:rPr>
      <w:b/>
      <w:bCs/>
      <w:i/>
      <w:iCs/>
    </w:rPr>
  </w:style>
  <w:style w:type="character" w:default="1" w:styleId="22">
    <w:name w:val="Default Paragraph Font"/>
    <w:unhideWhenUsed/>
    <w:qFormat/>
    <w:uiPriority w:val="1"/>
  </w:style>
  <w:style w:type="table" w:default="1" w:styleId="28">
    <w:name w:val="Normal Table"/>
    <w:unhideWhenUsed/>
    <w:qFormat/>
    <w:uiPriority w:val="99"/>
    <w:tblPr>
      <w:tblLayout w:type="fixed"/>
      <w:tblCellMar>
        <w:top w:w="0" w:type="dxa"/>
        <w:left w:w="108" w:type="dxa"/>
        <w:bottom w:w="0" w:type="dxa"/>
        <w:right w:w="108" w:type="dxa"/>
      </w:tblCellMar>
    </w:tblPr>
  </w:style>
  <w:style w:type="paragraph" w:styleId="11">
    <w:name w:val="caption"/>
    <w:basedOn w:val="1"/>
    <w:next w:val="1"/>
    <w:unhideWhenUsed/>
    <w:qFormat/>
    <w:locked/>
    <w:uiPriority w:val="35"/>
    <w:pPr>
      <w:spacing w:line="240" w:lineRule="auto"/>
    </w:pPr>
    <w:rPr>
      <w:b/>
      <w:bCs/>
      <w:color w:val="3F3F3F" w:themeColor="text1" w:themeTint="BF"/>
      <w:sz w:val="16"/>
      <w:szCs w:val="16"/>
    </w:rPr>
  </w:style>
  <w:style w:type="paragraph" w:styleId="12">
    <w:name w:val="toc 3"/>
    <w:basedOn w:val="1"/>
    <w:next w:val="1"/>
    <w:qFormat/>
    <w:uiPriority w:val="39"/>
    <w:pPr>
      <w:tabs>
        <w:tab w:val="left" w:pos="1470"/>
        <w:tab w:val="right" w:leader="dot" w:pos="8296"/>
      </w:tabs>
      <w:adjustRightInd w:val="0"/>
      <w:snapToGrid w:val="0"/>
      <w:spacing w:beforeLines="20" w:afterLines="20"/>
      <w:ind w:firstLine="840" w:firstLineChars="400"/>
    </w:pPr>
    <w:rPr>
      <w:rFonts w:eastAsia="黑体"/>
      <w:sz w:val="24"/>
    </w:rPr>
  </w:style>
  <w:style w:type="paragraph" w:styleId="13">
    <w:name w:val="Balloon Text"/>
    <w:basedOn w:val="1"/>
    <w:link w:val="38"/>
    <w:unhideWhenUsed/>
    <w:qFormat/>
    <w:uiPriority w:val="99"/>
    <w:rPr>
      <w:sz w:val="18"/>
      <w:szCs w:val="18"/>
    </w:rPr>
  </w:style>
  <w:style w:type="paragraph" w:styleId="14">
    <w:name w:val="footer"/>
    <w:basedOn w:val="1"/>
    <w:link w:val="34"/>
    <w:qFormat/>
    <w:uiPriority w:val="99"/>
    <w:pPr>
      <w:tabs>
        <w:tab w:val="center" w:pos="4153"/>
        <w:tab w:val="right" w:pos="8306"/>
      </w:tabs>
      <w:snapToGrid w:val="0"/>
    </w:pPr>
    <w:rPr>
      <w:sz w:val="18"/>
      <w:szCs w:val="18"/>
    </w:rPr>
  </w:style>
  <w:style w:type="paragraph" w:styleId="15">
    <w:name w:val="header"/>
    <w:basedOn w:val="1"/>
    <w:link w:val="33"/>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szCs w:val="18"/>
    </w:rPr>
  </w:style>
  <w:style w:type="paragraph" w:styleId="16">
    <w:name w:val="toc 1"/>
    <w:basedOn w:val="1"/>
    <w:next w:val="1"/>
    <w:qFormat/>
    <w:uiPriority w:val="99"/>
    <w:pPr>
      <w:ind w:left="100" w:leftChars="100" w:right="100" w:rightChars="100"/>
    </w:pPr>
    <w:rPr>
      <w:rFonts w:eastAsia="黑体"/>
      <w:sz w:val="28"/>
      <w:szCs w:val="20"/>
    </w:rPr>
  </w:style>
  <w:style w:type="paragraph" w:styleId="17">
    <w:name w:val="Subtitle"/>
    <w:basedOn w:val="1"/>
    <w:next w:val="1"/>
    <w:link w:val="47"/>
    <w:qFormat/>
    <w:locked/>
    <w:uiPriority w:val="11"/>
    <w:pPr>
      <w:jc w:val="center"/>
    </w:pPr>
    <w:rPr>
      <w:color w:val="1F497D" w:themeColor="text2"/>
      <w:sz w:val="28"/>
      <w:szCs w:val="28"/>
    </w:rPr>
  </w:style>
  <w:style w:type="paragraph" w:styleId="18">
    <w:name w:val="toc 2"/>
    <w:basedOn w:val="1"/>
    <w:next w:val="1"/>
    <w:qFormat/>
    <w:uiPriority w:val="39"/>
    <w:pPr>
      <w:tabs>
        <w:tab w:val="left" w:pos="1050"/>
        <w:tab w:val="right" w:leader="dot" w:pos="8296"/>
      </w:tabs>
      <w:spacing w:beforeLines="10" w:afterLines="10" w:line="400" w:lineRule="exact"/>
      <w:ind w:left="200" w:leftChars="200"/>
    </w:pPr>
    <w:rPr>
      <w:rFonts w:eastAsia="黑体"/>
      <w:sz w:val="28"/>
    </w:rPr>
  </w:style>
  <w:style w:type="paragraph" w:styleId="19">
    <w:name w:val="Normal (Web)"/>
    <w:basedOn w:val="1"/>
    <w:qFormat/>
    <w:uiPriority w:val="99"/>
    <w:pPr>
      <w:spacing w:before="100" w:beforeAutospacing="1" w:after="100" w:afterAutospacing="1"/>
    </w:pPr>
    <w:rPr>
      <w:rFonts w:ascii="宋体" w:hAnsi="宋体"/>
      <w:sz w:val="24"/>
      <w:szCs w:val="24"/>
    </w:rPr>
  </w:style>
  <w:style w:type="paragraph" w:styleId="20">
    <w:name w:val="index 1"/>
    <w:basedOn w:val="1"/>
    <w:next w:val="1"/>
    <w:semiHidden/>
    <w:qFormat/>
    <w:uiPriority w:val="99"/>
  </w:style>
  <w:style w:type="paragraph" w:styleId="21">
    <w:name w:val="Title"/>
    <w:basedOn w:val="1"/>
    <w:next w:val="1"/>
    <w:link w:val="46"/>
    <w:qFormat/>
    <w:locked/>
    <w:uiPriority w:val="10"/>
    <w:pPr>
      <w:pBdr>
        <w:top w:val="single" w:color="9BBB59" w:themeColor="accent3" w:sz="6" w:space="8"/>
        <w:bottom w:val="single" w:color="9BBB59" w:themeColor="accent3" w:sz="6" w:space="8"/>
      </w:pBdr>
      <w:spacing w:after="400" w:line="240" w:lineRule="auto"/>
      <w:contextualSpacing/>
      <w:jc w:val="center"/>
    </w:pPr>
    <w:rPr>
      <w:rFonts w:asciiTheme="majorHAnsi" w:hAnsiTheme="majorHAnsi" w:eastAsiaTheme="majorEastAsia" w:cstheme="majorBidi"/>
      <w:caps/>
      <w:color w:val="1F497D" w:themeColor="text2"/>
      <w:spacing w:val="30"/>
      <w:sz w:val="72"/>
      <w:szCs w:val="72"/>
    </w:rPr>
  </w:style>
  <w:style w:type="character" w:styleId="23">
    <w:name w:val="Strong"/>
    <w:basedOn w:val="22"/>
    <w:qFormat/>
    <w:locked/>
    <w:uiPriority w:val="22"/>
    <w:rPr>
      <w:b/>
      <w:bCs/>
    </w:rPr>
  </w:style>
  <w:style w:type="character" w:styleId="24">
    <w:name w:val="page number"/>
    <w:qFormat/>
    <w:uiPriority w:val="99"/>
    <w:rPr>
      <w:rFonts w:cs="Times New Roman"/>
    </w:rPr>
  </w:style>
  <w:style w:type="character" w:styleId="25">
    <w:name w:val="Emphasis"/>
    <w:basedOn w:val="22"/>
    <w:qFormat/>
    <w:locked/>
    <w:uiPriority w:val="20"/>
    <w:rPr>
      <w:i/>
      <w:iCs/>
      <w:color w:val="000000" w:themeColor="text1"/>
    </w:rPr>
  </w:style>
  <w:style w:type="character" w:styleId="26">
    <w:name w:val="Hyperlink"/>
    <w:qFormat/>
    <w:uiPriority w:val="99"/>
    <w:rPr>
      <w:rFonts w:cs="Times New Roman"/>
      <w:color w:val="0563C1"/>
      <w:u w:val="single"/>
    </w:rPr>
  </w:style>
  <w:style w:type="character" w:styleId="27">
    <w:name w:val="HTML Code"/>
    <w:basedOn w:val="22"/>
    <w:unhideWhenUsed/>
    <w:qFormat/>
    <w:uiPriority w:val="99"/>
    <w:rPr>
      <w:rFonts w:ascii="Courier New" w:hAnsi="Courier New"/>
      <w:sz w:val="20"/>
    </w:rPr>
  </w:style>
  <w:style w:type="table" w:styleId="29">
    <w:name w:val="Table Grid"/>
    <w:basedOn w:val="28"/>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0">
    <w:name w:val="标题 1 字符"/>
    <w:basedOn w:val="22"/>
    <w:link w:val="2"/>
    <w:qFormat/>
    <w:locked/>
    <w:uiPriority w:val="9"/>
    <w:rPr>
      <w:rFonts w:asciiTheme="majorHAnsi" w:hAnsiTheme="majorHAnsi" w:eastAsiaTheme="majorEastAsia" w:cstheme="majorBidi"/>
      <w:color w:val="366091" w:themeColor="accent1" w:themeShade="BF"/>
      <w:sz w:val="32"/>
      <w:szCs w:val="40"/>
    </w:rPr>
  </w:style>
  <w:style w:type="character" w:customStyle="1" w:styleId="31">
    <w:name w:val="Heading 2 Char"/>
    <w:semiHidden/>
    <w:qFormat/>
    <w:locked/>
    <w:uiPriority w:val="99"/>
    <w:rPr>
      <w:rFonts w:ascii="Cambria" w:hAnsi="Cambria" w:eastAsia="宋体" w:cs="Times New Roman"/>
      <w:b/>
      <w:sz w:val="32"/>
    </w:rPr>
  </w:style>
  <w:style w:type="character" w:customStyle="1" w:styleId="32">
    <w:name w:val="Heading 3 Char"/>
    <w:semiHidden/>
    <w:qFormat/>
    <w:locked/>
    <w:uiPriority w:val="99"/>
    <w:rPr>
      <w:rFonts w:cs="Times New Roman"/>
      <w:b/>
      <w:sz w:val="32"/>
    </w:rPr>
  </w:style>
  <w:style w:type="character" w:customStyle="1" w:styleId="33">
    <w:name w:val="页眉 字符"/>
    <w:link w:val="15"/>
    <w:qFormat/>
    <w:locked/>
    <w:uiPriority w:val="99"/>
    <w:rPr>
      <w:rFonts w:cs="Times New Roman"/>
      <w:sz w:val="18"/>
    </w:rPr>
  </w:style>
  <w:style w:type="character" w:customStyle="1" w:styleId="34">
    <w:name w:val="页脚 字符"/>
    <w:link w:val="14"/>
    <w:qFormat/>
    <w:locked/>
    <w:uiPriority w:val="99"/>
    <w:rPr>
      <w:rFonts w:cs="Times New Roman"/>
      <w:sz w:val="18"/>
    </w:rPr>
  </w:style>
  <w:style w:type="character" w:customStyle="1" w:styleId="35">
    <w:name w:val="标题 2 字符"/>
    <w:basedOn w:val="22"/>
    <w:link w:val="3"/>
    <w:qFormat/>
    <w:locked/>
    <w:uiPriority w:val="9"/>
    <w:rPr>
      <w:rFonts w:asciiTheme="majorHAnsi" w:hAnsiTheme="majorHAnsi" w:eastAsiaTheme="majorEastAsia" w:cstheme="majorBidi"/>
      <w:sz w:val="30"/>
      <w:szCs w:val="32"/>
    </w:rPr>
  </w:style>
  <w:style w:type="character" w:customStyle="1" w:styleId="36">
    <w:name w:val="标题 3 字符"/>
    <w:basedOn w:val="22"/>
    <w:link w:val="4"/>
    <w:qFormat/>
    <w:locked/>
    <w:uiPriority w:val="9"/>
    <w:rPr>
      <w:rFonts w:asciiTheme="majorHAnsi" w:hAnsiTheme="majorHAnsi" w:eastAsiaTheme="majorEastAsia" w:cstheme="majorBidi"/>
      <w:sz w:val="28"/>
      <w:szCs w:val="32"/>
    </w:rPr>
  </w:style>
  <w:style w:type="paragraph" w:customStyle="1" w:styleId="37">
    <w:name w:val="列出段落1"/>
    <w:basedOn w:val="1"/>
    <w:qFormat/>
    <w:uiPriority w:val="99"/>
    <w:pPr>
      <w:ind w:firstLine="420" w:firstLineChars="200"/>
    </w:pPr>
    <w:rPr>
      <w:szCs w:val="24"/>
    </w:rPr>
  </w:style>
  <w:style w:type="character" w:customStyle="1" w:styleId="38">
    <w:name w:val="批注框文本 字符"/>
    <w:basedOn w:val="22"/>
    <w:link w:val="13"/>
    <w:semiHidden/>
    <w:qFormat/>
    <w:uiPriority w:val="99"/>
    <w:rPr>
      <w:kern w:val="2"/>
      <w:sz w:val="18"/>
      <w:szCs w:val="18"/>
    </w:rPr>
  </w:style>
  <w:style w:type="paragraph" w:customStyle="1" w:styleId="39">
    <w:name w:val="List Paragraph"/>
    <w:basedOn w:val="1"/>
    <w:qFormat/>
    <w:uiPriority w:val="34"/>
    <w:pPr>
      <w:ind w:firstLine="420" w:firstLineChars="200"/>
    </w:pPr>
  </w:style>
  <w:style w:type="character" w:customStyle="1" w:styleId="40">
    <w:name w:val="标题 4 字符"/>
    <w:basedOn w:val="22"/>
    <w:link w:val="5"/>
    <w:semiHidden/>
    <w:qFormat/>
    <w:uiPriority w:val="9"/>
    <w:rPr>
      <w:rFonts w:asciiTheme="majorHAnsi" w:hAnsiTheme="majorHAnsi" w:eastAsiaTheme="majorEastAsia" w:cstheme="majorBidi"/>
      <w:i/>
      <w:iCs/>
      <w:sz w:val="30"/>
      <w:szCs w:val="30"/>
    </w:rPr>
  </w:style>
  <w:style w:type="character" w:customStyle="1" w:styleId="41">
    <w:name w:val="标题 5 字符"/>
    <w:basedOn w:val="22"/>
    <w:link w:val="6"/>
    <w:semiHidden/>
    <w:qFormat/>
    <w:uiPriority w:val="9"/>
    <w:rPr>
      <w:rFonts w:asciiTheme="majorHAnsi" w:hAnsiTheme="majorHAnsi" w:eastAsiaTheme="majorEastAsia" w:cstheme="majorBidi"/>
      <w:sz w:val="28"/>
      <w:szCs w:val="28"/>
    </w:rPr>
  </w:style>
  <w:style w:type="character" w:customStyle="1" w:styleId="42">
    <w:name w:val="标题 6 字符"/>
    <w:basedOn w:val="22"/>
    <w:link w:val="7"/>
    <w:semiHidden/>
    <w:qFormat/>
    <w:uiPriority w:val="9"/>
    <w:rPr>
      <w:rFonts w:asciiTheme="majorHAnsi" w:hAnsiTheme="majorHAnsi" w:eastAsiaTheme="majorEastAsia" w:cstheme="majorBidi"/>
      <w:i/>
      <w:iCs/>
      <w:sz w:val="26"/>
      <w:szCs w:val="26"/>
    </w:rPr>
  </w:style>
  <w:style w:type="character" w:customStyle="1" w:styleId="43">
    <w:name w:val="标题 7 字符"/>
    <w:basedOn w:val="22"/>
    <w:link w:val="8"/>
    <w:semiHidden/>
    <w:qFormat/>
    <w:uiPriority w:val="9"/>
    <w:rPr>
      <w:rFonts w:asciiTheme="majorHAnsi" w:hAnsiTheme="majorHAnsi" w:eastAsiaTheme="majorEastAsia" w:cstheme="majorBidi"/>
      <w:sz w:val="24"/>
      <w:szCs w:val="24"/>
    </w:rPr>
  </w:style>
  <w:style w:type="character" w:customStyle="1" w:styleId="44">
    <w:name w:val="标题 8 字符"/>
    <w:basedOn w:val="22"/>
    <w:link w:val="9"/>
    <w:semiHidden/>
    <w:qFormat/>
    <w:uiPriority w:val="9"/>
    <w:rPr>
      <w:rFonts w:asciiTheme="majorHAnsi" w:hAnsiTheme="majorHAnsi" w:eastAsiaTheme="majorEastAsia" w:cstheme="majorBidi"/>
      <w:i/>
      <w:iCs/>
      <w:sz w:val="22"/>
      <w:szCs w:val="22"/>
    </w:rPr>
  </w:style>
  <w:style w:type="character" w:customStyle="1" w:styleId="45">
    <w:name w:val="标题 9 字符"/>
    <w:basedOn w:val="22"/>
    <w:link w:val="10"/>
    <w:semiHidden/>
    <w:qFormat/>
    <w:uiPriority w:val="9"/>
    <w:rPr>
      <w:b/>
      <w:bCs/>
      <w:i/>
      <w:iCs/>
    </w:rPr>
  </w:style>
  <w:style w:type="character" w:customStyle="1" w:styleId="46">
    <w:name w:val="标题 字符"/>
    <w:basedOn w:val="22"/>
    <w:link w:val="21"/>
    <w:qFormat/>
    <w:uiPriority w:val="10"/>
    <w:rPr>
      <w:rFonts w:asciiTheme="majorHAnsi" w:hAnsiTheme="majorHAnsi" w:eastAsiaTheme="majorEastAsia" w:cstheme="majorBidi"/>
      <w:caps/>
      <w:color w:val="1F497D" w:themeColor="text2"/>
      <w:spacing w:val="30"/>
      <w:sz w:val="72"/>
      <w:szCs w:val="72"/>
    </w:rPr>
  </w:style>
  <w:style w:type="character" w:customStyle="1" w:styleId="47">
    <w:name w:val="副标题 字符"/>
    <w:basedOn w:val="22"/>
    <w:link w:val="17"/>
    <w:qFormat/>
    <w:uiPriority w:val="11"/>
    <w:rPr>
      <w:color w:val="1F497D" w:themeColor="text2"/>
      <w:sz w:val="28"/>
      <w:szCs w:val="28"/>
    </w:rPr>
  </w:style>
  <w:style w:type="paragraph" w:customStyle="1" w:styleId="48">
    <w:name w:val="No Spacing"/>
    <w:qFormat/>
    <w:uiPriority w:val="1"/>
    <w:pPr>
      <w:spacing w:after="0" w:line="240" w:lineRule="auto"/>
    </w:pPr>
    <w:rPr>
      <w:rFonts w:asciiTheme="minorHAnsi" w:hAnsiTheme="minorHAnsi" w:eastAsiaTheme="minorEastAsia" w:cstheme="minorBidi"/>
      <w:sz w:val="21"/>
      <w:szCs w:val="21"/>
      <w:lang w:val="en-US" w:eastAsia="zh-CN" w:bidi="ar-SA"/>
    </w:rPr>
  </w:style>
  <w:style w:type="paragraph" w:customStyle="1" w:styleId="49">
    <w:name w:val="Quote"/>
    <w:basedOn w:val="1"/>
    <w:next w:val="1"/>
    <w:link w:val="50"/>
    <w:qFormat/>
    <w:uiPriority w:val="29"/>
    <w:pPr>
      <w:spacing w:before="160"/>
      <w:ind w:left="720" w:right="720"/>
      <w:jc w:val="center"/>
    </w:pPr>
    <w:rPr>
      <w:i/>
      <w:iCs/>
      <w:color w:val="76923C" w:themeColor="accent3" w:themeShade="BF"/>
      <w:sz w:val="24"/>
      <w:szCs w:val="24"/>
    </w:rPr>
  </w:style>
  <w:style w:type="character" w:customStyle="1" w:styleId="50">
    <w:name w:val="引用 字符"/>
    <w:basedOn w:val="22"/>
    <w:link w:val="49"/>
    <w:qFormat/>
    <w:uiPriority w:val="29"/>
    <w:rPr>
      <w:i/>
      <w:iCs/>
      <w:color w:val="76923C" w:themeColor="accent3" w:themeShade="BF"/>
      <w:sz w:val="24"/>
      <w:szCs w:val="24"/>
    </w:rPr>
  </w:style>
  <w:style w:type="paragraph" w:customStyle="1" w:styleId="51">
    <w:name w:val="Intense Quote"/>
    <w:basedOn w:val="1"/>
    <w:next w:val="1"/>
    <w:link w:val="52"/>
    <w:qFormat/>
    <w:uiPriority w:val="30"/>
    <w:pPr>
      <w:spacing w:before="160" w:line="276" w:lineRule="auto"/>
      <w:ind w:left="936" w:right="936"/>
      <w:jc w:val="center"/>
    </w:pPr>
    <w:rPr>
      <w:rFonts w:asciiTheme="majorHAnsi" w:hAnsiTheme="majorHAnsi" w:eastAsiaTheme="majorEastAsia" w:cstheme="majorBidi"/>
      <w:caps/>
      <w:color w:val="366091" w:themeColor="accent1" w:themeShade="BF"/>
      <w:sz w:val="28"/>
      <w:szCs w:val="28"/>
    </w:rPr>
  </w:style>
  <w:style w:type="character" w:customStyle="1" w:styleId="52">
    <w:name w:val="明显引用 字符"/>
    <w:basedOn w:val="22"/>
    <w:link w:val="51"/>
    <w:qFormat/>
    <w:uiPriority w:val="30"/>
    <w:rPr>
      <w:rFonts w:asciiTheme="majorHAnsi" w:hAnsiTheme="majorHAnsi" w:eastAsiaTheme="majorEastAsia" w:cstheme="majorBidi"/>
      <w:caps/>
      <w:color w:val="366091" w:themeColor="accent1" w:themeShade="BF"/>
      <w:sz w:val="28"/>
      <w:szCs w:val="28"/>
    </w:rPr>
  </w:style>
  <w:style w:type="character" w:customStyle="1" w:styleId="53">
    <w:name w:val="Subtle Emphasis"/>
    <w:basedOn w:val="22"/>
    <w:qFormat/>
    <w:uiPriority w:val="19"/>
    <w:rPr>
      <w:i/>
      <w:iCs/>
      <w:color w:val="585858" w:themeColor="text1" w:themeTint="A6"/>
    </w:rPr>
  </w:style>
  <w:style w:type="character" w:customStyle="1" w:styleId="54">
    <w:name w:val="Intense Emphasis"/>
    <w:basedOn w:val="22"/>
    <w:qFormat/>
    <w:uiPriority w:val="21"/>
    <w:rPr>
      <w:b/>
      <w:bCs/>
      <w:i/>
      <w:iCs/>
      <w:color w:val="auto"/>
    </w:rPr>
  </w:style>
  <w:style w:type="character" w:customStyle="1" w:styleId="55">
    <w:name w:val="Subtle Reference"/>
    <w:basedOn w:val="22"/>
    <w:qFormat/>
    <w:uiPriority w:val="31"/>
    <w:rPr>
      <w:smallCaps/>
      <w:color w:val="3F3F3F" w:themeColor="text1" w:themeTint="BF"/>
      <w:spacing w:val="0"/>
      <w:u w:val="single" w:color="7E7E7E" w:themeColor="text1" w:themeTint="80"/>
    </w:rPr>
  </w:style>
  <w:style w:type="character" w:customStyle="1" w:styleId="56">
    <w:name w:val="Intense Reference"/>
    <w:basedOn w:val="22"/>
    <w:qFormat/>
    <w:uiPriority w:val="32"/>
    <w:rPr>
      <w:b/>
      <w:bCs/>
      <w:smallCaps/>
      <w:color w:val="auto"/>
      <w:spacing w:val="0"/>
      <w:u w:val="single"/>
    </w:rPr>
  </w:style>
  <w:style w:type="character" w:customStyle="1" w:styleId="57">
    <w:name w:val="Book Title"/>
    <w:basedOn w:val="22"/>
    <w:qFormat/>
    <w:uiPriority w:val="33"/>
    <w:rPr>
      <w:b/>
      <w:bCs/>
      <w:smallCaps/>
      <w:spacing w:val="0"/>
    </w:rPr>
  </w:style>
  <w:style w:type="paragraph" w:customStyle="1" w:styleId="58">
    <w:name w:val="TOC Heading"/>
    <w:basedOn w:val="2"/>
    <w:next w:val="1"/>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1.png"/><Relationship Id="rId3" Type="http://schemas.openxmlformats.org/officeDocument/2006/relationships/header" Target="header1.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emf"/><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8.xml"/><Relationship Id="rId17" Type="http://schemas.openxmlformats.org/officeDocument/2006/relationships/footer" Target="footer7.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80" textRotate="1"/>
    <customShpInfo spid="_x0000_s2081" textRotate="1"/>
    <customShpInfo spid="_x0000_s2082" textRotate="1"/>
    <customShpInfo spid="_x0000_s2075" textRotate="1"/>
    <customShpInfo spid="_x0000_s2076" textRotate="1"/>
    <customShpInfo spid="_x0000_s2077" textRotate="1"/>
    <customShpInfo spid="_x0000_s2078" textRotate="1"/>
    <customShpInfo spid="_x0000_s2079" textRotate="1"/>
    <customShpInfo spid="_x0000_s1029"/>
    <customShpInfo spid="_x0000_s1026"/>
    <customShpInfo spid="_x0000_s1030"/>
    <customShpInfo spid="_x0000_s102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44C98C-1591-438E-B9FB-4EB572521BD9}">
  <ds:schemaRefs/>
</ds:datastoreItem>
</file>

<file path=docProps/app.xml><?xml version="1.0" encoding="utf-8"?>
<Properties xmlns="http://schemas.openxmlformats.org/officeDocument/2006/extended-properties" xmlns:vt="http://schemas.openxmlformats.org/officeDocument/2006/docPropsVTypes">
  <Template>Normal.wpt</Template>
  <Company>Hewlett-Packard Company</Company>
  <Pages>24</Pages>
  <Words>10280</Words>
  <Characters>18293</Characters>
  <Lines>16</Lines>
  <Paragraphs>4</Paragraphs>
  <ScaleCrop>false</ScaleCrop>
  <LinksUpToDate>false</LinksUpToDate>
  <CharactersWithSpaces>20027</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2017-03-02T03:29:00Z</dcterms:created>
  <dc:creator>陈思名</dc:creator>
  <cp:lastModifiedBy>lzx0626</cp:lastModifiedBy>
  <dcterms:modified xsi:type="dcterms:W3CDTF">2024-04-04T06:08:20Z</dcterms:modified>
  <dc:title> </dc:title>
  <cp:revision>203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